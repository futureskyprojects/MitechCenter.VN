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1681B" w14:textId="527EB21D" w:rsidR="00A46C0C" w:rsidRPr="00FF5936" w:rsidRDefault="00A46C0C" w:rsidP="00A46C0C">
      <w:pPr>
        <w:pStyle w:val="BodyText"/>
        <w:spacing w:before="240" w:line="276" w:lineRule="auto"/>
        <w:ind w:right="147"/>
        <w:jc w:val="center"/>
        <w:rPr>
          <w:szCs w:val="26"/>
        </w:rPr>
      </w:pPr>
      <w:bookmarkStart w:id="0" w:name="_Toc494647312"/>
      <w:bookmarkStart w:id="1" w:name="_Toc494651406"/>
      <w:bookmarkStart w:id="2" w:name="_Toc494651545"/>
      <w:bookmarkStart w:id="3" w:name="_Toc494652903"/>
      <w:bookmarkStart w:id="4" w:name="_Toc494660050"/>
      <w:bookmarkStart w:id="5" w:name="_Toc494660741"/>
      <w:bookmarkStart w:id="6" w:name="_Toc494661133"/>
      <w:bookmarkStart w:id="7" w:name="_Toc495605414"/>
      <w:r w:rsidRPr="00FF5936">
        <w:rPr>
          <w:szCs w:val="26"/>
        </w:rPr>
        <w:t>TRƯỜNG ĐẠI HỌC THÔNG TIN LIÊN LẠC</w:t>
      </w:r>
    </w:p>
    <w:p w14:paraId="3C67658D" w14:textId="4F0886EE" w:rsidR="00A46C0C" w:rsidRPr="0097089B" w:rsidRDefault="00A46C0C" w:rsidP="0097089B">
      <w:pPr>
        <w:jc w:val="center"/>
        <w:rPr>
          <w:b/>
          <w:bCs/>
          <w:sz w:val="26"/>
          <w:szCs w:val="26"/>
        </w:rPr>
      </w:pPr>
      <w:r w:rsidRPr="0097089B">
        <w:rPr>
          <w:b/>
          <w:bCs/>
          <w:sz w:val="26"/>
          <w:szCs w:val="26"/>
        </w:rPr>
        <w:t>KHOA CÔNG NGHỆ THÔNG</w:t>
      </w:r>
      <w:r w:rsidRPr="0097089B">
        <w:rPr>
          <w:b/>
          <w:bCs/>
          <w:spacing w:val="56"/>
          <w:sz w:val="26"/>
          <w:szCs w:val="26"/>
        </w:rPr>
        <w:t xml:space="preserve"> </w:t>
      </w:r>
      <w:r w:rsidRPr="0097089B">
        <w:rPr>
          <w:b/>
          <w:bCs/>
          <w:sz w:val="26"/>
          <w:szCs w:val="26"/>
        </w:rPr>
        <w:t>TIN</w:t>
      </w:r>
    </w:p>
    <w:p w14:paraId="1CA2B36E" w14:textId="6638AF6A" w:rsidR="00A46C0C" w:rsidRPr="00FF5936" w:rsidRDefault="00A46C0C" w:rsidP="00A46C0C">
      <w:pPr>
        <w:pStyle w:val="BodyText"/>
        <w:spacing w:before="4"/>
        <w:ind w:left="284" w:right="146"/>
        <w:rPr>
          <w:b/>
          <w:sz w:val="26"/>
          <w:szCs w:val="26"/>
        </w:rPr>
      </w:pPr>
    </w:p>
    <w:p w14:paraId="28CA4A72" w14:textId="19DFA2C3" w:rsidR="00A46C0C" w:rsidRPr="00FF5936" w:rsidRDefault="00A46C0C" w:rsidP="00A46C0C">
      <w:pPr>
        <w:pStyle w:val="BodyText"/>
        <w:spacing w:before="4"/>
        <w:ind w:left="284" w:right="146"/>
        <w:rPr>
          <w:b/>
          <w:sz w:val="26"/>
          <w:szCs w:val="26"/>
        </w:rPr>
      </w:pPr>
      <w:r w:rsidRPr="00FF5936">
        <w:rPr>
          <w:noProof/>
          <w:lang w:val="en-US"/>
        </w:rPr>
        <w:drawing>
          <wp:anchor distT="0" distB="0" distL="0" distR="0" simplePos="0" relativeHeight="251657728" behindDoc="0" locked="0" layoutInCell="1" allowOverlap="1" wp14:anchorId="5BD55547" wp14:editId="5254CA3F">
            <wp:simplePos x="0" y="0"/>
            <wp:positionH relativeFrom="page">
              <wp:posOffset>3957955</wp:posOffset>
            </wp:positionH>
            <wp:positionV relativeFrom="paragraph">
              <wp:posOffset>292735</wp:posOffset>
            </wp:positionV>
            <wp:extent cx="693420" cy="11798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3420"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F71EE" w14:textId="6A653E9B" w:rsidR="00A46C0C" w:rsidRPr="00FF5936" w:rsidRDefault="00A46C0C" w:rsidP="00A46C0C">
      <w:pPr>
        <w:pStyle w:val="BodyText"/>
        <w:ind w:left="284" w:right="146"/>
        <w:rPr>
          <w:b/>
          <w:sz w:val="26"/>
          <w:szCs w:val="26"/>
        </w:rPr>
      </w:pPr>
    </w:p>
    <w:p w14:paraId="39126FBC" w14:textId="77777777" w:rsidR="00A46C0C" w:rsidRPr="00FF5936" w:rsidRDefault="00A46C0C" w:rsidP="00A46C0C">
      <w:pPr>
        <w:pStyle w:val="BodyText"/>
        <w:spacing w:before="7"/>
        <w:ind w:left="284" w:right="146"/>
        <w:rPr>
          <w:b/>
          <w:sz w:val="26"/>
          <w:szCs w:val="26"/>
        </w:rPr>
      </w:pPr>
    </w:p>
    <w:p w14:paraId="13554296" w14:textId="1BD56288" w:rsidR="00A46C0C" w:rsidRPr="00A46C0C" w:rsidRDefault="00A46C0C" w:rsidP="00A46C0C">
      <w:pPr>
        <w:tabs>
          <w:tab w:val="center" w:pos="4820"/>
        </w:tabs>
        <w:spacing w:before="1" w:line="276" w:lineRule="auto"/>
        <w:ind w:left="284" w:right="147"/>
        <w:jc w:val="center"/>
        <w:rPr>
          <w:b/>
          <w:sz w:val="30"/>
          <w:lang w:val="en-US"/>
        </w:rPr>
      </w:pPr>
      <w:r>
        <w:rPr>
          <w:b/>
          <w:sz w:val="40"/>
          <w:lang w:val="en-US"/>
        </w:rPr>
        <w:t>ĐỀ CƯƠNG</w:t>
      </w:r>
    </w:p>
    <w:p w14:paraId="48E82C50" w14:textId="77777777" w:rsidR="00A46C0C" w:rsidRDefault="00A46C0C" w:rsidP="00A46C0C">
      <w:pPr>
        <w:spacing w:before="1" w:line="276" w:lineRule="auto"/>
        <w:ind w:left="284" w:right="147"/>
        <w:jc w:val="center"/>
        <w:rPr>
          <w:b/>
          <w:sz w:val="36"/>
        </w:rPr>
      </w:pPr>
      <w:r w:rsidRPr="00FF5936">
        <w:rPr>
          <w:b/>
          <w:sz w:val="36"/>
        </w:rPr>
        <w:t>THỰC TẬP TỐT NGHIỆP</w:t>
      </w:r>
    </w:p>
    <w:p w14:paraId="0DF8DF45" w14:textId="77777777" w:rsidR="00A46C0C" w:rsidRDefault="00A46C0C" w:rsidP="00A46C0C">
      <w:pPr>
        <w:spacing w:before="1" w:line="276" w:lineRule="auto"/>
        <w:ind w:left="284" w:right="146"/>
        <w:rPr>
          <w:b/>
          <w:sz w:val="26"/>
        </w:rPr>
      </w:pPr>
    </w:p>
    <w:p w14:paraId="1F9A0441" w14:textId="77777777" w:rsidR="00A46C0C" w:rsidRDefault="00A46C0C" w:rsidP="00A46C0C">
      <w:pPr>
        <w:spacing w:before="1" w:line="276" w:lineRule="auto"/>
        <w:ind w:left="284" w:right="146"/>
        <w:rPr>
          <w:b/>
          <w:sz w:val="26"/>
        </w:rPr>
      </w:pPr>
    </w:p>
    <w:p w14:paraId="72A1EF34" w14:textId="77777777" w:rsidR="00A46C0C" w:rsidRDefault="00A46C0C" w:rsidP="00A46C0C">
      <w:pPr>
        <w:spacing w:before="1" w:line="276" w:lineRule="auto"/>
        <w:ind w:left="284" w:right="146"/>
        <w:rPr>
          <w:b/>
          <w:sz w:val="26"/>
        </w:rPr>
      </w:pPr>
    </w:p>
    <w:p w14:paraId="49628391" w14:textId="77777777" w:rsidR="00A46C0C" w:rsidRDefault="00A46C0C" w:rsidP="00A46C0C">
      <w:pPr>
        <w:spacing w:before="1" w:line="276" w:lineRule="auto"/>
        <w:ind w:left="284" w:right="146"/>
        <w:rPr>
          <w:b/>
          <w:sz w:val="26"/>
        </w:rPr>
      </w:pPr>
    </w:p>
    <w:p w14:paraId="1D24942F" w14:textId="65D76EAE" w:rsidR="00A46C0C" w:rsidRPr="00FF5936" w:rsidRDefault="00A46C0C" w:rsidP="00A46C0C">
      <w:pPr>
        <w:pStyle w:val="BodyText"/>
        <w:spacing w:before="10"/>
        <w:ind w:left="284" w:right="146"/>
        <w:rPr>
          <w:b/>
          <w:sz w:val="26"/>
          <w:szCs w:val="26"/>
        </w:rPr>
      </w:pPr>
    </w:p>
    <w:p w14:paraId="4FD7060C" w14:textId="2A54F675" w:rsidR="000B5C2D" w:rsidRDefault="00A46C0C" w:rsidP="00A46C0C">
      <w:pPr>
        <w:tabs>
          <w:tab w:val="left" w:pos="1701"/>
        </w:tabs>
        <w:spacing w:line="276" w:lineRule="auto"/>
        <w:ind w:left="284" w:right="147"/>
        <w:rPr>
          <w:b/>
        </w:rPr>
      </w:pPr>
      <w:r w:rsidRPr="00FF5936">
        <w:rPr>
          <w:b/>
        </w:rPr>
        <w:tab/>
        <w:t>Tên đề tài:</w:t>
      </w:r>
    </w:p>
    <w:p w14:paraId="470C3C58" w14:textId="60BEF1B6" w:rsidR="000B5C2D" w:rsidRDefault="000B5C2D" w:rsidP="000B5C2D">
      <w:pPr>
        <w:tabs>
          <w:tab w:val="left" w:pos="1701"/>
        </w:tabs>
        <w:spacing w:line="276" w:lineRule="auto"/>
        <w:ind w:left="284" w:right="147"/>
        <w:jc w:val="center"/>
        <w:rPr>
          <w:b/>
          <w:lang w:val="en-US"/>
        </w:rPr>
      </w:pPr>
      <w:r>
        <w:rPr>
          <w:b/>
          <w:lang w:val="en-US"/>
        </w:rPr>
        <w:t>XÂY DỰNG WEBSITE MITECHCENTER.VN</w:t>
      </w:r>
    </w:p>
    <w:p w14:paraId="1F5587DF" w14:textId="3AA42AD7" w:rsidR="00A46C0C" w:rsidRPr="000B5C2D" w:rsidRDefault="000B5C2D" w:rsidP="000B5C2D">
      <w:pPr>
        <w:tabs>
          <w:tab w:val="left" w:pos="1701"/>
        </w:tabs>
        <w:spacing w:line="276" w:lineRule="auto"/>
        <w:ind w:left="284" w:right="147"/>
        <w:jc w:val="center"/>
        <w:rPr>
          <w:b/>
          <w:shd w:val="clear" w:color="auto" w:fill="FFFF00"/>
          <w:lang w:val="en-US"/>
        </w:rPr>
      </w:pPr>
      <w:r>
        <w:rPr>
          <w:b/>
          <w:lang w:val="en-US"/>
        </w:rPr>
        <w:t>SỬ DỤNG ASP.NET CORE</w:t>
      </w:r>
    </w:p>
    <w:p w14:paraId="2F4A43B7" w14:textId="467E378D" w:rsidR="00A46C0C" w:rsidRPr="000B5C2D" w:rsidRDefault="00A46C0C" w:rsidP="00A46C0C">
      <w:pPr>
        <w:tabs>
          <w:tab w:val="left" w:pos="1701"/>
        </w:tabs>
        <w:spacing w:line="276" w:lineRule="auto"/>
        <w:ind w:left="284" w:right="147"/>
        <w:rPr>
          <w:b/>
          <w:lang w:val="en-US"/>
        </w:rPr>
      </w:pPr>
      <w:r w:rsidRPr="00FF5936">
        <w:rPr>
          <w:b/>
        </w:rPr>
        <w:tab/>
        <w:t>Lớp:</w:t>
      </w:r>
      <w:r w:rsidR="000B5C2D">
        <w:rPr>
          <w:b/>
          <w:lang w:val="en-US"/>
        </w:rPr>
        <w:t xml:space="preserve"> DHCN3A</w:t>
      </w:r>
    </w:p>
    <w:p w14:paraId="4F1484D1" w14:textId="77777777" w:rsidR="00A46C0C" w:rsidRPr="00FF5936" w:rsidRDefault="00A46C0C" w:rsidP="00A46C0C">
      <w:pPr>
        <w:tabs>
          <w:tab w:val="left" w:pos="1701"/>
        </w:tabs>
        <w:spacing w:line="276" w:lineRule="auto"/>
        <w:ind w:left="284" w:right="147"/>
        <w:rPr>
          <w:b/>
        </w:rPr>
      </w:pPr>
      <w:r w:rsidRPr="00FF5936">
        <w:rPr>
          <w:b/>
        </w:rPr>
        <w:tab/>
        <w:t>Năm học: 2019 – 2020</w:t>
      </w:r>
    </w:p>
    <w:p w14:paraId="61382EC0" w14:textId="77777777" w:rsidR="00A46C0C" w:rsidRDefault="00A46C0C" w:rsidP="00A46C0C">
      <w:pPr>
        <w:pStyle w:val="BodyText"/>
        <w:ind w:left="284" w:right="146"/>
        <w:rPr>
          <w:b/>
          <w:sz w:val="26"/>
          <w:szCs w:val="26"/>
        </w:rPr>
      </w:pPr>
    </w:p>
    <w:p w14:paraId="43665A03" w14:textId="77777777" w:rsidR="00A46C0C" w:rsidRPr="00FF5936" w:rsidRDefault="00A46C0C" w:rsidP="00A46C0C">
      <w:pPr>
        <w:pStyle w:val="BodyText"/>
        <w:ind w:left="284" w:right="146"/>
        <w:rPr>
          <w:b/>
          <w:sz w:val="26"/>
          <w:szCs w:val="26"/>
        </w:rPr>
      </w:pPr>
    </w:p>
    <w:p w14:paraId="00C192C0" w14:textId="6F276665" w:rsidR="00A46C0C" w:rsidRPr="00FF5936" w:rsidRDefault="00A46C0C" w:rsidP="00A46C0C">
      <w:pPr>
        <w:pStyle w:val="BodyText"/>
        <w:ind w:left="284" w:right="146"/>
        <w:rPr>
          <w:b/>
          <w:sz w:val="26"/>
          <w:szCs w:val="26"/>
        </w:rPr>
      </w:pPr>
    </w:p>
    <w:p w14:paraId="0F9D1CDA" w14:textId="77777777" w:rsidR="00A46C0C" w:rsidRPr="00FF5936" w:rsidRDefault="00A46C0C" w:rsidP="000B5C2D">
      <w:pPr>
        <w:pStyle w:val="BodyText"/>
        <w:ind w:right="146"/>
        <w:rPr>
          <w:b/>
          <w:sz w:val="26"/>
          <w:szCs w:val="26"/>
        </w:rPr>
      </w:pPr>
    </w:p>
    <w:p w14:paraId="1968858B" w14:textId="77777777" w:rsidR="00A46C0C" w:rsidRPr="00FF5936" w:rsidRDefault="00A46C0C" w:rsidP="00A46C0C">
      <w:pPr>
        <w:pStyle w:val="BodyText"/>
        <w:ind w:right="146"/>
        <w:rPr>
          <w:b/>
          <w:sz w:val="26"/>
          <w:szCs w:val="26"/>
        </w:rPr>
      </w:pPr>
    </w:p>
    <w:p w14:paraId="59D7D304" w14:textId="77777777" w:rsidR="00A46C0C" w:rsidRPr="00FF5936" w:rsidRDefault="00A46C0C" w:rsidP="00A46C0C">
      <w:pPr>
        <w:pStyle w:val="BodyText"/>
        <w:ind w:right="146"/>
        <w:rPr>
          <w:b/>
          <w:sz w:val="26"/>
          <w:szCs w:val="26"/>
        </w:rPr>
      </w:pPr>
    </w:p>
    <w:p w14:paraId="47C71469" w14:textId="77777777" w:rsidR="00A46C0C" w:rsidRPr="00FF5936" w:rsidRDefault="00A46C0C" w:rsidP="00A46C0C">
      <w:pPr>
        <w:pStyle w:val="BodyText"/>
        <w:ind w:left="284" w:right="146"/>
        <w:rPr>
          <w:b/>
          <w:sz w:val="26"/>
          <w:szCs w:val="26"/>
        </w:rPr>
      </w:pPr>
    </w:p>
    <w:p w14:paraId="3B66DB1C" w14:textId="613D674F" w:rsidR="00A46C0C" w:rsidRPr="00A46C0C" w:rsidRDefault="00A46C0C" w:rsidP="00A46C0C">
      <w:pPr>
        <w:spacing w:before="199"/>
        <w:ind w:left="284" w:right="147"/>
        <w:jc w:val="center"/>
        <w:rPr>
          <w:b/>
          <w:lang w:val="en-US"/>
        </w:rPr>
        <w:sectPr w:rsidR="00A46C0C" w:rsidRPr="00A46C0C" w:rsidSect="008B4168">
          <w:footerReference w:type="default" r:id="rId9"/>
          <w:pgSz w:w="11906" w:h="16838" w:code="9"/>
          <w:pgMar w:top="1418" w:right="851" w:bottom="1134" w:left="1985"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titlePg/>
          <w:docGrid w:linePitch="381"/>
        </w:sectPr>
      </w:pPr>
      <w:r w:rsidRPr="00FF5936">
        <w:rPr>
          <w:b/>
        </w:rPr>
        <w:t>KHÁNH HOÀ, THÁNG</w:t>
      </w:r>
      <w:r w:rsidR="000B5C2D">
        <w:rPr>
          <w:b/>
          <w:spacing w:val="50"/>
          <w:lang w:val="en-US"/>
        </w:rPr>
        <w:t xml:space="preserve"> 4</w:t>
      </w:r>
      <w:r>
        <w:rPr>
          <w:b/>
        </w:rPr>
        <w:t>/202</w:t>
      </w:r>
      <w:r>
        <w:rPr>
          <w:b/>
          <w:lang w:val="en-US"/>
        </w:rPr>
        <w:t>0</w:t>
      </w:r>
    </w:p>
    <w:p w14:paraId="4D03530D" w14:textId="6183EDFB" w:rsidR="00A46C0C" w:rsidRPr="00FF5936" w:rsidRDefault="00A46C0C" w:rsidP="00A46C0C">
      <w:pPr>
        <w:pStyle w:val="BodyText"/>
        <w:spacing w:before="240" w:line="276" w:lineRule="auto"/>
        <w:ind w:right="147"/>
        <w:jc w:val="center"/>
        <w:rPr>
          <w:szCs w:val="26"/>
        </w:rPr>
      </w:pPr>
      <w:r w:rsidRPr="00FF5936">
        <w:rPr>
          <w:szCs w:val="26"/>
        </w:rPr>
        <w:lastRenderedPageBreak/>
        <w:t>TRƯỜNG ĐẠI HỌC THÔNG TIN LIÊN LẠC</w:t>
      </w:r>
    </w:p>
    <w:p w14:paraId="1395F0A4" w14:textId="262C2C01" w:rsidR="00A46C0C" w:rsidRPr="0097089B" w:rsidRDefault="00A46C0C" w:rsidP="0097089B">
      <w:pPr>
        <w:jc w:val="center"/>
        <w:rPr>
          <w:b/>
          <w:bCs/>
          <w:sz w:val="26"/>
          <w:szCs w:val="26"/>
        </w:rPr>
      </w:pPr>
      <w:r w:rsidRPr="0097089B">
        <w:rPr>
          <w:b/>
          <w:bCs/>
          <w:sz w:val="26"/>
          <w:szCs w:val="26"/>
        </w:rPr>
        <w:t>KHOA CÔNG NGHỆ THÔNG TIN</w:t>
      </w:r>
    </w:p>
    <w:p w14:paraId="7A3D9206" w14:textId="77777777" w:rsidR="00A46C0C" w:rsidRPr="00FF5936" w:rsidRDefault="00A46C0C" w:rsidP="00A46C0C">
      <w:pPr>
        <w:pStyle w:val="BodyText"/>
        <w:spacing w:before="4"/>
        <w:ind w:left="284" w:right="146"/>
        <w:rPr>
          <w:b/>
          <w:sz w:val="26"/>
          <w:szCs w:val="26"/>
        </w:rPr>
      </w:pPr>
    </w:p>
    <w:p w14:paraId="2717F734" w14:textId="77777777" w:rsidR="00A46C0C" w:rsidRPr="00FF5936" w:rsidRDefault="00A46C0C" w:rsidP="00A46C0C">
      <w:pPr>
        <w:pStyle w:val="BodyText"/>
        <w:spacing w:before="4"/>
        <w:ind w:left="284" w:right="146"/>
        <w:rPr>
          <w:b/>
          <w:sz w:val="26"/>
          <w:szCs w:val="26"/>
        </w:rPr>
      </w:pPr>
      <w:r w:rsidRPr="00FF5936">
        <w:rPr>
          <w:noProof/>
          <w:lang w:val="en-US"/>
        </w:rPr>
        <w:drawing>
          <wp:anchor distT="0" distB="0" distL="0" distR="0" simplePos="0" relativeHeight="251663872" behindDoc="0" locked="0" layoutInCell="1" allowOverlap="1" wp14:anchorId="777A58F4" wp14:editId="2BB388FF">
            <wp:simplePos x="0" y="0"/>
            <wp:positionH relativeFrom="page">
              <wp:posOffset>3957955</wp:posOffset>
            </wp:positionH>
            <wp:positionV relativeFrom="paragraph">
              <wp:posOffset>292735</wp:posOffset>
            </wp:positionV>
            <wp:extent cx="693420" cy="11798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3420"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345A7" w14:textId="77777777" w:rsidR="00A46C0C" w:rsidRPr="00FF5936" w:rsidRDefault="00A46C0C" w:rsidP="00A46C0C">
      <w:pPr>
        <w:pStyle w:val="BodyText"/>
        <w:ind w:left="284" w:right="146"/>
        <w:rPr>
          <w:b/>
          <w:sz w:val="26"/>
          <w:szCs w:val="26"/>
        </w:rPr>
      </w:pPr>
    </w:p>
    <w:p w14:paraId="2A44079D" w14:textId="77777777" w:rsidR="00A46C0C" w:rsidRPr="00FF5936" w:rsidRDefault="00A46C0C" w:rsidP="00A46C0C">
      <w:pPr>
        <w:pStyle w:val="BodyText"/>
        <w:spacing w:before="7"/>
        <w:ind w:left="284" w:right="146"/>
        <w:rPr>
          <w:b/>
          <w:sz w:val="26"/>
          <w:szCs w:val="26"/>
        </w:rPr>
      </w:pPr>
    </w:p>
    <w:p w14:paraId="0EE4D3C0" w14:textId="77777777" w:rsidR="00A46C0C" w:rsidRPr="00A46C0C" w:rsidRDefault="00A46C0C" w:rsidP="00A46C0C">
      <w:pPr>
        <w:tabs>
          <w:tab w:val="center" w:pos="4820"/>
        </w:tabs>
        <w:spacing w:before="1" w:line="276" w:lineRule="auto"/>
        <w:ind w:left="284" w:right="147"/>
        <w:jc w:val="center"/>
        <w:rPr>
          <w:b/>
          <w:sz w:val="30"/>
          <w:lang w:val="en-US"/>
        </w:rPr>
      </w:pPr>
      <w:r>
        <w:rPr>
          <w:b/>
          <w:sz w:val="40"/>
          <w:lang w:val="en-US"/>
        </w:rPr>
        <w:t>ĐỀ CƯƠNG</w:t>
      </w:r>
    </w:p>
    <w:p w14:paraId="7B9C2BB0" w14:textId="77777777" w:rsidR="00A46C0C" w:rsidRDefault="00A46C0C" w:rsidP="00A46C0C">
      <w:pPr>
        <w:spacing w:before="1" w:line="276" w:lineRule="auto"/>
        <w:ind w:left="284" w:right="147"/>
        <w:jc w:val="center"/>
        <w:rPr>
          <w:b/>
          <w:sz w:val="36"/>
        </w:rPr>
      </w:pPr>
      <w:r w:rsidRPr="00FF5936">
        <w:rPr>
          <w:b/>
          <w:sz w:val="36"/>
        </w:rPr>
        <w:t>THỰC TẬP TỐT NGHIỆP</w:t>
      </w:r>
    </w:p>
    <w:p w14:paraId="3144EEF5" w14:textId="77777777" w:rsidR="00A46C0C" w:rsidRDefault="00A46C0C" w:rsidP="00A46C0C">
      <w:pPr>
        <w:spacing w:before="1" w:line="276" w:lineRule="auto"/>
        <w:ind w:left="284" w:right="146"/>
        <w:rPr>
          <w:b/>
          <w:sz w:val="26"/>
        </w:rPr>
      </w:pPr>
    </w:p>
    <w:p w14:paraId="3C8FF5C3" w14:textId="77777777" w:rsidR="00A46C0C" w:rsidRDefault="00A46C0C" w:rsidP="00A46C0C">
      <w:pPr>
        <w:spacing w:before="1" w:line="276" w:lineRule="auto"/>
        <w:ind w:left="284" w:right="146"/>
        <w:rPr>
          <w:b/>
          <w:sz w:val="26"/>
        </w:rPr>
      </w:pPr>
    </w:p>
    <w:p w14:paraId="79D3FBA0" w14:textId="77777777" w:rsidR="00A46C0C" w:rsidRDefault="00A46C0C" w:rsidP="00A46C0C">
      <w:pPr>
        <w:spacing w:before="1" w:line="276" w:lineRule="auto"/>
        <w:ind w:left="284" w:right="146"/>
        <w:rPr>
          <w:b/>
          <w:sz w:val="26"/>
        </w:rPr>
      </w:pPr>
    </w:p>
    <w:p w14:paraId="54691565" w14:textId="77777777" w:rsidR="00A46C0C" w:rsidRDefault="00A46C0C" w:rsidP="00A46C0C">
      <w:pPr>
        <w:spacing w:before="1" w:line="276" w:lineRule="auto"/>
        <w:ind w:left="284" w:right="146"/>
        <w:rPr>
          <w:b/>
          <w:sz w:val="26"/>
        </w:rPr>
      </w:pPr>
    </w:p>
    <w:p w14:paraId="5E66AFA9" w14:textId="77777777" w:rsidR="00A46C0C" w:rsidRPr="00FF5936" w:rsidRDefault="00A46C0C" w:rsidP="00A46C0C">
      <w:pPr>
        <w:pStyle w:val="BodyText"/>
        <w:spacing w:before="10"/>
        <w:ind w:left="284" w:right="146"/>
        <w:rPr>
          <w:b/>
          <w:sz w:val="26"/>
          <w:szCs w:val="26"/>
        </w:rPr>
      </w:pPr>
    </w:p>
    <w:p w14:paraId="246DDCC9" w14:textId="32E3B5D1" w:rsidR="00A46C0C" w:rsidRDefault="00A46C0C" w:rsidP="00A46C0C">
      <w:pPr>
        <w:tabs>
          <w:tab w:val="left" w:pos="1701"/>
        </w:tabs>
        <w:spacing w:line="276" w:lineRule="auto"/>
        <w:ind w:left="284" w:right="147"/>
        <w:rPr>
          <w:b/>
        </w:rPr>
      </w:pPr>
      <w:r w:rsidRPr="00FF5936">
        <w:rPr>
          <w:b/>
        </w:rPr>
        <w:tab/>
        <w:t>Tên đề tài:</w:t>
      </w:r>
    </w:p>
    <w:p w14:paraId="246F5379" w14:textId="622B40D2" w:rsidR="000B5C2D" w:rsidRDefault="000B5C2D" w:rsidP="000B5C2D">
      <w:pPr>
        <w:tabs>
          <w:tab w:val="left" w:pos="1701"/>
        </w:tabs>
        <w:spacing w:line="276" w:lineRule="auto"/>
        <w:ind w:left="284" w:right="147"/>
        <w:jc w:val="center"/>
        <w:rPr>
          <w:b/>
          <w:lang w:val="en-US"/>
        </w:rPr>
      </w:pPr>
      <w:r>
        <w:rPr>
          <w:b/>
          <w:lang w:val="en-US"/>
        </w:rPr>
        <w:t>XÂY DỰNG WEBSITE MITECHCENTER.VN</w:t>
      </w:r>
    </w:p>
    <w:p w14:paraId="64C2E8F1" w14:textId="1275F7E8" w:rsidR="000B5C2D" w:rsidRPr="000B5C2D" w:rsidRDefault="000B5C2D" w:rsidP="000B5C2D">
      <w:pPr>
        <w:tabs>
          <w:tab w:val="left" w:pos="1701"/>
        </w:tabs>
        <w:spacing w:line="276" w:lineRule="auto"/>
        <w:ind w:left="284" w:right="147"/>
        <w:jc w:val="center"/>
        <w:rPr>
          <w:b/>
          <w:shd w:val="clear" w:color="auto" w:fill="FFFF00"/>
          <w:lang w:val="en-US"/>
        </w:rPr>
      </w:pPr>
      <w:r>
        <w:rPr>
          <w:b/>
          <w:lang w:val="en-US"/>
        </w:rPr>
        <w:t>SỬ DỤNG ASP.NET CORE</w:t>
      </w:r>
    </w:p>
    <w:p w14:paraId="25BBBE33" w14:textId="7E1183C1" w:rsidR="00A46C0C" w:rsidRPr="000B5C2D" w:rsidRDefault="00A46C0C" w:rsidP="00A46C0C">
      <w:pPr>
        <w:tabs>
          <w:tab w:val="left" w:pos="1701"/>
        </w:tabs>
        <w:spacing w:line="276" w:lineRule="auto"/>
        <w:ind w:left="284" w:right="147"/>
        <w:rPr>
          <w:b/>
          <w:lang w:val="en-US"/>
        </w:rPr>
      </w:pPr>
      <w:r w:rsidRPr="00FF5936">
        <w:rPr>
          <w:b/>
        </w:rPr>
        <w:tab/>
        <w:t>Lớp:</w:t>
      </w:r>
      <w:r w:rsidR="000B5C2D">
        <w:rPr>
          <w:b/>
          <w:lang w:val="en-US"/>
        </w:rPr>
        <w:t xml:space="preserve"> DHCN3A</w:t>
      </w:r>
    </w:p>
    <w:p w14:paraId="2E7C6054" w14:textId="77777777" w:rsidR="00A46C0C" w:rsidRPr="00FF5936" w:rsidRDefault="00A46C0C" w:rsidP="00A46C0C">
      <w:pPr>
        <w:tabs>
          <w:tab w:val="left" w:pos="1701"/>
        </w:tabs>
        <w:spacing w:line="276" w:lineRule="auto"/>
        <w:ind w:left="284" w:right="147"/>
        <w:rPr>
          <w:b/>
        </w:rPr>
      </w:pPr>
      <w:r w:rsidRPr="00FF5936">
        <w:rPr>
          <w:b/>
        </w:rPr>
        <w:tab/>
        <w:t>Năm học: 2019 – 2020</w:t>
      </w:r>
    </w:p>
    <w:p w14:paraId="74883A06" w14:textId="77777777" w:rsidR="00A46C0C" w:rsidRDefault="00A46C0C" w:rsidP="00A46C0C">
      <w:pPr>
        <w:pStyle w:val="BodyText"/>
        <w:ind w:left="284" w:right="146"/>
        <w:rPr>
          <w:b/>
          <w:sz w:val="26"/>
          <w:szCs w:val="26"/>
        </w:rPr>
      </w:pPr>
    </w:p>
    <w:p w14:paraId="2926EB45" w14:textId="77777777" w:rsidR="00A46C0C" w:rsidRPr="00FF5936" w:rsidRDefault="00A46C0C" w:rsidP="00A46C0C">
      <w:pPr>
        <w:pStyle w:val="BodyText"/>
        <w:ind w:left="284" w:right="146"/>
        <w:rPr>
          <w:b/>
          <w:sz w:val="26"/>
          <w:szCs w:val="26"/>
        </w:rPr>
      </w:pPr>
    </w:p>
    <w:p w14:paraId="551C8FE8" w14:textId="77777777" w:rsidR="00A46C0C" w:rsidRPr="00FF5936" w:rsidRDefault="00A46C0C" w:rsidP="00A46C0C">
      <w:pPr>
        <w:pStyle w:val="BodyText"/>
        <w:ind w:left="284" w:right="146"/>
        <w:rPr>
          <w:b/>
          <w:sz w:val="26"/>
          <w:szCs w:val="26"/>
        </w:rPr>
      </w:pPr>
    </w:p>
    <w:p w14:paraId="43C988F4" w14:textId="01966647" w:rsidR="00A46C0C" w:rsidRPr="00A46C0C" w:rsidRDefault="00A46C0C" w:rsidP="00A46C0C">
      <w:pPr>
        <w:pStyle w:val="BodyText"/>
        <w:ind w:left="284" w:right="146"/>
        <w:rPr>
          <w:sz w:val="26"/>
          <w:szCs w:val="26"/>
          <w:lang w:val="en-US"/>
        </w:rPr>
      </w:pPr>
      <w:r>
        <w:rPr>
          <w:sz w:val="26"/>
          <w:szCs w:val="26"/>
          <w:lang w:val="en-US"/>
        </w:rPr>
        <w:tab/>
      </w:r>
      <w:r>
        <w:rPr>
          <w:sz w:val="26"/>
          <w:szCs w:val="26"/>
          <w:lang w:val="en-US"/>
        </w:rPr>
        <w:tab/>
      </w:r>
      <w:r w:rsidRPr="00A46C0C">
        <w:rPr>
          <w:sz w:val="26"/>
          <w:szCs w:val="26"/>
          <w:lang w:val="en-US"/>
        </w:rPr>
        <w:t>Sinh viên thực hiện:</w:t>
      </w:r>
      <w:r w:rsidR="000B5C2D">
        <w:rPr>
          <w:sz w:val="26"/>
          <w:szCs w:val="26"/>
          <w:lang w:val="en-US"/>
        </w:rPr>
        <w:t xml:space="preserve"> Nguyễn Trọng Nghĩa</w:t>
      </w:r>
    </w:p>
    <w:p w14:paraId="2597D208" w14:textId="77777777" w:rsidR="00A46C0C" w:rsidRPr="00FF5936" w:rsidRDefault="00A46C0C" w:rsidP="00A46C0C">
      <w:pPr>
        <w:pStyle w:val="BodyText"/>
        <w:ind w:left="284" w:right="146"/>
        <w:rPr>
          <w:b/>
          <w:sz w:val="26"/>
          <w:szCs w:val="26"/>
        </w:rPr>
      </w:pPr>
    </w:p>
    <w:p w14:paraId="4C614B22" w14:textId="77777777" w:rsidR="00A46C0C" w:rsidRPr="00FF5936" w:rsidRDefault="00A46C0C" w:rsidP="00A46C0C">
      <w:pPr>
        <w:pStyle w:val="BodyText"/>
        <w:ind w:right="146"/>
        <w:rPr>
          <w:b/>
          <w:sz w:val="26"/>
          <w:szCs w:val="26"/>
        </w:rPr>
      </w:pPr>
    </w:p>
    <w:p w14:paraId="5A2B8EC9" w14:textId="77777777" w:rsidR="00A46C0C" w:rsidRPr="00FF5936" w:rsidRDefault="00A46C0C" w:rsidP="000B5C2D">
      <w:pPr>
        <w:pStyle w:val="BodyText"/>
        <w:ind w:right="146"/>
        <w:rPr>
          <w:b/>
          <w:sz w:val="26"/>
          <w:szCs w:val="26"/>
        </w:rPr>
      </w:pPr>
    </w:p>
    <w:p w14:paraId="541195E7" w14:textId="2F190D98" w:rsidR="00A46C0C" w:rsidRPr="00A46C0C" w:rsidRDefault="00A46C0C" w:rsidP="00A46C0C">
      <w:pPr>
        <w:spacing w:before="199"/>
        <w:ind w:left="284" w:right="147"/>
        <w:jc w:val="center"/>
        <w:rPr>
          <w:b/>
          <w:lang w:val="en-US"/>
        </w:rPr>
        <w:sectPr w:rsidR="00A46C0C" w:rsidRPr="00A46C0C" w:rsidSect="008B4168">
          <w:headerReference w:type="default" r:id="rId10"/>
          <w:footerReference w:type="default" r:id="rId11"/>
          <w:pgSz w:w="11906" w:h="16838" w:code="9"/>
          <w:pgMar w:top="1418" w:right="851" w:bottom="1134" w:left="1985" w:header="720" w:footer="720" w:gutter="0"/>
          <w:pgBorders w:zOrder="back" w:display="firstPage">
            <w:top w:val="thinThickSmallGap" w:sz="24" w:space="0" w:color="auto"/>
            <w:left w:val="thinThickSmallGap" w:sz="24" w:space="0" w:color="auto"/>
            <w:bottom w:val="thickThinSmallGap" w:sz="24" w:space="0" w:color="auto"/>
            <w:right w:val="thickThinSmallGap" w:sz="24" w:space="0" w:color="auto"/>
          </w:pgBorders>
          <w:cols w:space="720"/>
          <w:titlePg/>
          <w:docGrid w:linePitch="381"/>
        </w:sectPr>
      </w:pPr>
      <w:r w:rsidRPr="00FF5936">
        <w:rPr>
          <w:b/>
        </w:rPr>
        <w:t>KHÁNH HOÀ, THÁNG</w:t>
      </w:r>
      <w:r w:rsidR="000B5C2D">
        <w:rPr>
          <w:b/>
          <w:spacing w:val="50"/>
          <w:lang w:val="en-US"/>
        </w:rPr>
        <w:t xml:space="preserve"> 4</w:t>
      </w:r>
      <w:r>
        <w:rPr>
          <w:b/>
        </w:rPr>
        <w:t>/202</w:t>
      </w:r>
      <w:r>
        <w:rPr>
          <w:b/>
          <w:lang w:val="en-US"/>
        </w:rPr>
        <w:t>0</w:t>
      </w:r>
    </w:p>
    <w:p w14:paraId="6F94D240" w14:textId="1264C7D3" w:rsidR="00385466" w:rsidRPr="00A46C0C" w:rsidRDefault="00385466" w:rsidP="0085553F">
      <w:pPr>
        <w:pStyle w:val="2tenchuong"/>
      </w:pPr>
      <w:r w:rsidRPr="00A46C0C">
        <w:lastRenderedPageBreak/>
        <w:t xml:space="preserve">MỞ </w:t>
      </w:r>
      <w:r w:rsidRPr="002C483C">
        <w:t>ĐẦU</w:t>
      </w:r>
    </w:p>
    <w:p w14:paraId="3B52D384" w14:textId="31EB703D" w:rsidR="0085190D" w:rsidRPr="00A46C0C" w:rsidRDefault="0085190D" w:rsidP="00A46C0C">
      <w:pPr>
        <w:pStyle w:val="Default"/>
        <w:rPr>
          <w:b/>
          <w:color w:val="auto"/>
          <w:sz w:val="28"/>
          <w:szCs w:val="28"/>
        </w:rPr>
      </w:pPr>
      <w:r w:rsidRPr="00A46C0C">
        <w:rPr>
          <w:b/>
          <w:color w:val="auto"/>
          <w:sz w:val="28"/>
          <w:szCs w:val="28"/>
        </w:rPr>
        <w:t>1. Cơ sở khoa học và thực tiễn của đề tài</w:t>
      </w:r>
    </w:p>
    <w:p w14:paraId="702ED0A1" w14:textId="270BE6F2" w:rsidR="00687F53" w:rsidRDefault="00687F53" w:rsidP="00DA4C0A">
      <w:pPr>
        <w:pStyle w:val="1doanvanban"/>
      </w:pPr>
      <w:r>
        <w:t xml:space="preserve">Ngày nay, Internet đã trở thành một phần không thể thiếu trong cuộc sống. Với hơn 64 triệu người dùng Internet chiếm tới hơn 66% dân số Việt Nam – </w:t>
      </w:r>
      <w:r w:rsidRPr="00687F53">
        <w:rPr>
          <w:i/>
          <w:iCs/>
        </w:rPr>
        <w:t>Theo số liệu năm 2019 của vnetwork.vn</w:t>
      </w:r>
      <w:r>
        <w:t xml:space="preserve">, </w:t>
      </w:r>
      <w:r w:rsidR="002C2069">
        <w:t>vì vậy nhu cầu</w:t>
      </w:r>
      <w:r w:rsidR="00610671">
        <w:t xml:space="preserve"> của</w:t>
      </w:r>
      <w:r w:rsidR="002C2069">
        <w:t xml:space="preserve"> </w:t>
      </w:r>
      <w:r>
        <w:t>việc tra cứu và t</w:t>
      </w:r>
      <w:r w:rsidR="002D7B08">
        <w:t>ì</w:t>
      </w:r>
      <w:r>
        <w:t>m kiếm các thông tin</w:t>
      </w:r>
      <w:r w:rsidR="002C2069">
        <w:t xml:space="preserve"> cần thiết</w:t>
      </w:r>
      <w:r>
        <w:t xml:space="preserve"> đến từ phía những người dùng này</w:t>
      </w:r>
      <w:r w:rsidR="00610671">
        <w:t xml:space="preserve"> từ các website</w:t>
      </w:r>
      <w:r>
        <w:t xml:space="preserve"> </w:t>
      </w:r>
      <w:r w:rsidR="002D7B08">
        <w:t xml:space="preserve">là vô cùng lớn. </w:t>
      </w:r>
      <w:r w:rsidR="00610671">
        <w:t>Chính vì vậy, vai trò của website hiện nay là không thể thay thế được. Cũng dễ nhận thấy rằng hầu hết các tác vụ từ đơn giản đến phức tạp đều có thể thực hiện thông qua các website. VD: Nghe nhạc, chỉnh sửa video, chỉnh sửa ảnh, cung cấp thông tin, marketing hay giới thiệu về doanh nghiệp,…</w:t>
      </w:r>
    </w:p>
    <w:p w14:paraId="5E26B2C8" w14:textId="439C48BE" w:rsidR="004E39B5" w:rsidRDefault="00CF0737" w:rsidP="00DA4C0A">
      <w:pPr>
        <w:pStyle w:val="1doanvanban"/>
      </w:pPr>
      <w:r>
        <w:t>Với sự phát triển mạnh mẽ như vậy của các loại hình website, đã có rất nhiều công nghệ ra đời để góp phần hỗ trợ chúng ta có thể dễ dàng xây dựng nên những website ưng ý như</w:t>
      </w:r>
      <w:r w:rsidR="004E39B5">
        <w:t xml:space="preserve"> Laravel, Wordpress, Nuxt.js hay ASP.NET Core,…</w:t>
      </w:r>
    </w:p>
    <w:p w14:paraId="3E41BEE8" w14:textId="000A5282" w:rsidR="004E39B5" w:rsidRPr="002C483C" w:rsidRDefault="004E39B5" w:rsidP="00DA4C0A">
      <w:pPr>
        <w:pStyle w:val="1doanvanban"/>
      </w:pPr>
      <w:r w:rsidRPr="002C483C">
        <w:t>Tuy nhiên, đối với môi trường phát triển của cơ quan hay doanh nghiệp, đặc biệt là những nơi có vốn đầu tư nhà nước thì việc an toàn bảo mật</w:t>
      </w:r>
      <w:r w:rsidR="00547156" w:rsidRPr="002C483C">
        <w:t>, tính ổn định và lâu bền</w:t>
      </w:r>
      <w:r w:rsidRPr="002C483C">
        <w:t xml:space="preserve"> luôn được đặt lên hàng đầu</w:t>
      </w:r>
      <w:r w:rsidR="00547156" w:rsidRPr="002C483C">
        <w:t>, chính vì vậy việc chọn ASP.NET Core là thích hợp nhất.</w:t>
      </w:r>
    </w:p>
    <w:p w14:paraId="43D6F809" w14:textId="286BC8F6" w:rsidR="00385466" w:rsidRDefault="0085190D" w:rsidP="00A46C0C">
      <w:pPr>
        <w:pStyle w:val="Default"/>
        <w:rPr>
          <w:b/>
          <w:color w:val="auto"/>
          <w:sz w:val="28"/>
          <w:szCs w:val="28"/>
        </w:rPr>
      </w:pPr>
      <w:r w:rsidRPr="00A46C0C">
        <w:rPr>
          <w:b/>
          <w:color w:val="auto"/>
          <w:sz w:val="28"/>
          <w:szCs w:val="28"/>
        </w:rPr>
        <w:t>2. Lý do chọn đề tài</w:t>
      </w:r>
    </w:p>
    <w:p w14:paraId="4A093DF0" w14:textId="58E4978E" w:rsidR="00953E86" w:rsidRDefault="00953E86" w:rsidP="00DA4C0A">
      <w:pPr>
        <w:pStyle w:val="1doanvanban"/>
      </w:pPr>
      <w:r>
        <w:t>Hiện tại website của Trung tâm CNTT &amp; NN – Trường ĐH Thông Tin Liên Lạc hiện đang vận hành bằng Laravel Framework, đây là một Framework tốt và hoàn toàn miễn phí. Tuy nhiên xét về độ bảo mật, tính bền vững thì không thể phủ nhận đi ưu điểm của ASP.NET Core.</w:t>
      </w:r>
    </w:p>
    <w:p w14:paraId="54970C89" w14:textId="7EF2D007" w:rsidR="00953E86" w:rsidRPr="00CF3E60" w:rsidRDefault="00953E86" w:rsidP="00DA4C0A">
      <w:pPr>
        <w:pStyle w:val="1doanvanban"/>
        <w:rPr>
          <w:b/>
          <w:szCs w:val="24"/>
          <w:shd w:val="clear" w:color="auto" w:fill="FFFF00"/>
        </w:rPr>
      </w:pPr>
      <w:r>
        <w:t>Chính vì vậy dưới sự yêu cầu đổi mới nền tảng website để hỗ trợ quảng bá Trung tâm CNTT &amp; NN – Trường ĐH Thông Tin Liên Lạc và nâng cao tính bảo mật và ổn định trong quá trình vận hành nên em đã chọn và thực hiện nhiệm vụ do cơ sở giao phó với đề tài mang tên “</w:t>
      </w:r>
      <w:r>
        <w:rPr>
          <w:b/>
        </w:rPr>
        <w:t>XÂY DỰNG WEBSITE MITECHCENTER.VN SỬ DỤNG ASP.NET CORE</w:t>
      </w:r>
      <w:r>
        <w:t>”</w:t>
      </w:r>
      <w:r w:rsidR="00CF3E60">
        <w:t xml:space="preserve"> dưới sự hướng dẫn của ThS. Trần Thị Mỹ Hiền và sự hỗ trợ đến từ đội ngũ các thành viên phát triển ứng dụng của MitechCenter về việc xây dựng, phát triển và hoàn thiện đề tài.</w:t>
      </w:r>
    </w:p>
    <w:p w14:paraId="371835EB" w14:textId="73835663" w:rsidR="00CF3E60" w:rsidRDefault="0085190D" w:rsidP="00A46C0C">
      <w:pPr>
        <w:tabs>
          <w:tab w:val="left" w:leader="dot" w:pos="9072"/>
        </w:tabs>
        <w:rPr>
          <w:b/>
          <w:szCs w:val="28"/>
        </w:rPr>
      </w:pPr>
      <w:r w:rsidRPr="00A46C0C">
        <w:rPr>
          <w:b/>
          <w:szCs w:val="28"/>
        </w:rPr>
        <w:t xml:space="preserve">3. Mục đích của đề tài </w:t>
      </w:r>
    </w:p>
    <w:p w14:paraId="1095FD3E" w14:textId="4C36D005" w:rsidR="00CF3E60" w:rsidRPr="00CF3E60" w:rsidRDefault="00CF3E60" w:rsidP="00DA4C0A">
      <w:pPr>
        <w:pStyle w:val="1doanvanban"/>
      </w:pPr>
      <w:r>
        <w:t>Phân biệt được .NET Core và .NET Framework, nắm vững cấu trúc của ASP.NET Core và mô hình MVC từ đó phát triển ứng dụng và đưa vào sử dụng trong việc hỗ trợ cập nhật website hiện tại của cơ sở nhằm nâng cao tính ổn định bền vững cũng như bảo mật trong quá trình vận hành.</w:t>
      </w:r>
    </w:p>
    <w:p w14:paraId="36E9FC46" w14:textId="7DF18F6D" w:rsidR="0085190D" w:rsidRPr="00A46C0C" w:rsidRDefault="0085190D" w:rsidP="00A46C0C">
      <w:pPr>
        <w:tabs>
          <w:tab w:val="left" w:leader="dot" w:pos="9072"/>
        </w:tabs>
        <w:rPr>
          <w:b/>
          <w:szCs w:val="28"/>
        </w:rPr>
      </w:pPr>
      <w:r w:rsidRPr="00A46C0C">
        <w:rPr>
          <w:b/>
          <w:szCs w:val="28"/>
        </w:rPr>
        <w:lastRenderedPageBreak/>
        <w:t xml:space="preserve">4. Nhiệm vụ của đề tài </w:t>
      </w:r>
    </w:p>
    <w:p w14:paraId="25B412FF" w14:textId="1887EA4A" w:rsidR="00CF3E60" w:rsidRDefault="0077456F" w:rsidP="00DA4C0A">
      <w:pPr>
        <w:pStyle w:val="1doanvanban"/>
      </w:pPr>
      <w:r>
        <w:t>Hệ thống của website được xây dựng với các yêu cầu phải thực hiện được các chức năng cơ bản</w:t>
      </w:r>
      <w:r w:rsidR="00AD60B6">
        <w:t xml:space="preserve"> đã có trong phiên bản đang vận hành trước đó của website https://mitechcenter.vn nhưng sử dụng công nghệ đổi mới là ASP.NET Core với các yêu cầu như sau:</w:t>
      </w:r>
    </w:p>
    <w:p w14:paraId="3133DFB1" w14:textId="63FB4D74" w:rsidR="00AD60B6" w:rsidRPr="00E8703D" w:rsidRDefault="00AD60B6" w:rsidP="00DA4C0A">
      <w:pPr>
        <w:pStyle w:val="1doanvanban"/>
      </w:pPr>
      <w:r w:rsidRPr="00E8703D">
        <w:t>- Phân biệt được .NET Core và .NET Framework</w:t>
      </w:r>
    </w:p>
    <w:p w14:paraId="40EA2100" w14:textId="2410F041" w:rsidR="00AD60B6" w:rsidRPr="00E8703D" w:rsidRDefault="00AD60B6" w:rsidP="00DA4C0A">
      <w:pPr>
        <w:pStyle w:val="1doanvanban"/>
      </w:pPr>
      <w:r w:rsidRPr="00E8703D">
        <w:t>- Hiểu về mô hình MVC</w:t>
      </w:r>
      <w:r w:rsidR="00327060">
        <w:t xml:space="preserve"> trong ASP.NET Core</w:t>
      </w:r>
    </w:p>
    <w:p w14:paraId="6D7B11D0" w14:textId="5220FEAD" w:rsidR="00AD60B6" w:rsidRPr="00E8703D" w:rsidRDefault="00AD60B6" w:rsidP="00DA4C0A">
      <w:pPr>
        <w:pStyle w:val="1doanvanban"/>
      </w:pPr>
      <w:r w:rsidRPr="00E8703D">
        <w:t xml:space="preserve">- </w:t>
      </w:r>
      <w:r w:rsidR="00B526B7" w:rsidRPr="00E8703D">
        <w:t>Giới thiệu về ASP.NET Core</w:t>
      </w:r>
    </w:p>
    <w:p w14:paraId="00255A01" w14:textId="117879B8" w:rsidR="00B526B7" w:rsidRPr="00E8703D" w:rsidRDefault="00B526B7" w:rsidP="00DA4C0A">
      <w:pPr>
        <w:pStyle w:val="1doanvanban"/>
      </w:pPr>
      <w:r w:rsidRPr="00E8703D">
        <w:t xml:space="preserve">- Cách cài đặt </w:t>
      </w:r>
      <w:r w:rsidR="00CC7046">
        <w:t>môi trường phát triển</w:t>
      </w:r>
    </w:p>
    <w:p w14:paraId="0C288284" w14:textId="30FAC264" w:rsidR="00B526B7" w:rsidRPr="00E8703D" w:rsidRDefault="00B526B7" w:rsidP="00DA4C0A">
      <w:pPr>
        <w:pStyle w:val="1doanvanban"/>
      </w:pPr>
      <w:r w:rsidRPr="00E8703D">
        <w:t>- Tiến hành xây dựng website với các chức năng tương tự như trang đang vận hành (Trang chủ, khóa học, liên hệ, bài viết,…)</w:t>
      </w:r>
    </w:p>
    <w:p w14:paraId="1F6AC220" w14:textId="57F67A06" w:rsidR="0085190D" w:rsidRPr="00A46C0C" w:rsidRDefault="0085190D" w:rsidP="00A46C0C">
      <w:pPr>
        <w:pStyle w:val="Default"/>
        <w:widowControl w:val="0"/>
        <w:tabs>
          <w:tab w:val="left" w:leader="dot" w:pos="9072"/>
        </w:tabs>
        <w:jc w:val="both"/>
        <w:rPr>
          <w:b/>
          <w:color w:val="auto"/>
          <w:sz w:val="28"/>
          <w:szCs w:val="28"/>
        </w:rPr>
      </w:pPr>
      <w:r w:rsidRPr="00A46C0C">
        <w:rPr>
          <w:b/>
          <w:color w:val="auto"/>
          <w:sz w:val="28"/>
          <w:szCs w:val="28"/>
        </w:rPr>
        <w:t xml:space="preserve">5. </w:t>
      </w:r>
      <w:r w:rsidRPr="00A46C0C">
        <w:rPr>
          <w:b/>
          <w:color w:val="auto"/>
          <w:sz w:val="28"/>
          <w:szCs w:val="28"/>
          <w:lang w:val="vi-VN"/>
        </w:rPr>
        <w:t>Phương pháp nghiên cứu</w:t>
      </w:r>
      <w:r w:rsidRPr="00A46C0C">
        <w:rPr>
          <w:b/>
          <w:color w:val="auto"/>
          <w:sz w:val="28"/>
          <w:szCs w:val="28"/>
        </w:rPr>
        <w:t xml:space="preserve"> </w:t>
      </w:r>
    </w:p>
    <w:p w14:paraId="4897BBC7" w14:textId="61F106D3" w:rsidR="00A46C0C" w:rsidRDefault="00E8703D" w:rsidP="00DA4C0A">
      <w:pPr>
        <w:pStyle w:val="1doanvanban"/>
      </w:pPr>
      <w:r>
        <w:t>Nghiên cứu các tài liệu liên quan đến họ .NET, các tài liệu chuẩn do tập đoàn Microsoft cung cấp. Xây dựng được website, sau đó tiến hành cài đặt và chạy thử nghiệm.</w:t>
      </w:r>
    </w:p>
    <w:p w14:paraId="769FBE8A" w14:textId="020B79F4" w:rsidR="00E8703D" w:rsidRPr="00A46C0C" w:rsidRDefault="00E8703D" w:rsidP="00DA4C0A">
      <w:pPr>
        <w:pStyle w:val="1doanvanban"/>
      </w:pPr>
      <w:r>
        <w:t>Kết hợp với sự hướng dẫn của giáo viên cùng các ý kiến đóng góp, hỗ trợ, chỉ bảo từ đội ngũ phát triển phần mềm và ứng dụng tại Trung tâm CNTT &amp; NN Trường Đại Học Thông Tin Liên Lạc.</w:t>
      </w:r>
    </w:p>
    <w:p w14:paraId="6B5CF27B" w14:textId="77777777" w:rsidR="0085190D" w:rsidRPr="00A46C0C" w:rsidRDefault="0085190D" w:rsidP="00A46C0C">
      <w:pPr>
        <w:tabs>
          <w:tab w:val="left" w:leader="dot" w:pos="9072"/>
        </w:tabs>
        <w:rPr>
          <w:b/>
          <w:szCs w:val="28"/>
        </w:rPr>
      </w:pPr>
      <w:r w:rsidRPr="00A46C0C">
        <w:rPr>
          <w:b/>
          <w:szCs w:val="28"/>
        </w:rPr>
        <w:t>6. Nội dung nghiên cứu</w:t>
      </w:r>
    </w:p>
    <w:p w14:paraId="4510A03D" w14:textId="7E1D1818" w:rsidR="00570CAF" w:rsidRPr="00327060" w:rsidRDefault="00A46C0C" w:rsidP="00327060">
      <w:pPr>
        <w:tabs>
          <w:tab w:val="left" w:leader="dot" w:pos="9072"/>
        </w:tabs>
        <w:ind w:firstLine="567"/>
        <w:rPr>
          <w:rFonts w:eastAsia="Calibri"/>
          <w:szCs w:val="22"/>
          <w:lang w:val="en-US"/>
        </w:rPr>
      </w:pPr>
      <w:r w:rsidRPr="00A46C0C">
        <w:t>Chương 1</w:t>
      </w:r>
      <w:r w:rsidR="00570CAF" w:rsidRPr="00A46C0C">
        <w:t>:</w:t>
      </w:r>
      <w:r w:rsidR="00E8703D">
        <w:rPr>
          <w:lang w:val="en-US"/>
        </w:rPr>
        <w:t xml:space="preserve"> PHÂN BIỆT .NET CORE VÀ .NET FRAMEWORK</w:t>
      </w:r>
    </w:p>
    <w:p w14:paraId="4D2113FF" w14:textId="4899A314" w:rsidR="00277383" w:rsidRDefault="00A46C0C" w:rsidP="00A46C0C">
      <w:pPr>
        <w:tabs>
          <w:tab w:val="left" w:leader="dot" w:pos="9072"/>
        </w:tabs>
        <w:ind w:firstLine="567"/>
        <w:rPr>
          <w:szCs w:val="28"/>
          <w:lang w:val="en-US"/>
        </w:rPr>
      </w:pPr>
      <w:r w:rsidRPr="00A46C0C">
        <w:rPr>
          <w:szCs w:val="28"/>
        </w:rPr>
        <w:t xml:space="preserve">Chương </w:t>
      </w:r>
      <w:r w:rsidR="00327060">
        <w:rPr>
          <w:szCs w:val="28"/>
          <w:lang w:val="en-US"/>
        </w:rPr>
        <w:t>2</w:t>
      </w:r>
      <w:r w:rsidRPr="00A46C0C">
        <w:rPr>
          <w:szCs w:val="28"/>
        </w:rPr>
        <w:t>:</w:t>
      </w:r>
      <w:r w:rsidR="00CC7046">
        <w:rPr>
          <w:szCs w:val="28"/>
          <w:lang w:val="en-US"/>
        </w:rPr>
        <w:t xml:space="preserve"> GIỚI THIỆU VỀ ASP.NET CORE</w:t>
      </w:r>
    </w:p>
    <w:p w14:paraId="31E142F3" w14:textId="4214738C" w:rsidR="00A46C0C" w:rsidRDefault="00A46C0C" w:rsidP="00A46C0C">
      <w:pPr>
        <w:tabs>
          <w:tab w:val="left" w:leader="dot" w:pos="9072"/>
        </w:tabs>
        <w:ind w:firstLine="567"/>
        <w:rPr>
          <w:szCs w:val="28"/>
          <w:lang w:val="en-US"/>
        </w:rPr>
      </w:pPr>
      <w:r w:rsidRPr="00A46C0C">
        <w:rPr>
          <w:szCs w:val="28"/>
          <w:lang w:val="en-US"/>
        </w:rPr>
        <w:t xml:space="preserve">Chương </w:t>
      </w:r>
      <w:r w:rsidR="002710ED">
        <w:rPr>
          <w:szCs w:val="28"/>
          <w:lang w:val="en-US"/>
        </w:rPr>
        <w:t>3</w:t>
      </w:r>
      <w:r w:rsidRPr="00A46C0C">
        <w:rPr>
          <w:szCs w:val="28"/>
          <w:lang w:val="en-US"/>
        </w:rPr>
        <w:t>:</w:t>
      </w:r>
      <w:r w:rsidR="00CC7046">
        <w:rPr>
          <w:szCs w:val="28"/>
          <w:lang w:val="en-US"/>
        </w:rPr>
        <w:t xml:space="preserve"> CÀI ĐẶT MÔI TRƯỜNG PHÁT TRIỂN</w:t>
      </w:r>
    </w:p>
    <w:p w14:paraId="528EBE79" w14:textId="442313D5" w:rsidR="00CC7046" w:rsidRDefault="00CC7046" w:rsidP="00090664">
      <w:pPr>
        <w:tabs>
          <w:tab w:val="left" w:leader="dot" w:pos="9072"/>
        </w:tabs>
        <w:ind w:firstLine="567"/>
        <w:rPr>
          <w:szCs w:val="28"/>
          <w:lang w:val="en-US"/>
        </w:rPr>
      </w:pPr>
      <w:r>
        <w:rPr>
          <w:szCs w:val="28"/>
          <w:lang w:val="en-US"/>
        </w:rPr>
        <w:t xml:space="preserve">Chương </w:t>
      </w:r>
      <w:r w:rsidR="002710ED">
        <w:rPr>
          <w:szCs w:val="28"/>
          <w:lang w:val="en-US"/>
        </w:rPr>
        <w:t>4</w:t>
      </w:r>
      <w:r>
        <w:rPr>
          <w:szCs w:val="28"/>
          <w:lang w:val="en-US"/>
        </w:rPr>
        <w:t>: XÂY DỰNG WEBSITE</w:t>
      </w:r>
      <w:bookmarkEnd w:id="0"/>
      <w:bookmarkEnd w:id="1"/>
      <w:bookmarkEnd w:id="2"/>
      <w:bookmarkEnd w:id="3"/>
      <w:bookmarkEnd w:id="4"/>
      <w:bookmarkEnd w:id="5"/>
      <w:bookmarkEnd w:id="6"/>
      <w:bookmarkEnd w:id="7"/>
    </w:p>
    <w:p w14:paraId="29C16613" w14:textId="7B759FD8" w:rsidR="00090664" w:rsidRPr="00090664" w:rsidRDefault="00090664" w:rsidP="00090664">
      <w:pPr>
        <w:rPr>
          <w:szCs w:val="28"/>
          <w:lang w:val="en-US"/>
        </w:rPr>
      </w:pPr>
      <w:r>
        <w:rPr>
          <w:szCs w:val="28"/>
          <w:lang w:val="en-US"/>
        </w:rPr>
        <w:br w:type="page"/>
      </w:r>
    </w:p>
    <w:p w14:paraId="4BC22756" w14:textId="346336D1" w:rsidR="00CC7046" w:rsidRPr="0085553F" w:rsidRDefault="00CC7046" w:rsidP="000A7BF5">
      <w:pPr>
        <w:pStyle w:val="2tenchuong"/>
      </w:pPr>
      <w:r>
        <w:lastRenderedPageBreak/>
        <w:t>Chương 1</w:t>
      </w:r>
      <w:r w:rsidR="000A7BF5">
        <w:br/>
      </w:r>
      <w:r>
        <w:t>PHÂN BIỆT .NET CORE VÀ .NET FRAMEWORK</w:t>
      </w:r>
    </w:p>
    <w:p w14:paraId="26F6EC45" w14:textId="66FE2ED4" w:rsidR="00CC7046" w:rsidRPr="001B51FE" w:rsidRDefault="00CC7046" w:rsidP="001B51FE">
      <w:pPr>
        <w:pStyle w:val="1tenmuclon"/>
      </w:pPr>
      <w:r>
        <w:t xml:space="preserve">1.1. </w:t>
      </w:r>
      <w:r w:rsidR="00E15D2B">
        <w:t>Tổng quan</w:t>
      </w:r>
      <w:r>
        <w:t xml:space="preserve"> về .NET Core</w:t>
      </w:r>
    </w:p>
    <w:p w14:paraId="3CE1BA05" w14:textId="3F5641FA" w:rsidR="00CC7046" w:rsidRDefault="001B51FE" w:rsidP="00B021A7">
      <w:pPr>
        <w:pStyle w:val="1tenmucvua"/>
      </w:pPr>
      <w:r>
        <w:t>1.1.1. Khái niệm .NET Core</w:t>
      </w:r>
    </w:p>
    <w:p w14:paraId="6B2DE737" w14:textId="34FF0BED" w:rsidR="00BB21AE" w:rsidRPr="00BB21AE" w:rsidRDefault="00BB21AE" w:rsidP="00DA4C0A">
      <w:pPr>
        <w:pStyle w:val="1doanvanban"/>
      </w:pPr>
      <w:r>
        <w:t>.NET Core là một mã nguồn mở mới và là một framework đa nền tảng (cross-platform) cho việc xây dựng những ứng dụng hiện tại dựa trên kết nối đám mây, giống như web apps, IoT hay back-end cho mobile. Vì là một cross-platform nên .NET Core hỗ trợ hầu hết cho các nền tảng phổ biến hiện nay như Windows, Linux, macOS.</w:t>
      </w:r>
    </w:p>
    <w:p w14:paraId="07248A0C" w14:textId="77777777" w:rsidR="00C82F0A" w:rsidRDefault="001B51FE" w:rsidP="00B021A7">
      <w:pPr>
        <w:pStyle w:val="1tenmucvua"/>
      </w:pPr>
      <w:r>
        <w:t>1.1.</w:t>
      </w:r>
      <w:r w:rsidR="0005225D">
        <w:t>2</w:t>
      </w:r>
      <w:r>
        <w:t>. Khi nào sử dụng .NET Core</w:t>
      </w:r>
    </w:p>
    <w:p w14:paraId="5F188D3B" w14:textId="214D2C58" w:rsidR="001B51FE" w:rsidRDefault="00C82F0A" w:rsidP="00DA4C0A">
      <w:pPr>
        <w:pStyle w:val="1doanvanban"/>
      </w:pPr>
      <w:r>
        <w:t>Theo những định nghĩa được nêu ra như trên thì chúng ta có thể sử dụng .NET Core trong một số trường hợp như sau:</w:t>
      </w:r>
    </w:p>
    <w:p w14:paraId="28AAE72A" w14:textId="69652056" w:rsidR="00C82F0A" w:rsidRDefault="00C82F0A" w:rsidP="00DA4C0A">
      <w:pPr>
        <w:pStyle w:val="1doanvanban"/>
      </w:pPr>
      <w:r>
        <w:t>- Cần đa nền tảng (Cross-platform).</w:t>
      </w:r>
    </w:p>
    <w:p w14:paraId="00F8D0DC" w14:textId="679669D1" w:rsidR="00C82F0A" w:rsidRDefault="00C82F0A" w:rsidP="00DA4C0A">
      <w:pPr>
        <w:pStyle w:val="1doanvanban"/>
      </w:pPr>
      <w:r>
        <w:t>- Mục tiêu nhắm đến là kiến trúc Microservices.</w:t>
      </w:r>
    </w:p>
    <w:p w14:paraId="10666A52" w14:textId="08D306AB" w:rsidR="00C82F0A" w:rsidRDefault="00C82F0A" w:rsidP="00DA4C0A">
      <w:pPr>
        <w:pStyle w:val="1doanvanban"/>
      </w:pPr>
      <w:r>
        <w:t>- Cần sử dụng đến Docker và Doker containers trong dự án.</w:t>
      </w:r>
    </w:p>
    <w:p w14:paraId="22B382CC" w14:textId="44F90588" w:rsidR="00C82F0A" w:rsidRDefault="00C82F0A" w:rsidP="00DA4C0A">
      <w:pPr>
        <w:pStyle w:val="1doanvanban"/>
      </w:pPr>
      <w:r>
        <w:t>- Cần xây dựng ứng dụng Machine Learning với kiến thức sẵn có về C# hoặc F#.</w:t>
      </w:r>
    </w:p>
    <w:p w14:paraId="20560222" w14:textId="47B3605D" w:rsidR="00C82F0A" w:rsidRDefault="00C82F0A" w:rsidP="00DA4C0A">
      <w:pPr>
        <w:pStyle w:val="1doanvanban"/>
      </w:pPr>
      <w:r>
        <w:t>- Cần cho các hệ thống có hiệu xuất cao và có thể mở rộng.</w:t>
      </w:r>
    </w:p>
    <w:p w14:paraId="47849911" w14:textId="28849C96" w:rsidR="005048EC" w:rsidRDefault="005048EC" w:rsidP="00DA4C0A">
      <w:pPr>
        <w:pStyle w:val="1doanvanban"/>
      </w:pPr>
      <w:r>
        <w:t>- Các phiên bản cần chạy đa luồng khi xử lý.</w:t>
      </w:r>
    </w:p>
    <w:p w14:paraId="0277E24A" w14:textId="5E5BA226" w:rsidR="008541C3" w:rsidRPr="00C82F0A" w:rsidRDefault="008541C3" w:rsidP="00DA4C0A">
      <w:pPr>
        <w:pStyle w:val="1doanvanban"/>
      </w:pPr>
      <w:r>
        <w:t>- Đòi hỏi hiệu năng cao.</w:t>
      </w:r>
    </w:p>
    <w:p w14:paraId="3253C598" w14:textId="50886FB3" w:rsidR="0005225D" w:rsidRDefault="0005225D" w:rsidP="0005225D">
      <w:pPr>
        <w:pStyle w:val="1tenmuclon"/>
      </w:pPr>
      <w:r>
        <w:t xml:space="preserve">1.2. </w:t>
      </w:r>
      <w:r w:rsidR="00E15D2B">
        <w:t>tổng quan</w:t>
      </w:r>
      <w:r>
        <w:t xml:space="preserve"> về .NET Framework</w:t>
      </w:r>
    </w:p>
    <w:p w14:paraId="5CDDA04E" w14:textId="2A4D5215" w:rsidR="0005225D" w:rsidRDefault="0005225D" w:rsidP="00B021A7">
      <w:pPr>
        <w:pStyle w:val="1tenmucvua"/>
      </w:pPr>
      <w:r>
        <w:t>1.2.1. Khái niệm .NET Framework</w:t>
      </w:r>
    </w:p>
    <w:p w14:paraId="7352BF20" w14:textId="33AE93C7" w:rsidR="00E00D3E" w:rsidRPr="00E00D3E" w:rsidRDefault="00E00D3E" w:rsidP="00DA4C0A">
      <w:pPr>
        <w:pStyle w:val="1doanvanban"/>
      </w:pPr>
      <w:r>
        <w:t>.NET Framework là một nền tảng lập trình và cũng là một nền tảng thực thi ứng dụng chủ yếu trên hệ điều hành Microsoft Windows được phát triển bới Microsoft. Các chương trình được viết trên nền .NET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handing).</w:t>
      </w:r>
    </w:p>
    <w:p w14:paraId="49BFFC07" w14:textId="77777777" w:rsidR="002E2678" w:rsidRDefault="0005225D" w:rsidP="00B021A7">
      <w:pPr>
        <w:pStyle w:val="1tenmucvua"/>
      </w:pPr>
      <w:r>
        <w:lastRenderedPageBreak/>
        <w:t>1.2.2. Khi nào sử dụng .NET Framework</w:t>
      </w:r>
    </w:p>
    <w:p w14:paraId="288DA5D8" w14:textId="3584C8C7" w:rsidR="002E2678" w:rsidRDefault="00A11E64" w:rsidP="00DA4C0A">
      <w:pPr>
        <w:pStyle w:val="1doanvanban"/>
      </w:pPr>
      <w:r>
        <w:t>Theo những định nghĩa được nêu ra như trên thì chúng ta có thể sử dụng .NET Framework trong một số trường hợp như sau:</w:t>
      </w:r>
    </w:p>
    <w:p w14:paraId="2F366AC3" w14:textId="30A3FCBF" w:rsidR="00A11E64" w:rsidRDefault="00A11E64" w:rsidP="00DA4C0A">
      <w:pPr>
        <w:pStyle w:val="1doanvanban"/>
      </w:pPr>
      <w:r>
        <w:t>- Phát triển tiếp các ứng dụng cũ đã được sử dụng .NET Framework trước đó.</w:t>
      </w:r>
    </w:p>
    <w:p w14:paraId="1E23FFE9" w14:textId="104DA272" w:rsidR="00A11E64" w:rsidRDefault="00A11E64" w:rsidP="00DA4C0A">
      <w:pPr>
        <w:pStyle w:val="1doanvanban"/>
      </w:pPr>
      <w:r>
        <w:t>- Nếu ứng dụng đã sử dụng .NET Framework và Nuget của bên thứ 3 không hỗ trợ cho .NET Core.</w:t>
      </w:r>
    </w:p>
    <w:p w14:paraId="0D5DA2BE" w14:textId="01966EC4" w:rsidR="00A11E64" w:rsidRDefault="00A11E64" w:rsidP="00DA4C0A">
      <w:pPr>
        <w:pStyle w:val="1doanvanban"/>
      </w:pPr>
      <w:r>
        <w:t>- Nếu ứng dụng được thiết kế cho .NET Framework và không hỗ trợ cho .NET Core.</w:t>
      </w:r>
    </w:p>
    <w:p w14:paraId="5387AF68" w14:textId="3110312D" w:rsidR="00120A97" w:rsidRDefault="00510ADA" w:rsidP="00DA4C0A">
      <w:pPr>
        <w:pStyle w:val="1doanvanban"/>
      </w:pPr>
      <w:r>
        <w:t>- Nếu ứng dụng sử dụng platfrom không hỗ trợ .NET Core.</w:t>
      </w:r>
    </w:p>
    <w:p w14:paraId="553B4E2F" w14:textId="77777777" w:rsidR="005D65BC" w:rsidRPr="00A11E64" w:rsidRDefault="005D65BC" w:rsidP="00DA4C0A">
      <w:pPr>
        <w:pStyle w:val="1doanvanban"/>
      </w:pPr>
    </w:p>
    <w:p w14:paraId="0D47E84E" w14:textId="6B97EAA3" w:rsidR="002E2678" w:rsidRDefault="002E2678" w:rsidP="0097089B">
      <w:pPr>
        <w:pStyle w:val="2tenchuong"/>
      </w:pPr>
      <w:r>
        <w:t>Chương 2</w:t>
      </w:r>
      <w:r w:rsidR="0097089B">
        <w:br/>
        <w:t>GIỚI THIỆU VỀ ASP.NET CORE</w:t>
      </w:r>
    </w:p>
    <w:p w14:paraId="2E39C6E2" w14:textId="3A96F227" w:rsidR="002E2678" w:rsidRDefault="002E2678" w:rsidP="002E2678">
      <w:pPr>
        <w:pStyle w:val="1tenmuclon"/>
      </w:pPr>
      <w:r>
        <w:t>2.1. tổng quan về asp.net core</w:t>
      </w:r>
    </w:p>
    <w:p w14:paraId="7257D2AA" w14:textId="5F333BD0" w:rsidR="002E2678" w:rsidRDefault="002E2678" w:rsidP="00B021A7">
      <w:pPr>
        <w:pStyle w:val="1tenmucvua"/>
      </w:pPr>
      <w:r>
        <w:t>2.1.1. Khái niệm về ASP.NET Core</w:t>
      </w:r>
    </w:p>
    <w:p w14:paraId="0003DD82" w14:textId="5F633031" w:rsidR="00734EA6" w:rsidRDefault="005D65BC" w:rsidP="00DA4C0A">
      <w:pPr>
        <w:pStyle w:val="1doanvanban"/>
      </w:pPr>
      <w:r>
        <w:t>ASP.NET Core là một chứng minh cụ thể cho việc sử dụng .NET Core, chính vì vậy ASP.NET Core cũng có những khái niệm kế thừa từ .NET Core như cũng là một mã nguồn mở (open-source) mới và là một framework đa nền tảng (cross-platform) cho việc xây dựng những ứng dụng hiện tại dựa trên kết nối đám mây, giống như web apps, IoT và back-end mobile</w:t>
      </w:r>
      <w:r w:rsidR="00DC7377">
        <w:t>, nó là một tập hợp các thư viện chuẩn như một framework để xây dựng ứng dụng web</w:t>
      </w:r>
      <w:r>
        <w:t>.</w:t>
      </w:r>
    </w:p>
    <w:p w14:paraId="3F830AF6" w14:textId="182FD643" w:rsidR="009912C7" w:rsidRDefault="009912C7" w:rsidP="00DA4C0A">
      <w:pPr>
        <w:pStyle w:val="1doanvanban"/>
      </w:pPr>
      <w:r>
        <w:t>Tuy nhiên ứng dụng ASP.NET Core có thể chạy trên .NET Core hoặc trên phiên bản đầy đủ của .NET Framework.</w:t>
      </w:r>
      <w:r w:rsidR="00734EA6">
        <w:t xml:space="preserve"> Nhưng không vì thế mà có thể nói ASP.NET Core là một phiên bản tiếp theo của ASP.NET được, nó là một cái tên mới được xây dựng từ đầu với sự thay đổi lớn về kiến trúc trong đó nên kết quả là ASP.NET Core gọn hơn và phân chia module tốt hơn.</w:t>
      </w:r>
    </w:p>
    <w:p w14:paraId="1BD1533B" w14:textId="06CB7605" w:rsidR="009912C7" w:rsidRDefault="009912C7" w:rsidP="00DA4C0A">
      <w:pPr>
        <w:pStyle w:val="1doanvanban"/>
      </w:pPr>
      <w:r>
        <w:t>ASP.NET Core gồm các thành phần theo hướng module nhằm tối thiểu tài nguyên và chi phí phát triển, điều này giúp giữ lại được sự mềm dẻo trong việc xây dựng giải pháp cho phát triển phần mềm và ứng dụng.</w:t>
      </w:r>
    </w:p>
    <w:p w14:paraId="467B5B68" w14:textId="0A6DB572" w:rsidR="009912C7" w:rsidRDefault="009912C7" w:rsidP="00DA4C0A">
      <w:pPr>
        <w:pStyle w:val="1doanvanban"/>
      </w:pPr>
      <w:r>
        <w:t>ASP.NET Core là một mã nguồn mở, đây là một thay đổi rất lớn và có tầm quan trọng  bậc nhất của ASP.NET Core. Điều mà trước đây khó có một lập trình viên nào có thể nghĩ đến khi đây là một công nghệ do Microsoft phát triển.</w:t>
      </w:r>
    </w:p>
    <w:p w14:paraId="03FD6A18" w14:textId="50FC3F36" w:rsidR="00FC178D" w:rsidRDefault="002E2678" w:rsidP="00B021A7">
      <w:pPr>
        <w:pStyle w:val="1tenmucvua"/>
      </w:pPr>
      <w:r>
        <w:lastRenderedPageBreak/>
        <w:t xml:space="preserve">2.1.2. </w:t>
      </w:r>
      <w:r w:rsidR="007675ED">
        <w:t>Khác biệt quan trọng giữa ASP.NET Core và ASP.NET</w:t>
      </w:r>
    </w:p>
    <w:p w14:paraId="7811C9E3" w14:textId="6D4C5E3E" w:rsidR="00FC178D" w:rsidRDefault="00FC178D" w:rsidP="00DA4C0A">
      <w:pPr>
        <w:pStyle w:val="1doanvanban"/>
      </w:pPr>
      <w:r>
        <w:t>Về cơ bản .NET Framework, .NET Core là hai phiên bản .NET khác nhau (nghĩa là mỗi phiên bản có Runtime, Libraries và Tooling riêng). Cụ thể như hình dưới.</w:t>
      </w:r>
    </w:p>
    <w:p w14:paraId="25C85754" w14:textId="6A46D93F" w:rsidR="00FC178D" w:rsidRDefault="00A663D7" w:rsidP="00A663D7">
      <w:pPr>
        <w:jc w:val="center"/>
        <w:rPr>
          <w:b/>
          <w:bCs/>
        </w:rPr>
      </w:pPr>
      <w:r w:rsidRPr="00A663D7">
        <w:rPr>
          <w:noProof/>
        </w:rPr>
        <w:drawing>
          <wp:inline distT="0" distB="0" distL="0" distR="0" wp14:anchorId="7CD31779" wp14:editId="50E131F8">
            <wp:extent cx="521017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847975"/>
                    </a:xfrm>
                    <a:prstGeom prst="rect">
                      <a:avLst/>
                    </a:prstGeom>
                    <a:noFill/>
                    <a:ln>
                      <a:noFill/>
                    </a:ln>
                  </pic:spPr>
                </pic:pic>
              </a:graphicData>
            </a:graphic>
          </wp:inline>
        </w:drawing>
      </w:r>
    </w:p>
    <w:p w14:paraId="418E4649" w14:textId="5A41CC2E" w:rsidR="00CC5A25" w:rsidRDefault="00CC5A25" w:rsidP="00CC5A25">
      <w:pPr>
        <w:pStyle w:val="1hinhve"/>
      </w:pPr>
      <w:r>
        <w:t>Hình 2.1. Mô hình hóa của các nền tảng .NET khác nhau</w:t>
      </w:r>
    </w:p>
    <w:p w14:paraId="2942F96C" w14:textId="36F88495" w:rsidR="006876B2" w:rsidRDefault="006876B2" w:rsidP="006876B2">
      <w:pPr>
        <w:rPr>
          <w:lang w:val="en-US"/>
        </w:rPr>
      </w:pPr>
      <w:r>
        <w:tab/>
      </w:r>
      <w:r>
        <w:rPr>
          <w:lang w:val="en-US"/>
        </w:rPr>
        <w:t>Vì thế, sự khác nhau quan trọng giữa ASP.NET Core và ASP.NET có thể được nêu ra theo bảng dưới đây:</w:t>
      </w:r>
    </w:p>
    <w:p w14:paraId="77032902" w14:textId="748636C1" w:rsidR="00407934" w:rsidRDefault="00407934" w:rsidP="00407934">
      <w:pPr>
        <w:pStyle w:val="1hinhve"/>
      </w:pPr>
      <w:r>
        <w:t>Bảng 2.1. Sự khác nhau quan trọng giữa ASP.NET Core và ASP.NET</w:t>
      </w:r>
    </w:p>
    <w:tbl>
      <w:tblPr>
        <w:tblStyle w:val="TableGrid"/>
        <w:tblW w:w="9085" w:type="dxa"/>
        <w:tblLook w:val="04A0" w:firstRow="1" w:lastRow="0" w:firstColumn="1" w:lastColumn="0" w:noHBand="0" w:noVBand="1"/>
      </w:tblPr>
      <w:tblGrid>
        <w:gridCol w:w="1943"/>
        <w:gridCol w:w="3388"/>
        <w:gridCol w:w="3754"/>
      </w:tblGrid>
      <w:tr w:rsidR="003C706F" w14:paraId="4E7978AE" w14:textId="77777777" w:rsidTr="003C706F">
        <w:tc>
          <w:tcPr>
            <w:tcW w:w="1282" w:type="dxa"/>
            <w:vAlign w:val="center"/>
          </w:tcPr>
          <w:p w14:paraId="67C0EDB7" w14:textId="373A2C48" w:rsidR="003C706F" w:rsidRPr="003C706F" w:rsidRDefault="003C706F" w:rsidP="003C706F">
            <w:pPr>
              <w:jc w:val="center"/>
              <w:rPr>
                <w:lang w:val="en-US"/>
              </w:rPr>
            </w:pPr>
            <w:r>
              <w:rPr>
                <w:lang w:val="en-US"/>
              </w:rPr>
              <w:t>Tiêu chí</w:t>
            </w:r>
          </w:p>
        </w:tc>
        <w:tc>
          <w:tcPr>
            <w:tcW w:w="3933" w:type="dxa"/>
            <w:vAlign w:val="center"/>
          </w:tcPr>
          <w:p w14:paraId="6F6C8575" w14:textId="2C99E4E3" w:rsidR="003C706F" w:rsidRPr="003C706F" w:rsidRDefault="003C706F" w:rsidP="003C706F">
            <w:pPr>
              <w:jc w:val="center"/>
              <w:rPr>
                <w:lang w:val="en-US"/>
              </w:rPr>
            </w:pPr>
            <w:r>
              <w:rPr>
                <w:lang w:val="en-US"/>
              </w:rPr>
              <w:t>ASP.NET Core</w:t>
            </w:r>
          </w:p>
        </w:tc>
        <w:tc>
          <w:tcPr>
            <w:tcW w:w="3870" w:type="dxa"/>
            <w:vAlign w:val="center"/>
          </w:tcPr>
          <w:p w14:paraId="3148BCA3" w14:textId="2F8D9A62" w:rsidR="003C706F" w:rsidRPr="003C706F" w:rsidRDefault="003C706F" w:rsidP="003C706F">
            <w:pPr>
              <w:jc w:val="center"/>
              <w:rPr>
                <w:lang w:val="en-US"/>
              </w:rPr>
            </w:pPr>
            <w:r>
              <w:rPr>
                <w:lang w:val="en-US"/>
              </w:rPr>
              <w:t>ASP.NET</w:t>
            </w:r>
          </w:p>
        </w:tc>
      </w:tr>
      <w:tr w:rsidR="003C706F" w14:paraId="3757DD3E" w14:textId="77777777" w:rsidTr="003C706F">
        <w:tc>
          <w:tcPr>
            <w:tcW w:w="1282" w:type="dxa"/>
            <w:vAlign w:val="center"/>
          </w:tcPr>
          <w:p w14:paraId="25177F48" w14:textId="0C5C04CF" w:rsidR="003C706F" w:rsidRPr="003C706F" w:rsidRDefault="003C706F" w:rsidP="003C706F">
            <w:pPr>
              <w:jc w:val="center"/>
              <w:rPr>
                <w:lang w:val="en-US"/>
              </w:rPr>
            </w:pPr>
            <w:r>
              <w:rPr>
                <w:lang w:val="en-US"/>
              </w:rPr>
              <w:t>Lịch sử</w:t>
            </w:r>
          </w:p>
        </w:tc>
        <w:tc>
          <w:tcPr>
            <w:tcW w:w="3933" w:type="dxa"/>
            <w:vAlign w:val="center"/>
          </w:tcPr>
          <w:p w14:paraId="117ABF5B" w14:textId="722764C4" w:rsidR="003C706F" w:rsidRPr="008277F0" w:rsidRDefault="003C706F" w:rsidP="008277F0">
            <w:pPr>
              <w:jc w:val="left"/>
            </w:pPr>
            <w:r w:rsidRPr="008277F0">
              <w:t>Phiên bản đầu tiên được giới thiệu vào ngày 27-06-2016 cùng với bản .Net Core phiển bản đầu tiên</w:t>
            </w:r>
          </w:p>
        </w:tc>
        <w:tc>
          <w:tcPr>
            <w:tcW w:w="3870" w:type="dxa"/>
            <w:vAlign w:val="center"/>
          </w:tcPr>
          <w:p w14:paraId="2D0BC380" w14:textId="03C3D8E0" w:rsidR="003C706F" w:rsidRPr="008277F0" w:rsidRDefault="003C706F" w:rsidP="008277F0">
            <w:pPr>
              <w:jc w:val="left"/>
            </w:pPr>
            <w:r w:rsidRPr="008277F0">
              <w:t>Ra đời vào tháng 01/2002 cùng với sự giới thiệu của .Net Framwork 1.0</w:t>
            </w:r>
          </w:p>
        </w:tc>
      </w:tr>
      <w:tr w:rsidR="003C706F" w14:paraId="2EB61765" w14:textId="77777777" w:rsidTr="003C706F">
        <w:tc>
          <w:tcPr>
            <w:tcW w:w="1282" w:type="dxa"/>
            <w:vAlign w:val="center"/>
          </w:tcPr>
          <w:p w14:paraId="40CF61E6" w14:textId="587465A4" w:rsidR="003C706F" w:rsidRDefault="00E03936" w:rsidP="003C706F">
            <w:pPr>
              <w:jc w:val="center"/>
            </w:pPr>
            <w:r>
              <w:rPr>
                <w:color w:val="222222"/>
                <w:shd w:val="clear" w:color="auto" w:fill="FFFFFF"/>
              </w:rPr>
              <w:t>Phát triển</w:t>
            </w:r>
          </w:p>
        </w:tc>
        <w:tc>
          <w:tcPr>
            <w:tcW w:w="3933" w:type="dxa"/>
            <w:vAlign w:val="center"/>
          </w:tcPr>
          <w:p w14:paraId="6EEB8E3E" w14:textId="2A093CAF" w:rsidR="003C706F" w:rsidRPr="008277F0" w:rsidRDefault="00E03936" w:rsidP="008277F0">
            <w:pPr>
              <w:jc w:val="left"/>
            </w:pPr>
            <w:r w:rsidRPr="008277F0">
              <w:t>Microsoft và cộng đồng</w:t>
            </w:r>
          </w:p>
        </w:tc>
        <w:tc>
          <w:tcPr>
            <w:tcW w:w="3870" w:type="dxa"/>
            <w:vAlign w:val="center"/>
          </w:tcPr>
          <w:p w14:paraId="5DBCCA9F" w14:textId="571E9F14" w:rsidR="003C706F" w:rsidRPr="008277F0" w:rsidRDefault="00E03936" w:rsidP="008277F0">
            <w:pPr>
              <w:jc w:val="left"/>
            </w:pPr>
            <w:r w:rsidRPr="008277F0">
              <w:t>Microsoft</w:t>
            </w:r>
          </w:p>
        </w:tc>
      </w:tr>
      <w:tr w:rsidR="003C706F" w14:paraId="64D57FCC" w14:textId="77777777" w:rsidTr="003C706F">
        <w:tc>
          <w:tcPr>
            <w:tcW w:w="1282" w:type="dxa"/>
            <w:vAlign w:val="center"/>
          </w:tcPr>
          <w:p w14:paraId="1AAC4B2B" w14:textId="48D747F8" w:rsidR="003C706F" w:rsidRDefault="00E03936" w:rsidP="003C706F">
            <w:pPr>
              <w:jc w:val="center"/>
            </w:pPr>
            <w:r>
              <w:rPr>
                <w:color w:val="222222"/>
                <w:shd w:val="clear" w:color="auto" w:fill="FFFFFF"/>
              </w:rPr>
              <w:t>Hệ điều hành</w:t>
            </w:r>
          </w:p>
        </w:tc>
        <w:tc>
          <w:tcPr>
            <w:tcW w:w="3933" w:type="dxa"/>
            <w:vAlign w:val="center"/>
          </w:tcPr>
          <w:p w14:paraId="5ECC836A" w14:textId="08177521" w:rsidR="003C706F" w:rsidRPr="008277F0" w:rsidRDefault="00E03936" w:rsidP="008277F0">
            <w:pPr>
              <w:jc w:val="left"/>
            </w:pPr>
            <w:r w:rsidRPr="008277F0">
              <w:t>Hỗ trợ trên các hệ điều hành Windows, macOS, hoặc Linux</w:t>
            </w:r>
          </w:p>
        </w:tc>
        <w:tc>
          <w:tcPr>
            <w:tcW w:w="3870" w:type="dxa"/>
            <w:vAlign w:val="center"/>
          </w:tcPr>
          <w:p w14:paraId="66DA6EB2" w14:textId="10459189" w:rsidR="003C706F" w:rsidRPr="008277F0" w:rsidRDefault="00E03936" w:rsidP="008277F0">
            <w:pPr>
              <w:jc w:val="left"/>
            </w:pPr>
            <w:r w:rsidRPr="008277F0">
              <w:t>Chỉ hỗ trợ Windows</w:t>
            </w:r>
          </w:p>
        </w:tc>
      </w:tr>
      <w:tr w:rsidR="003C706F" w14:paraId="63FEBF32" w14:textId="77777777" w:rsidTr="003C706F">
        <w:tc>
          <w:tcPr>
            <w:tcW w:w="1282" w:type="dxa"/>
            <w:vAlign w:val="center"/>
          </w:tcPr>
          <w:p w14:paraId="6D94ACD8" w14:textId="42BC3938" w:rsidR="003C706F" w:rsidRDefault="00E03936" w:rsidP="003C706F">
            <w:pPr>
              <w:jc w:val="center"/>
            </w:pPr>
            <w:r>
              <w:rPr>
                <w:color w:val="222222"/>
                <w:shd w:val="clear" w:color="auto" w:fill="FFFFFF"/>
              </w:rPr>
              <w:t>Các công nghệ hỗ trợ</w:t>
            </w:r>
          </w:p>
        </w:tc>
        <w:tc>
          <w:tcPr>
            <w:tcW w:w="3933" w:type="dxa"/>
            <w:vAlign w:val="center"/>
          </w:tcPr>
          <w:p w14:paraId="7BB7BE58" w14:textId="1052F0A7" w:rsidR="003C706F" w:rsidRPr="008277F0" w:rsidRDefault="00E03936" w:rsidP="008277F0">
            <w:pPr>
              <w:jc w:val="left"/>
            </w:pPr>
            <w:r w:rsidRPr="008277F0">
              <w:t>Hỗ trợ các công nghệ MVC, Web API, và SignalR, Entity Framework Core</w:t>
            </w:r>
          </w:p>
        </w:tc>
        <w:tc>
          <w:tcPr>
            <w:tcW w:w="3870" w:type="dxa"/>
            <w:vAlign w:val="center"/>
          </w:tcPr>
          <w:p w14:paraId="530E3B1E" w14:textId="6C075E4B" w:rsidR="003C706F" w:rsidRPr="008277F0" w:rsidRDefault="00E03936" w:rsidP="008277F0">
            <w:pPr>
              <w:jc w:val="left"/>
            </w:pPr>
            <w:r w:rsidRPr="008277F0">
              <w:t>Hỗ trợ các công nghệ Web Forms, SignalR, MVC, Web API, WebHooks, Web Pages, Entity Framwork</w:t>
            </w:r>
          </w:p>
        </w:tc>
      </w:tr>
      <w:tr w:rsidR="003C706F" w14:paraId="603282EE" w14:textId="77777777" w:rsidTr="003C706F">
        <w:tc>
          <w:tcPr>
            <w:tcW w:w="1282" w:type="dxa"/>
            <w:vAlign w:val="center"/>
          </w:tcPr>
          <w:p w14:paraId="3EF9BE13" w14:textId="4133DFB0" w:rsidR="003C706F" w:rsidRDefault="00E03936" w:rsidP="003C706F">
            <w:pPr>
              <w:jc w:val="center"/>
            </w:pPr>
            <w:r>
              <w:rPr>
                <w:color w:val="222222"/>
                <w:shd w:val="clear" w:color="auto" w:fill="FFFFFF"/>
              </w:rPr>
              <w:lastRenderedPageBreak/>
              <w:t>Hỗ trợ phiên bản</w:t>
            </w:r>
          </w:p>
        </w:tc>
        <w:tc>
          <w:tcPr>
            <w:tcW w:w="3933" w:type="dxa"/>
            <w:vAlign w:val="center"/>
          </w:tcPr>
          <w:p w14:paraId="0DFDC1BC" w14:textId="31A96761" w:rsidR="003C706F" w:rsidRPr="008277F0" w:rsidRDefault="00E03936" w:rsidP="008277F0">
            <w:pPr>
              <w:jc w:val="left"/>
            </w:pPr>
            <w:r w:rsidRPr="008277F0">
              <w:t>Nhiều phiên bản trên một máy</w:t>
            </w:r>
          </w:p>
        </w:tc>
        <w:tc>
          <w:tcPr>
            <w:tcW w:w="3870" w:type="dxa"/>
            <w:vAlign w:val="center"/>
          </w:tcPr>
          <w:p w14:paraId="5AFE132D" w14:textId="74B08845" w:rsidR="003C706F" w:rsidRPr="008277F0" w:rsidRDefault="00E03936" w:rsidP="008277F0">
            <w:pPr>
              <w:jc w:val="left"/>
            </w:pPr>
            <w:r w:rsidRPr="008277F0">
              <w:t>Một phiên bản trên một máy</w:t>
            </w:r>
          </w:p>
        </w:tc>
      </w:tr>
      <w:tr w:rsidR="003C706F" w14:paraId="44248556" w14:textId="77777777" w:rsidTr="003C706F">
        <w:tc>
          <w:tcPr>
            <w:tcW w:w="1282" w:type="dxa"/>
            <w:vAlign w:val="center"/>
          </w:tcPr>
          <w:p w14:paraId="0CD5DFA6" w14:textId="3D64F1D4" w:rsidR="003C706F" w:rsidRDefault="00E03936" w:rsidP="003C706F">
            <w:pPr>
              <w:jc w:val="center"/>
            </w:pPr>
            <w:r>
              <w:rPr>
                <w:color w:val="222222"/>
                <w:shd w:val="clear" w:color="auto" w:fill="FFFFFF"/>
              </w:rPr>
              <w:t>Công cụ phát triển</w:t>
            </w:r>
          </w:p>
        </w:tc>
        <w:tc>
          <w:tcPr>
            <w:tcW w:w="3933" w:type="dxa"/>
            <w:vAlign w:val="center"/>
          </w:tcPr>
          <w:p w14:paraId="03F18819" w14:textId="7806CCAC" w:rsidR="003C706F" w:rsidRPr="008277F0" w:rsidRDefault="00E03936" w:rsidP="008277F0">
            <w:pPr>
              <w:jc w:val="left"/>
            </w:pPr>
            <w:r w:rsidRPr="008277F0">
              <w:t>Phát triển A</w:t>
            </w:r>
            <w:r w:rsidR="002E77FE">
              <w:rPr>
                <w:lang w:val="en-US"/>
              </w:rPr>
              <w:t>SP</w:t>
            </w:r>
            <w:r w:rsidRPr="008277F0">
              <w:t>.N</w:t>
            </w:r>
            <w:r w:rsidR="002E77FE">
              <w:rPr>
                <w:lang w:val="en-US"/>
              </w:rPr>
              <w:t>ET</w:t>
            </w:r>
            <w:r w:rsidRPr="008277F0">
              <w:t xml:space="preserve"> Core bằng các công cụ như : Visual Studio, Visual Studio for Mac, và Visual Studio Code hay thậm chí là các Text Editor bất kỳ</w:t>
            </w:r>
          </w:p>
        </w:tc>
        <w:tc>
          <w:tcPr>
            <w:tcW w:w="3870" w:type="dxa"/>
            <w:vAlign w:val="center"/>
          </w:tcPr>
          <w:p w14:paraId="63FEE1AD" w14:textId="3B74D284" w:rsidR="003C706F" w:rsidRPr="008277F0" w:rsidRDefault="00E03936" w:rsidP="008277F0">
            <w:pPr>
              <w:jc w:val="left"/>
            </w:pPr>
            <w:r w:rsidRPr="008277F0">
              <w:t>Phát triển ASP.NET bằng Visual Studio</w:t>
            </w:r>
          </w:p>
        </w:tc>
      </w:tr>
      <w:tr w:rsidR="003C706F" w14:paraId="52F223A7" w14:textId="77777777" w:rsidTr="003C706F">
        <w:tc>
          <w:tcPr>
            <w:tcW w:w="1282" w:type="dxa"/>
            <w:vAlign w:val="center"/>
          </w:tcPr>
          <w:p w14:paraId="481C05C4" w14:textId="484A7D45" w:rsidR="003C706F" w:rsidRDefault="00E03936" w:rsidP="003C706F">
            <w:pPr>
              <w:jc w:val="center"/>
            </w:pPr>
            <w:r>
              <w:rPr>
                <w:color w:val="222222"/>
                <w:shd w:val="clear" w:color="auto" w:fill="FFFFFF"/>
              </w:rPr>
              <w:t>Ngôn ngữ lập trình</w:t>
            </w:r>
          </w:p>
        </w:tc>
        <w:tc>
          <w:tcPr>
            <w:tcW w:w="3933" w:type="dxa"/>
            <w:vAlign w:val="center"/>
          </w:tcPr>
          <w:p w14:paraId="7615FBA7" w14:textId="2ED91F1C" w:rsidR="003C706F" w:rsidRPr="008277F0" w:rsidRDefault="006C26C0" w:rsidP="008277F0">
            <w:pPr>
              <w:jc w:val="left"/>
            </w:pPr>
            <w:r w:rsidRPr="008277F0">
              <w:t>C#, F#</w:t>
            </w:r>
          </w:p>
        </w:tc>
        <w:tc>
          <w:tcPr>
            <w:tcW w:w="3870" w:type="dxa"/>
            <w:vAlign w:val="center"/>
          </w:tcPr>
          <w:p w14:paraId="44643280" w14:textId="690ABA18" w:rsidR="003C706F" w:rsidRPr="008277F0" w:rsidRDefault="006C26C0" w:rsidP="008277F0">
            <w:pPr>
              <w:jc w:val="left"/>
            </w:pPr>
            <w:r w:rsidRPr="008277F0">
              <w:t>C#, VB, F#</w:t>
            </w:r>
          </w:p>
        </w:tc>
      </w:tr>
      <w:tr w:rsidR="00E03936" w14:paraId="18F13897" w14:textId="77777777" w:rsidTr="003C706F">
        <w:tc>
          <w:tcPr>
            <w:tcW w:w="1282" w:type="dxa"/>
            <w:vAlign w:val="center"/>
          </w:tcPr>
          <w:p w14:paraId="78D35791" w14:textId="5CF08C1A" w:rsidR="00E03936" w:rsidRDefault="00E03936" w:rsidP="003C706F">
            <w:pPr>
              <w:jc w:val="center"/>
              <w:rPr>
                <w:color w:val="222222"/>
                <w:shd w:val="clear" w:color="auto" w:fill="FFFFFF"/>
              </w:rPr>
            </w:pPr>
            <w:r>
              <w:rPr>
                <w:color w:val="222222"/>
                <w:shd w:val="clear" w:color="auto" w:fill="FFFFFF"/>
              </w:rPr>
              <w:t>Hiệu xuất</w:t>
            </w:r>
          </w:p>
        </w:tc>
        <w:tc>
          <w:tcPr>
            <w:tcW w:w="3933" w:type="dxa"/>
            <w:vAlign w:val="center"/>
          </w:tcPr>
          <w:p w14:paraId="5ED34F95" w14:textId="02E5BFDD" w:rsidR="00E03936" w:rsidRPr="008277F0" w:rsidRDefault="006C26C0" w:rsidP="008277F0">
            <w:pPr>
              <w:jc w:val="left"/>
            </w:pPr>
            <w:r w:rsidRPr="008277F0">
              <w:t>Hiệu xuất cao hơn ASP.NET</w:t>
            </w:r>
          </w:p>
        </w:tc>
        <w:tc>
          <w:tcPr>
            <w:tcW w:w="3870" w:type="dxa"/>
            <w:vAlign w:val="center"/>
          </w:tcPr>
          <w:p w14:paraId="6BA0F559" w14:textId="47ED188A" w:rsidR="00E03936" w:rsidRPr="008277F0" w:rsidRDefault="006C26C0" w:rsidP="008277F0">
            <w:pPr>
              <w:jc w:val="left"/>
            </w:pPr>
            <w:r w:rsidRPr="008277F0">
              <w:t>Tốt</w:t>
            </w:r>
          </w:p>
        </w:tc>
      </w:tr>
      <w:tr w:rsidR="00E03936" w14:paraId="00BAA412" w14:textId="77777777" w:rsidTr="003C706F">
        <w:tc>
          <w:tcPr>
            <w:tcW w:w="1282" w:type="dxa"/>
            <w:vAlign w:val="center"/>
          </w:tcPr>
          <w:p w14:paraId="787CE648" w14:textId="07A7613D" w:rsidR="00E03936" w:rsidRDefault="00E03936" w:rsidP="003C706F">
            <w:pPr>
              <w:jc w:val="center"/>
              <w:rPr>
                <w:color w:val="222222"/>
                <w:shd w:val="clear" w:color="auto" w:fill="FFFFFF"/>
              </w:rPr>
            </w:pPr>
            <w:r>
              <w:rPr>
                <w:color w:val="222222"/>
                <w:shd w:val="clear" w:color="auto" w:fill="FFFFFF"/>
              </w:rPr>
              <w:t>Biên dịch</w:t>
            </w:r>
          </w:p>
        </w:tc>
        <w:tc>
          <w:tcPr>
            <w:tcW w:w="3933" w:type="dxa"/>
            <w:vAlign w:val="center"/>
          </w:tcPr>
          <w:p w14:paraId="6A9B4E04" w14:textId="21D7C9BF" w:rsidR="00E03936" w:rsidRPr="008277F0" w:rsidRDefault="006C26C0" w:rsidP="008277F0">
            <w:pPr>
              <w:jc w:val="left"/>
            </w:pPr>
            <w:r w:rsidRPr="008277F0">
              <w:t>Có thể lựa chọn giữa .NET Framework và .NET Core runtime</w:t>
            </w:r>
          </w:p>
        </w:tc>
        <w:tc>
          <w:tcPr>
            <w:tcW w:w="3870" w:type="dxa"/>
            <w:vAlign w:val="center"/>
          </w:tcPr>
          <w:p w14:paraId="630CE504" w14:textId="70127350" w:rsidR="00E03936" w:rsidRPr="008277F0" w:rsidRDefault="006C26C0" w:rsidP="008277F0">
            <w:pPr>
              <w:jc w:val="left"/>
            </w:pPr>
            <w:r w:rsidRPr="008277F0">
              <w:t>Sử dụng .NET Framework runtime</w:t>
            </w:r>
          </w:p>
        </w:tc>
      </w:tr>
      <w:tr w:rsidR="002E77FE" w14:paraId="4191F595" w14:textId="77777777" w:rsidTr="003C706F">
        <w:tc>
          <w:tcPr>
            <w:tcW w:w="1282" w:type="dxa"/>
            <w:vAlign w:val="center"/>
          </w:tcPr>
          <w:p w14:paraId="04E685D2" w14:textId="5EEA4A1E" w:rsidR="002E77FE" w:rsidRPr="002E77FE" w:rsidRDefault="002E77FE" w:rsidP="003C706F">
            <w:pPr>
              <w:jc w:val="center"/>
              <w:rPr>
                <w:color w:val="222222"/>
                <w:shd w:val="clear" w:color="auto" w:fill="FFFFFF"/>
                <w:lang w:val="en-US"/>
              </w:rPr>
            </w:pPr>
            <w:r>
              <w:rPr>
                <w:color w:val="222222"/>
                <w:shd w:val="clear" w:color="auto" w:fill="FFFFFF"/>
                <w:lang w:val="en-US"/>
              </w:rPr>
              <w:t>Nền tảng</w:t>
            </w:r>
          </w:p>
        </w:tc>
        <w:tc>
          <w:tcPr>
            <w:tcW w:w="3933" w:type="dxa"/>
            <w:vAlign w:val="center"/>
          </w:tcPr>
          <w:p w14:paraId="1AA88310" w14:textId="532E797A" w:rsidR="002E77FE" w:rsidRPr="002E77FE" w:rsidRDefault="002E77FE" w:rsidP="008277F0">
            <w:pPr>
              <w:rPr>
                <w:lang w:val="en-US"/>
              </w:rPr>
            </w:pPr>
            <w:r>
              <w:rPr>
                <w:lang w:val="en-US"/>
              </w:rPr>
              <w:t>Hoàn toàn được thiết kế mới</w:t>
            </w:r>
          </w:p>
        </w:tc>
        <w:tc>
          <w:tcPr>
            <w:tcW w:w="3870" w:type="dxa"/>
            <w:vAlign w:val="center"/>
          </w:tcPr>
          <w:p w14:paraId="4DB8B203" w14:textId="2F682CF0" w:rsidR="002E77FE" w:rsidRPr="002E77FE" w:rsidRDefault="002E77FE" w:rsidP="008277F0">
            <w:pPr>
              <w:rPr>
                <w:lang w:val="en-US"/>
              </w:rPr>
            </w:pPr>
            <w:r>
              <w:rPr>
                <w:lang w:val="en-US"/>
              </w:rPr>
              <w:t>Đã có từ lâu</w:t>
            </w:r>
          </w:p>
        </w:tc>
      </w:tr>
      <w:tr w:rsidR="002E77FE" w14:paraId="466EAD3F" w14:textId="77777777" w:rsidTr="003C706F">
        <w:tc>
          <w:tcPr>
            <w:tcW w:w="1282" w:type="dxa"/>
            <w:vAlign w:val="center"/>
          </w:tcPr>
          <w:p w14:paraId="57C1DED6" w14:textId="4D9B9ECF" w:rsidR="002E77FE" w:rsidRDefault="009507A9" w:rsidP="003C706F">
            <w:pPr>
              <w:jc w:val="center"/>
              <w:rPr>
                <w:color w:val="222222"/>
                <w:shd w:val="clear" w:color="auto" w:fill="FFFFFF"/>
                <w:lang w:val="en-US"/>
              </w:rPr>
            </w:pPr>
            <w:r>
              <w:rPr>
                <w:color w:val="222222"/>
                <w:shd w:val="clear" w:color="auto" w:fill="FFFFFF"/>
                <w:lang w:val="en-US"/>
              </w:rPr>
              <w:t>Hỗ trợ WebForms</w:t>
            </w:r>
          </w:p>
        </w:tc>
        <w:tc>
          <w:tcPr>
            <w:tcW w:w="3933" w:type="dxa"/>
            <w:vAlign w:val="center"/>
          </w:tcPr>
          <w:p w14:paraId="438EA690" w14:textId="24ACA789" w:rsidR="002E77FE" w:rsidRDefault="009507A9" w:rsidP="008277F0">
            <w:pPr>
              <w:rPr>
                <w:lang w:val="en-US"/>
              </w:rPr>
            </w:pPr>
            <w:r>
              <w:rPr>
                <w:lang w:val="en-US"/>
              </w:rPr>
              <w:t>Không</w:t>
            </w:r>
          </w:p>
        </w:tc>
        <w:tc>
          <w:tcPr>
            <w:tcW w:w="3870" w:type="dxa"/>
            <w:vAlign w:val="center"/>
          </w:tcPr>
          <w:p w14:paraId="5298AE97" w14:textId="52EF4803" w:rsidR="002E77FE" w:rsidRDefault="009507A9" w:rsidP="008277F0">
            <w:pPr>
              <w:rPr>
                <w:lang w:val="en-US"/>
              </w:rPr>
            </w:pPr>
            <w:r>
              <w:rPr>
                <w:lang w:val="en-US"/>
              </w:rPr>
              <w:t>Có</w:t>
            </w:r>
          </w:p>
        </w:tc>
      </w:tr>
      <w:tr w:rsidR="009507A9" w14:paraId="1AA241E4" w14:textId="77777777" w:rsidTr="003C706F">
        <w:tc>
          <w:tcPr>
            <w:tcW w:w="1282" w:type="dxa"/>
            <w:vAlign w:val="center"/>
          </w:tcPr>
          <w:p w14:paraId="277D9234" w14:textId="5EAF68A6" w:rsidR="009507A9" w:rsidRDefault="009507A9" w:rsidP="003C706F">
            <w:pPr>
              <w:jc w:val="center"/>
              <w:rPr>
                <w:color w:val="222222"/>
                <w:shd w:val="clear" w:color="auto" w:fill="FFFFFF"/>
                <w:lang w:val="en-US"/>
              </w:rPr>
            </w:pPr>
            <w:r>
              <w:rPr>
                <w:color w:val="222222"/>
                <w:shd w:val="clear" w:color="auto" w:fill="FFFFFF"/>
                <w:lang w:val="en-US"/>
              </w:rPr>
              <w:t>System.web.dll</w:t>
            </w:r>
          </w:p>
        </w:tc>
        <w:tc>
          <w:tcPr>
            <w:tcW w:w="3933" w:type="dxa"/>
            <w:vAlign w:val="center"/>
          </w:tcPr>
          <w:p w14:paraId="175EA72A" w14:textId="24BF0EE0" w:rsidR="009507A9" w:rsidRDefault="009507A9" w:rsidP="008277F0">
            <w:pPr>
              <w:rPr>
                <w:lang w:val="en-US"/>
              </w:rPr>
            </w:pPr>
            <w:r>
              <w:rPr>
                <w:lang w:val="en-US"/>
              </w:rPr>
              <w:t>Nhỏ, nhẹ và module hóa</w:t>
            </w:r>
          </w:p>
        </w:tc>
        <w:tc>
          <w:tcPr>
            <w:tcW w:w="3870" w:type="dxa"/>
            <w:vAlign w:val="center"/>
          </w:tcPr>
          <w:p w14:paraId="253FC62C" w14:textId="1C4FA693" w:rsidR="009507A9" w:rsidRDefault="009507A9" w:rsidP="008277F0">
            <w:pPr>
              <w:rPr>
                <w:lang w:val="en-US"/>
              </w:rPr>
            </w:pPr>
            <w:r>
              <w:rPr>
                <w:lang w:val="en-US"/>
              </w:rPr>
              <w:t>Cồng kềnh</w:t>
            </w:r>
          </w:p>
        </w:tc>
      </w:tr>
    </w:tbl>
    <w:p w14:paraId="1AF5DDAC" w14:textId="7849FF2D" w:rsidR="00DC7377" w:rsidRDefault="007675ED" w:rsidP="00B021A7">
      <w:pPr>
        <w:pStyle w:val="1tenmucvua"/>
      </w:pPr>
      <w:r>
        <w:t>2.1.2. Các đặc tính quan trọng</w:t>
      </w:r>
    </w:p>
    <w:p w14:paraId="49CF48E6" w14:textId="6641A6B8" w:rsidR="002E77FE" w:rsidRDefault="00461B14" w:rsidP="00DA4C0A">
      <w:pPr>
        <w:pStyle w:val="1doanvanban"/>
      </w:pPr>
      <w:r>
        <w:t>Để hiểu rõ về ASP.NET, chúng ta cần nắm các đặc tính quan trọng sau đây:</w:t>
      </w:r>
    </w:p>
    <w:p w14:paraId="7FA5C924" w14:textId="0CB469A9" w:rsidR="00461B14" w:rsidRDefault="00461B14" w:rsidP="00DA4C0A">
      <w:pPr>
        <w:pStyle w:val="1doanvanban"/>
      </w:pPr>
      <w:r>
        <w:t>- Hỗ trợ xây dựng nên những ứng dụng đa nền tảng trên Windows, Mac và Linux.</w:t>
      </w:r>
    </w:p>
    <w:p w14:paraId="00463ED5" w14:textId="68145332" w:rsidR="00264F83" w:rsidRDefault="00264F83" w:rsidP="00DA4C0A">
      <w:pPr>
        <w:pStyle w:val="1doanvanban"/>
      </w:pPr>
      <w:r>
        <w:t>- ASP.NET Core là một sản phẩm hợp nhất nhiều yếu tố, có thể kể đến là sự hợp nhất ASP.NET MVC và ASP.NET Web</w:t>
      </w:r>
      <w:r w:rsidR="007201BE">
        <w:t xml:space="preserve"> </w:t>
      </w:r>
      <w:r>
        <w:t>API</w:t>
      </w:r>
      <w:r w:rsidR="007201BE">
        <w:t>.</w:t>
      </w:r>
    </w:p>
    <w:p w14:paraId="6EC88359" w14:textId="3F4E55E9" w:rsidR="00204641" w:rsidRDefault="00204641" w:rsidP="00DA4C0A">
      <w:pPr>
        <w:pStyle w:val="1doanvanban"/>
      </w:pPr>
      <w:r>
        <w:t>- Có thể host trên IIS hoặc tự Host</w:t>
      </w:r>
      <w:r w:rsidR="00C61269">
        <w:t>.</w:t>
      </w:r>
    </w:p>
    <w:p w14:paraId="3B42972C" w14:textId="42CB76D3" w:rsidR="00CE5929" w:rsidRDefault="00CE5929" w:rsidP="00DA4C0A">
      <w:pPr>
        <w:pStyle w:val="1doanvanban"/>
      </w:pPr>
      <w:r>
        <w:t>- Có sẵn Dependency Injection.</w:t>
      </w:r>
    </w:p>
    <w:p w14:paraId="129A5226" w14:textId="1787B400" w:rsidR="00C745C8" w:rsidRDefault="00C745C8" w:rsidP="00DA4C0A">
      <w:pPr>
        <w:pStyle w:val="1doanvanban"/>
      </w:pPr>
      <w:r>
        <w:t>- Dễ dàng tích hợp với các Framework Front-end như Angular, Vue.js,…</w:t>
      </w:r>
    </w:p>
    <w:p w14:paraId="4C1122DD" w14:textId="635BE39E" w:rsidR="00463ED1" w:rsidRDefault="00463ED1" w:rsidP="00DA4C0A">
      <w:pPr>
        <w:pStyle w:val="1doanvanban"/>
      </w:pPr>
      <w:r>
        <w:t>- Hỗ trợ cấu hình cho nhiều môi trường.</w:t>
      </w:r>
    </w:p>
    <w:p w14:paraId="57381BD5" w14:textId="3FEBBF38" w:rsidR="00F2468D" w:rsidRDefault="00F2468D" w:rsidP="00DA4C0A">
      <w:pPr>
        <w:pStyle w:val="1doanvanban"/>
      </w:pPr>
      <w:r>
        <w:t>- Cơ chế HTTP Request pipline mới.</w:t>
      </w:r>
    </w:p>
    <w:p w14:paraId="5213A8F9" w14:textId="6875A995" w:rsidR="00F2468D" w:rsidRDefault="00F2468D" w:rsidP="00DA4C0A">
      <w:pPr>
        <w:pStyle w:val="1doanvanban"/>
      </w:pPr>
      <w:r>
        <w:t>- Hỗ trợ quản lý phiên bản.</w:t>
      </w:r>
    </w:p>
    <w:p w14:paraId="04F79F09" w14:textId="27DE73CB" w:rsidR="00F2468D" w:rsidRDefault="00F2468D" w:rsidP="00DA4C0A">
      <w:pPr>
        <w:pStyle w:val="1doanvanban"/>
      </w:pPr>
      <w:r>
        <w:lastRenderedPageBreak/>
        <w:t>- Dùng chung toàn bộ Nuget Package.</w:t>
      </w:r>
    </w:p>
    <w:p w14:paraId="54E0E8D0" w14:textId="6ED9CC49" w:rsidR="007675ED" w:rsidRDefault="007675ED" w:rsidP="007675ED">
      <w:pPr>
        <w:pStyle w:val="1tenmuclon"/>
      </w:pPr>
      <w:r>
        <w:t>2.2. Mô hình MVC trong ASP.NET Core</w:t>
      </w:r>
    </w:p>
    <w:p w14:paraId="347F0036" w14:textId="6E65F886" w:rsidR="007675ED" w:rsidRDefault="007675ED" w:rsidP="00B021A7">
      <w:pPr>
        <w:pStyle w:val="1tenmucvua"/>
      </w:pPr>
      <w:r>
        <w:t>2.2.1. Khái quát về mô hình MVC</w:t>
      </w:r>
    </w:p>
    <w:p w14:paraId="58FC18BA" w14:textId="28FAC5A8" w:rsidR="00704241" w:rsidRDefault="00704241" w:rsidP="00DA4C0A">
      <w:pPr>
        <w:pStyle w:val="1doanvanban"/>
      </w:pPr>
      <w:r>
        <w:t xml:space="preserve">Mô hình MVC là một kiến trúc thiết kế của một phần mềm công nghệ thông tin, trong đó có cả PHP, Node.js,… Khi một phần mềm sử dụng mô hình này thì nó sẽ phải chia ra thành ba thành phần chính </w:t>
      </w:r>
      <w:r w:rsidRPr="00704241">
        <w:rPr>
          <w:b/>
          <w:bCs/>
        </w:rPr>
        <w:t>M</w:t>
      </w:r>
      <w:r>
        <w:t>odel-</w:t>
      </w:r>
      <w:r w:rsidRPr="00704241">
        <w:rPr>
          <w:b/>
          <w:bCs/>
        </w:rPr>
        <w:t>V</w:t>
      </w:r>
      <w:r>
        <w:t>iew-</w:t>
      </w:r>
      <w:r w:rsidRPr="00704241">
        <w:rPr>
          <w:b/>
          <w:bCs/>
        </w:rPr>
        <w:t>C</w:t>
      </w:r>
      <w:r>
        <w:t>ontroller (MVC) với 3 nhiệm vụ khác nhau như sau:</w:t>
      </w:r>
    </w:p>
    <w:p w14:paraId="377D85E3" w14:textId="29EB7D1E" w:rsidR="00AA4080" w:rsidRDefault="00AA4080" w:rsidP="00DA4C0A">
      <w:pPr>
        <w:pStyle w:val="1doanvanban"/>
      </w:pPr>
      <w:r>
        <w:t xml:space="preserve">- </w:t>
      </w:r>
      <w:r w:rsidRPr="00AA4080">
        <w:rPr>
          <w:b/>
          <w:bCs/>
        </w:rPr>
        <w:t>Model</w:t>
      </w:r>
      <w:r>
        <w:t>: Là thành phần chứa tất cả các phương thức xử lý, truy xuất database, đối tượng mô tả dữ liệu như các Class, hàm xử lý,..</w:t>
      </w:r>
    </w:p>
    <w:p w14:paraId="4A2BBD2B" w14:textId="4D21EEDE" w:rsidR="00290C4A" w:rsidRDefault="00290C4A" w:rsidP="00DA4C0A">
      <w:pPr>
        <w:pStyle w:val="1doanvanban"/>
      </w:pPr>
      <w:r>
        <w:t xml:space="preserve">- </w:t>
      </w:r>
      <w:r w:rsidRPr="00290C4A">
        <w:rPr>
          <w:b/>
          <w:bCs/>
        </w:rPr>
        <w:t>View</w:t>
      </w:r>
      <w:r>
        <w:t>: Là thành phần đảm nhiệm việc hiển  thị thông tin, tương tác với người dùng. Hoặc chúng có thể hiểu nôm na là phần giao diện người dùng.</w:t>
      </w:r>
    </w:p>
    <w:p w14:paraId="29D596E3" w14:textId="62421E71" w:rsidR="00A67940" w:rsidRPr="00A67940" w:rsidRDefault="00A67940" w:rsidP="00DA4C0A">
      <w:pPr>
        <w:pStyle w:val="1doanvanban"/>
      </w:pPr>
      <w:r>
        <w:t xml:space="preserve">- </w:t>
      </w:r>
      <w:r w:rsidRPr="00A67940">
        <w:rPr>
          <w:b/>
          <w:bCs/>
        </w:rPr>
        <w:t>Controller</w:t>
      </w:r>
      <w:r>
        <w:t xml:space="preserve">: Là phần xử lý và điều hướng các hành động của client, từ đó đưa ra các xử lý với database nếu có. Hay nói cách khác thì </w:t>
      </w:r>
      <w:r w:rsidRPr="00A67940">
        <w:rPr>
          <w:b/>
          <w:bCs/>
          <w:i/>
          <w:iCs/>
        </w:rPr>
        <w:t>Controller</w:t>
      </w:r>
      <w:r w:rsidRPr="00A67940">
        <w:rPr>
          <w:i/>
          <w:iCs/>
        </w:rPr>
        <w:t xml:space="preserve"> là cầu nối giữa </w:t>
      </w:r>
      <w:r w:rsidRPr="00A67940">
        <w:rPr>
          <w:b/>
          <w:bCs/>
          <w:i/>
          <w:iCs/>
        </w:rPr>
        <w:t>View</w:t>
      </w:r>
      <w:r w:rsidRPr="00A67940">
        <w:rPr>
          <w:i/>
          <w:iCs/>
        </w:rPr>
        <w:t xml:space="preserve"> và </w:t>
      </w:r>
      <w:r w:rsidRPr="00A67940">
        <w:rPr>
          <w:b/>
          <w:bCs/>
          <w:i/>
          <w:iCs/>
        </w:rPr>
        <w:t>Model</w:t>
      </w:r>
      <w:r w:rsidRPr="00A67940">
        <w:rPr>
          <w:i/>
          <w:iCs/>
        </w:rPr>
        <w:t>.</w:t>
      </w:r>
    </w:p>
    <w:p w14:paraId="40FA56AE" w14:textId="57A26785" w:rsidR="007675ED" w:rsidRDefault="007675ED" w:rsidP="00B021A7">
      <w:pPr>
        <w:pStyle w:val="1tenmucvua"/>
      </w:pPr>
      <w:r>
        <w:t>2.2.2. MVC trong ASP.NET Core</w:t>
      </w:r>
    </w:p>
    <w:p w14:paraId="0C6A4B49" w14:textId="05763797" w:rsidR="001C39F9" w:rsidRDefault="001C39F9" w:rsidP="00DA4C0A">
      <w:pPr>
        <w:pStyle w:val="1doanvanban"/>
      </w:pPr>
      <w:r>
        <w:t>ASP.NET Core MVC là một Framework mã nguồn mở nhẹ, giúp tối ưu hóa hiệu năng của ứng dụng với ASP.NET Core.</w:t>
      </w:r>
    </w:p>
    <w:p w14:paraId="233F4C56" w14:textId="1DEBA8D8" w:rsidR="00FD18F1" w:rsidRDefault="00FD18F1" w:rsidP="00DA4C0A">
      <w:pPr>
        <w:pStyle w:val="1doanvanban"/>
      </w:pPr>
      <w:r>
        <w:t>ASP.NET Core MVC cung cấp các tính năng dựa trên mô hình xây dựng website động cho phép phân chia rõ ràng các khối lệnh. Đồng thời cung cấp cho lập trình viên toàn quyền kiểm soát và sử dụng các tiêu chuẩn web mới nhất hiện nay.</w:t>
      </w:r>
    </w:p>
    <w:p w14:paraId="74B92F5F" w14:textId="34ECF33E" w:rsidR="00FD18F1" w:rsidRDefault="00FD18F1" w:rsidP="00DA4C0A">
      <w:pPr>
        <w:pStyle w:val="1doanvanban"/>
      </w:pPr>
      <w:r>
        <w:t>Các tính năng cơ bản của ASP.NET Core MVC bao gồm:</w:t>
      </w:r>
    </w:p>
    <w:p w14:paraId="013C5710" w14:textId="474BFD08" w:rsidR="00FD18F1" w:rsidRDefault="009C2381" w:rsidP="00DA4C0A">
      <w:pPr>
        <w:pStyle w:val="1doanvanban"/>
      </w:pPr>
      <w:r>
        <w:t>- Routing</w:t>
      </w:r>
    </w:p>
    <w:p w14:paraId="493707F4" w14:textId="3E408AFE" w:rsidR="00AE048A" w:rsidRDefault="00AE048A" w:rsidP="00DA4C0A">
      <w:pPr>
        <w:pStyle w:val="1doanvanban"/>
      </w:pPr>
      <w:r>
        <w:t>- Model binding</w:t>
      </w:r>
    </w:p>
    <w:p w14:paraId="4D211A46" w14:textId="150A1103" w:rsidR="00201780" w:rsidRDefault="00201780" w:rsidP="00DA4C0A">
      <w:pPr>
        <w:pStyle w:val="1doanvanban"/>
      </w:pPr>
      <w:r>
        <w:t>- Model validation</w:t>
      </w:r>
    </w:p>
    <w:p w14:paraId="3E3B4FAB" w14:textId="6099DD2F" w:rsidR="003876EC" w:rsidRDefault="003876EC" w:rsidP="00DA4C0A">
      <w:pPr>
        <w:pStyle w:val="1doanvanban"/>
      </w:pPr>
      <w:r>
        <w:t>- Dependency injection</w:t>
      </w:r>
    </w:p>
    <w:p w14:paraId="09C731D0" w14:textId="095132EA" w:rsidR="00D0618E" w:rsidRDefault="00D0618E" w:rsidP="00DA4C0A">
      <w:pPr>
        <w:pStyle w:val="1doanvanban"/>
      </w:pPr>
      <w:r>
        <w:t>- Filters</w:t>
      </w:r>
    </w:p>
    <w:p w14:paraId="0B1AE5CC" w14:textId="37FF9B90" w:rsidR="000E30F9" w:rsidRDefault="000E30F9" w:rsidP="00DA4C0A">
      <w:pPr>
        <w:pStyle w:val="1doanvanban"/>
      </w:pPr>
      <w:r>
        <w:t>- Areas</w:t>
      </w:r>
    </w:p>
    <w:p w14:paraId="63FFA699" w14:textId="604C279F" w:rsidR="00FC24B4" w:rsidRDefault="00FC24B4" w:rsidP="00DA4C0A">
      <w:pPr>
        <w:pStyle w:val="1doanvanban"/>
      </w:pPr>
      <w:r>
        <w:t>- Web APIs</w:t>
      </w:r>
    </w:p>
    <w:p w14:paraId="6498E137" w14:textId="2D7C884C" w:rsidR="00FC24B4" w:rsidRDefault="00FC24B4" w:rsidP="00DA4C0A">
      <w:pPr>
        <w:pStyle w:val="1doanvanban"/>
      </w:pPr>
      <w:r>
        <w:t>- Testability</w:t>
      </w:r>
    </w:p>
    <w:p w14:paraId="1D858F6C" w14:textId="32C86405" w:rsidR="00176902" w:rsidRDefault="00176902" w:rsidP="00DA4C0A">
      <w:pPr>
        <w:pStyle w:val="1doanvanban"/>
      </w:pPr>
      <w:r>
        <w:lastRenderedPageBreak/>
        <w:t>- Razor view engine</w:t>
      </w:r>
    </w:p>
    <w:p w14:paraId="4CB1EE1B" w14:textId="16201197" w:rsidR="00F44509" w:rsidRDefault="00F44509" w:rsidP="00DA4C0A">
      <w:pPr>
        <w:pStyle w:val="1doanvanban"/>
      </w:pPr>
      <w:r>
        <w:t>- Strongly typed views</w:t>
      </w:r>
    </w:p>
    <w:p w14:paraId="674F8D9E" w14:textId="114E5B91" w:rsidR="00924C1C" w:rsidRDefault="00924C1C" w:rsidP="00DA4C0A">
      <w:pPr>
        <w:pStyle w:val="1doanvanban"/>
      </w:pPr>
      <w:r>
        <w:t>- Tag Helpers</w:t>
      </w:r>
    </w:p>
    <w:p w14:paraId="061B7CEE" w14:textId="6B3DE41F" w:rsidR="001847A4" w:rsidRDefault="001847A4" w:rsidP="00DA4C0A">
      <w:pPr>
        <w:pStyle w:val="1doanvanban"/>
      </w:pPr>
      <w:r>
        <w:t>- View Components</w:t>
      </w:r>
    </w:p>
    <w:p w14:paraId="40656D67" w14:textId="337677FF" w:rsidR="00632573" w:rsidRDefault="00632573" w:rsidP="00632573">
      <w:pPr>
        <w:pStyle w:val="1tenmucnho"/>
      </w:pPr>
      <w:r>
        <w:t>a) Routing</w:t>
      </w:r>
    </w:p>
    <w:p w14:paraId="62E64A20" w14:textId="7CCA164A" w:rsidR="00632573" w:rsidRDefault="00632573" w:rsidP="00DA4C0A">
      <w:pPr>
        <w:pStyle w:val="1doanvanban"/>
      </w:pPr>
      <w:r>
        <w:t>Routing sẽ xác định URL và điều khiển thông tin trong ứng dụng với URL mà người dùng web nhập vào. Tất cả các cấu hình Routing của một ứng dụng ASP.NET Core MVC được lưu trữ trong RouteTabe, nó đóng vai trò định tuyến các URL để xác định các lớp xử lý tương ứng khi có request được gửi đến từ người dùng web.</w:t>
      </w:r>
    </w:p>
    <w:p w14:paraId="6FC60725" w14:textId="48246899" w:rsidR="00286E76" w:rsidRDefault="00286E76" w:rsidP="00DA4C0A">
      <w:pPr>
        <w:pStyle w:val="1doanvanban"/>
      </w:pPr>
      <w:r>
        <w:t>VD:</w:t>
      </w:r>
    </w:p>
    <w:p w14:paraId="6E043834" w14:textId="77777777" w:rsidR="00286E76" w:rsidRPr="00286E76" w:rsidRDefault="00286E76" w:rsidP="00286E76">
      <w:pPr>
        <w:shd w:val="clear" w:color="auto" w:fill="1E1E1E"/>
        <w:spacing w:before="0" w:after="0" w:line="285" w:lineRule="atLeast"/>
        <w:rPr>
          <w:rFonts w:ascii="Consolas" w:hAnsi="Consolas"/>
          <w:color w:val="D4D4D4"/>
          <w:sz w:val="21"/>
          <w:szCs w:val="21"/>
          <w:lang w:val="en-US"/>
        </w:rPr>
      </w:pPr>
      <w:r w:rsidRPr="00286E76">
        <w:rPr>
          <w:rFonts w:ascii="Consolas" w:hAnsi="Consolas"/>
          <w:color w:val="D4D4D4"/>
          <w:sz w:val="21"/>
          <w:szCs w:val="21"/>
          <w:lang w:val="en-US"/>
        </w:rPr>
        <w:t>    </w:t>
      </w:r>
    </w:p>
    <w:p w14:paraId="1934DE1A" w14:textId="5CF83BFB" w:rsidR="00286E76" w:rsidRPr="00286E76" w:rsidRDefault="00286E76" w:rsidP="00286E76">
      <w:pPr>
        <w:shd w:val="clear" w:color="auto" w:fill="1E1E1E"/>
        <w:spacing w:before="0" w:after="0" w:line="285" w:lineRule="atLeast"/>
        <w:rPr>
          <w:rFonts w:ascii="Consolas" w:hAnsi="Consolas"/>
          <w:color w:val="D4D4D4"/>
          <w:sz w:val="21"/>
          <w:szCs w:val="21"/>
          <w:lang w:val="en-US"/>
        </w:rPr>
      </w:pPr>
      <w:r w:rsidRPr="00286E76">
        <w:rPr>
          <w:rFonts w:ascii="Consolas" w:hAnsi="Consolas"/>
          <w:color w:val="9CDCFE"/>
          <w:sz w:val="21"/>
          <w:szCs w:val="21"/>
          <w:lang w:val="en-US"/>
        </w:rPr>
        <w:t>endpoints</w:t>
      </w:r>
      <w:r w:rsidRPr="00286E76">
        <w:rPr>
          <w:rFonts w:ascii="Consolas" w:hAnsi="Consolas"/>
          <w:color w:val="D4D4D4"/>
          <w:sz w:val="21"/>
          <w:szCs w:val="21"/>
          <w:lang w:val="en-US"/>
        </w:rPr>
        <w:t>.</w:t>
      </w:r>
      <w:r w:rsidRPr="00286E76">
        <w:rPr>
          <w:rFonts w:ascii="Consolas" w:hAnsi="Consolas"/>
          <w:color w:val="DCDCAA"/>
          <w:sz w:val="21"/>
          <w:szCs w:val="21"/>
          <w:lang w:val="en-US"/>
        </w:rPr>
        <w:t>MapControllerRoute</w:t>
      </w:r>
      <w:r w:rsidRPr="00286E76">
        <w:rPr>
          <w:rFonts w:ascii="Consolas" w:hAnsi="Consolas"/>
          <w:color w:val="D4D4D4"/>
          <w:sz w:val="21"/>
          <w:szCs w:val="21"/>
          <w:lang w:val="en-US"/>
        </w:rPr>
        <w:t>(</w:t>
      </w:r>
      <w:r w:rsidRPr="00286E76">
        <w:rPr>
          <w:rFonts w:ascii="Consolas" w:hAnsi="Consolas"/>
          <w:color w:val="9CDCFE"/>
          <w:sz w:val="21"/>
          <w:szCs w:val="21"/>
          <w:lang w:val="en-US"/>
        </w:rPr>
        <w:t>name</w:t>
      </w:r>
      <w:r w:rsidRPr="00286E76">
        <w:rPr>
          <w:rFonts w:ascii="Consolas" w:hAnsi="Consolas"/>
          <w:color w:val="D4D4D4"/>
          <w:sz w:val="21"/>
          <w:szCs w:val="21"/>
          <w:lang w:val="en-US"/>
        </w:rPr>
        <w:t>: </w:t>
      </w:r>
      <w:r w:rsidRPr="00286E76">
        <w:rPr>
          <w:rFonts w:ascii="Consolas" w:hAnsi="Consolas"/>
          <w:color w:val="CE9178"/>
          <w:sz w:val="21"/>
          <w:szCs w:val="21"/>
          <w:lang w:val="en-US"/>
        </w:rPr>
        <w:t>"default"</w:t>
      </w:r>
      <w:r w:rsidRPr="00286E76">
        <w:rPr>
          <w:rFonts w:ascii="Consolas" w:hAnsi="Consolas"/>
          <w:color w:val="D4D4D4"/>
          <w:sz w:val="21"/>
          <w:szCs w:val="21"/>
          <w:lang w:val="en-US"/>
        </w:rPr>
        <w:t>,</w:t>
      </w:r>
      <w:r w:rsidRPr="00286E76">
        <w:rPr>
          <w:rFonts w:ascii="Consolas" w:hAnsi="Consolas"/>
          <w:color w:val="9CDCFE"/>
          <w:sz w:val="21"/>
          <w:szCs w:val="21"/>
          <w:lang w:val="en-US"/>
        </w:rPr>
        <w:t>pattern</w:t>
      </w:r>
      <w:r w:rsidRPr="00286E76">
        <w:rPr>
          <w:rFonts w:ascii="Consolas" w:hAnsi="Consolas"/>
          <w:color w:val="D4D4D4"/>
          <w:sz w:val="21"/>
          <w:szCs w:val="21"/>
          <w:lang w:val="en-US"/>
        </w:rPr>
        <w:t>: </w:t>
      </w:r>
      <w:r w:rsidRPr="00286E76">
        <w:rPr>
          <w:rFonts w:ascii="Consolas" w:hAnsi="Consolas"/>
          <w:color w:val="CE9178"/>
          <w:sz w:val="21"/>
          <w:szCs w:val="21"/>
          <w:lang w:val="en-US"/>
        </w:rPr>
        <w:t>"{controller=Home}/{action=Index}/{id?}"</w:t>
      </w:r>
      <w:r w:rsidRPr="00286E76">
        <w:rPr>
          <w:rFonts w:ascii="Consolas" w:hAnsi="Consolas"/>
          <w:color w:val="D4D4D4"/>
          <w:sz w:val="21"/>
          <w:szCs w:val="21"/>
          <w:lang w:val="en-US"/>
        </w:rPr>
        <w:t>);</w:t>
      </w:r>
    </w:p>
    <w:p w14:paraId="4B0F8801" w14:textId="77777777" w:rsidR="00286E76" w:rsidRPr="00286E76" w:rsidRDefault="00286E76" w:rsidP="00286E76">
      <w:pPr>
        <w:shd w:val="clear" w:color="auto" w:fill="1E1E1E"/>
        <w:spacing w:before="0" w:after="0" w:line="285" w:lineRule="atLeast"/>
        <w:rPr>
          <w:rFonts w:ascii="Consolas" w:hAnsi="Consolas"/>
          <w:color w:val="D4D4D4"/>
          <w:sz w:val="21"/>
          <w:szCs w:val="21"/>
          <w:lang w:val="en-US"/>
        </w:rPr>
      </w:pPr>
    </w:p>
    <w:p w14:paraId="37CDA1B4" w14:textId="56692721" w:rsidR="00286E76" w:rsidRDefault="00286E76" w:rsidP="00286E76">
      <w:pPr>
        <w:pStyle w:val="1hinhve"/>
      </w:pPr>
      <w:r>
        <w:t>Hình 2.2. Default Endpoints Route trong project</w:t>
      </w:r>
    </w:p>
    <w:p w14:paraId="4CAE2973" w14:textId="5EEF33F8"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Pr>
          <w:rFonts w:ascii="Consolas" w:hAnsi="Consolas"/>
          <w:color w:val="D4D4D4"/>
          <w:sz w:val="21"/>
          <w:szCs w:val="21"/>
          <w:lang w:val="en-US"/>
        </w:rPr>
        <w:t xml:space="preserve">    </w:t>
      </w:r>
      <w:r w:rsidRPr="00306267">
        <w:rPr>
          <w:rFonts w:ascii="Consolas" w:hAnsi="Consolas"/>
          <w:color w:val="D4D4D4"/>
          <w:sz w:val="21"/>
          <w:szCs w:val="21"/>
          <w:lang w:val="en-US"/>
        </w:rPr>
        <w:t>[</w:t>
      </w:r>
      <w:r w:rsidRPr="00306267">
        <w:rPr>
          <w:rFonts w:ascii="Consolas" w:hAnsi="Consolas"/>
          <w:color w:val="4EC9B0"/>
          <w:sz w:val="21"/>
          <w:szCs w:val="21"/>
          <w:lang w:val="en-US"/>
        </w:rPr>
        <w:t>Route</w:t>
      </w:r>
      <w:r w:rsidRPr="00306267">
        <w:rPr>
          <w:rFonts w:ascii="Consolas" w:hAnsi="Consolas"/>
          <w:color w:val="D4D4D4"/>
          <w:sz w:val="21"/>
          <w:szCs w:val="21"/>
          <w:lang w:val="en-US"/>
        </w:rPr>
        <w:t>(</w:t>
      </w:r>
      <w:r w:rsidRPr="00306267">
        <w:rPr>
          <w:rFonts w:ascii="Consolas" w:hAnsi="Consolas"/>
          <w:color w:val="CE9178"/>
          <w:sz w:val="21"/>
          <w:szCs w:val="21"/>
          <w:lang w:val="en-US"/>
        </w:rPr>
        <w:t>"[controller]"</w:t>
      </w:r>
      <w:r w:rsidRPr="00306267">
        <w:rPr>
          <w:rFonts w:ascii="Consolas" w:hAnsi="Consolas"/>
          <w:color w:val="D4D4D4"/>
          <w:sz w:val="21"/>
          <w:szCs w:val="21"/>
          <w:lang w:val="en-US"/>
        </w:rPr>
        <w:t>)]</w:t>
      </w:r>
    </w:p>
    <w:p w14:paraId="5078F96B"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r w:rsidRPr="00306267">
        <w:rPr>
          <w:rFonts w:ascii="Consolas" w:hAnsi="Consolas"/>
          <w:color w:val="569CD6"/>
          <w:sz w:val="21"/>
          <w:szCs w:val="21"/>
          <w:lang w:val="en-US"/>
        </w:rPr>
        <w:t>public</w:t>
      </w:r>
      <w:r w:rsidRPr="00306267">
        <w:rPr>
          <w:rFonts w:ascii="Consolas" w:hAnsi="Consolas"/>
          <w:color w:val="D4D4D4"/>
          <w:sz w:val="21"/>
          <w:szCs w:val="21"/>
          <w:lang w:val="en-US"/>
        </w:rPr>
        <w:t> </w:t>
      </w:r>
      <w:r w:rsidRPr="00306267">
        <w:rPr>
          <w:rFonts w:ascii="Consolas" w:hAnsi="Consolas"/>
          <w:color w:val="569CD6"/>
          <w:sz w:val="21"/>
          <w:szCs w:val="21"/>
          <w:lang w:val="en-US"/>
        </w:rPr>
        <w:t>class</w:t>
      </w:r>
      <w:r w:rsidRPr="00306267">
        <w:rPr>
          <w:rFonts w:ascii="Consolas" w:hAnsi="Consolas"/>
          <w:color w:val="D4D4D4"/>
          <w:sz w:val="21"/>
          <w:szCs w:val="21"/>
          <w:lang w:val="en-US"/>
        </w:rPr>
        <w:t> </w:t>
      </w:r>
      <w:r w:rsidRPr="00306267">
        <w:rPr>
          <w:rFonts w:ascii="Consolas" w:hAnsi="Consolas"/>
          <w:color w:val="4EC9B0"/>
          <w:sz w:val="21"/>
          <w:szCs w:val="21"/>
          <w:lang w:val="en-US"/>
        </w:rPr>
        <w:t>MCMSController</w:t>
      </w:r>
      <w:r w:rsidRPr="00306267">
        <w:rPr>
          <w:rFonts w:ascii="Consolas" w:hAnsi="Consolas"/>
          <w:color w:val="D4D4D4"/>
          <w:sz w:val="21"/>
          <w:szCs w:val="21"/>
          <w:lang w:val="en-US"/>
        </w:rPr>
        <w:t> : </w:t>
      </w:r>
      <w:r w:rsidRPr="00306267">
        <w:rPr>
          <w:rFonts w:ascii="Consolas" w:hAnsi="Consolas"/>
          <w:color w:val="4EC9B0"/>
          <w:sz w:val="21"/>
          <w:szCs w:val="21"/>
          <w:lang w:val="en-US"/>
        </w:rPr>
        <w:t>Controller</w:t>
      </w:r>
    </w:p>
    <w:p w14:paraId="4C055324"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p>
    <w:p w14:paraId="03535AAF"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r w:rsidRPr="00306267">
        <w:rPr>
          <w:rFonts w:ascii="Consolas" w:hAnsi="Consolas"/>
          <w:color w:val="569CD6"/>
          <w:sz w:val="21"/>
          <w:szCs w:val="21"/>
          <w:lang w:val="en-US"/>
        </w:rPr>
        <w:t>public</w:t>
      </w:r>
      <w:r w:rsidRPr="00306267">
        <w:rPr>
          <w:rFonts w:ascii="Consolas" w:hAnsi="Consolas"/>
          <w:color w:val="D4D4D4"/>
          <w:sz w:val="21"/>
          <w:szCs w:val="21"/>
          <w:lang w:val="en-US"/>
        </w:rPr>
        <w:t> </w:t>
      </w:r>
      <w:r w:rsidRPr="00306267">
        <w:rPr>
          <w:rFonts w:ascii="Consolas" w:hAnsi="Consolas"/>
          <w:color w:val="4EC9B0"/>
          <w:sz w:val="21"/>
          <w:szCs w:val="21"/>
          <w:lang w:val="en-US"/>
        </w:rPr>
        <w:t>IActionResult</w:t>
      </w:r>
      <w:r w:rsidRPr="00306267">
        <w:rPr>
          <w:rFonts w:ascii="Consolas" w:hAnsi="Consolas"/>
          <w:color w:val="D4D4D4"/>
          <w:sz w:val="21"/>
          <w:szCs w:val="21"/>
          <w:lang w:val="en-US"/>
        </w:rPr>
        <w:t> </w:t>
      </w:r>
      <w:r w:rsidRPr="00306267">
        <w:rPr>
          <w:rFonts w:ascii="Consolas" w:hAnsi="Consolas"/>
          <w:color w:val="DCDCAA"/>
          <w:sz w:val="21"/>
          <w:szCs w:val="21"/>
          <w:lang w:val="en-US"/>
        </w:rPr>
        <w:t>Index</w:t>
      </w:r>
      <w:r w:rsidRPr="00306267">
        <w:rPr>
          <w:rFonts w:ascii="Consolas" w:hAnsi="Consolas"/>
          <w:color w:val="D4D4D4"/>
          <w:sz w:val="21"/>
          <w:szCs w:val="21"/>
          <w:lang w:val="en-US"/>
        </w:rPr>
        <w:t>()</w:t>
      </w:r>
    </w:p>
    <w:p w14:paraId="2FCA8D71"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p>
    <w:p w14:paraId="08A105CB"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r w:rsidRPr="00306267">
        <w:rPr>
          <w:rFonts w:ascii="Consolas" w:hAnsi="Consolas"/>
          <w:color w:val="C586C0"/>
          <w:sz w:val="21"/>
          <w:szCs w:val="21"/>
          <w:lang w:val="en-US"/>
        </w:rPr>
        <w:t>return</w:t>
      </w:r>
      <w:r w:rsidRPr="00306267">
        <w:rPr>
          <w:rFonts w:ascii="Consolas" w:hAnsi="Consolas"/>
          <w:color w:val="D4D4D4"/>
          <w:sz w:val="21"/>
          <w:szCs w:val="21"/>
          <w:lang w:val="en-US"/>
        </w:rPr>
        <w:t> </w:t>
      </w:r>
      <w:r w:rsidRPr="00306267">
        <w:rPr>
          <w:rFonts w:ascii="Consolas" w:hAnsi="Consolas"/>
          <w:color w:val="DCDCAA"/>
          <w:sz w:val="21"/>
          <w:szCs w:val="21"/>
          <w:lang w:val="en-US"/>
        </w:rPr>
        <w:t>View</w:t>
      </w:r>
      <w:r w:rsidRPr="00306267">
        <w:rPr>
          <w:rFonts w:ascii="Consolas" w:hAnsi="Consolas"/>
          <w:color w:val="D4D4D4"/>
          <w:sz w:val="21"/>
          <w:szCs w:val="21"/>
          <w:lang w:val="en-US"/>
        </w:rPr>
        <w:t>();</w:t>
      </w:r>
    </w:p>
    <w:p w14:paraId="2467E9C8"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p>
    <w:p w14:paraId="41805780" w14:textId="77777777" w:rsidR="00306267" w:rsidRPr="00306267" w:rsidRDefault="00306267" w:rsidP="00306267">
      <w:pPr>
        <w:shd w:val="clear" w:color="auto" w:fill="1E1E1E"/>
        <w:spacing w:before="0" w:after="0" w:line="285" w:lineRule="atLeast"/>
        <w:rPr>
          <w:rFonts w:ascii="Consolas" w:hAnsi="Consolas"/>
          <w:color w:val="D4D4D4"/>
          <w:sz w:val="21"/>
          <w:szCs w:val="21"/>
          <w:lang w:val="en-US"/>
        </w:rPr>
      </w:pPr>
      <w:r w:rsidRPr="00306267">
        <w:rPr>
          <w:rFonts w:ascii="Consolas" w:hAnsi="Consolas"/>
          <w:color w:val="D4D4D4"/>
          <w:sz w:val="21"/>
          <w:szCs w:val="21"/>
          <w:lang w:val="en-US"/>
        </w:rPr>
        <w:t>    }</w:t>
      </w:r>
    </w:p>
    <w:p w14:paraId="0BCAA996" w14:textId="26F8F201" w:rsidR="00327060" w:rsidRDefault="00306267" w:rsidP="00306267">
      <w:pPr>
        <w:pStyle w:val="1hinhve"/>
      </w:pPr>
      <w:r>
        <w:t>Hình 2.3. Route đến trang chủ của CMS</w:t>
      </w:r>
    </w:p>
    <w:p w14:paraId="3768C8EF" w14:textId="57D142E1" w:rsidR="00016DAC" w:rsidRDefault="00016DAC" w:rsidP="00016DAC">
      <w:pPr>
        <w:pStyle w:val="1tenmucnho"/>
      </w:pPr>
      <w:r>
        <w:t>b) Model binding</w:t>
      </w:r>
    </w:p>
    <w:p w14:paraId="11FF885C" w14:textId="4348277A" w:rsidR="00E2573F" w:rsidRDefault="00E2573F" w:rsidP="00DA4C0A">
      <w:pPr>
        <w:pStyle w:val="1doanvanban"/>
      </w:pPr>
      <w:r>
        <w:t>Trong ASP.NET Core MVC Model binding chuyển đổi dữ liệu yêu cầu từ phía client (from values, route data, query string parameters, HTTP headers) vào bên trong đối tượng để controller có thể xử lý. Kết quả là Controller không phải tìm ra dữ liệu từ đâu đến nên công việc còn lại chỉ đơn giản là kiển tra dữ liệu và tham số từ phương thức action.</w:t>
      </w:r>
    </w:p>
    <w:p w14:paraId="404EA5D0" w14:textId="77777777" w:rsidR="007740CD" w:rsidRPr="007740CD" w:rsidRDefault="007740CD" w:rsidP="007740CD">
      <w:pPr>
        <w:shd w:val="clear" w:color="auto" w:fill="1E1E1E"/>
        <w:spacing w:before="0" w:after="0" w:line="285" w:lineRule="atLeast"/>
        <w:rPr>
          <w:rFonts w:ascii="Consolas" w:hAnsi="Consolas"/>
          <w:color w:val="D4D4D4"/>
          <w:sz w:val="21"/>
          <w:szCs w:val="21"/>
          <w:lang w:val="en-US"/>
        </w:rPr>
      </w:pPr>
    </w:p>
    <w:p w14:paraId="636BA952" w14:textId="77777777" w:rsidR="007740CD" w:rsidRDefault="007740CD" w:rsidP="007740CD">
      <w:pPr>
        <w:shd w:val="clear" w:color="auto" w:fill="1E1E1E"/>
        <w:spacing w:before="0" w:after="0" w:line="285" w:lineRule="atLeast"/>
        <w:rPr>
          <w:rFonts w:ascii="Consolas" w:hAnsi="Consolas"/>
          <w:color w:val="D4D4D4"/>
          <w:sz w:val="21"/>
          <w:szCs w:val="21"/>
          <w:lang w:val="en-US"/>
        </w:rPr>
      </w:pPr>
      <w:r w:rsidRPr="007740CD">
        <w:rPr>
          <w:rFonts w:ascii="Consolas" w:hAnsi="Consolas"/>
          <w:color w:val="569CD6"/>
          <w:sz w:val="21"/>
          <w:szCs w:val="21"/>
          <w:lang w:val="en-US"/>
        </w:rPr>
        <w:t>public</w:t>
      </w:r>
      <w:r w:rsidRPr="007740CD">
        <w:rPr>
          <w:rFonts w:ascii="Consolas" w:hAnsi="Consolas"/>
          <w:color w:val="D4D4D4"/>
          <w:sz w:val="21"/>
          <w:szCs w:val="21"/>
          <w:lang w:val="en-US"/>
        </w:rPr>
        <w:t> </w:t>
      </w:r>
      <w:r w:rsidRPr="007740CD">
        <w:rPr>
          <w:rFonts w:ascii="Consolas" w:hAnsi="Consolas"/>
          <w:color w:val="569CD6"/>
          <w:sz w:val="21"/>
          <w:szCs w:val="21"/>
          <w:lang w:val="en-US"/>
        </w:rPr>
        <w:t>async</w:t>
      </w:r>
      <w:r w:rsidRPr="007740CD">
        <w:rPr>
          <w:rFonts w:ascii="Consolas" w:hAnsi="Consolas"/>
          <w:color w:val="D4D4D4"/>
          <w:sz w:val="21"/>
          <w:szCs w:val="21"/>
          <w:lang w:val="en-US"/>
        </w:rPr>
        <w:t> </w:t>
      </w:r>
      <w:r w:rsidRPr="007740CD">
        <w:rPr>
          <w:rFonts w:ascii="Consolas" w:hAnsi="Consolas"/>
          <w:color w:val="4EC9B0"/>
          <w:sz w:val="21"/>
          <w:szCs w:val="21"/>
          <w:lang w:val="en-US"/>
        </w:rPr>
        <w:t>Task</w:t>
      </w:r>
      <w:r w:rsidRPr="007740CD">
        <w:rPr>
          <w:rFonts w:ascii="Consolas" w:hAnsi="Consolas"/>
          <w:color w:val="D4D4D4"/>
          <w:sz w:val="21"/>
          <w:szCs w:val="21"/>
          <w:lang w:val="en-US"/>
        </w:rPr>
        <w:t>&lt;</w:t>
      </w:r>
      <w:r w:rsidRPr="007740CD">
        <w:rPr>
          <w:rFonts w:ascii="Consolas" w:hAnsi="Consolas"/>
          <w:color w:val="4EC9B0"/>
          <w:sz w:val="21"/>
          <w:szCs w:val="21"/>
          <w:lang w:val="en-US"/>
        </w:rPr>
        <w:t>IActionResult</w:t>
      </w:r>
      <w:r w:rsidRPr="007740CD">
        <w:rPr>
          <w:rFonts w:ascii="Consolas" w:hAnsi="Consolas"/>
          <w:color w:val="D4D4D4"/>
          <w:sz w:val="21"/>
          <w:szCs w:val="21"/>
          <w:lang w:val="en-US"/>
        </w:rPr>
        <w:t>&gt; </w:t>
      </w:r>
      <w:r w:rsidRPr="007740CD">
        <w:rPr>
          <w:rFonts w:ascii="Consolas" w:hAnsi="Consolas"/>
          <w:color w:val="DCDCAA"/>
          <w:sz w:val="21"/>
          <w:szCs w:val="21"/>
          <w:lang w:val="en-US"/>
        </w:rPr>
        <w:t>Login</w:t>
      </w:r>
      <w:r w:rsidRPr="007740CD">
        <w:rPr>
          <w:rFonts w:ascii="Consolas" w:hAnsi="Consolas"/>
          <w:color w:val="D4D4D4"/>
          <w:sz w:val="21"/>
          <w:szCs w:val="21"/>
          <w:lang w:val="en-US"/>
        </w:rPr>
        <w:t>(</w:t>
      </w:r>
      <w:r w:rsidRPr="007740CD">
        <w:rPr>
          <w:rFonts w:ascii="Consolas" w:hAnsi="Consolas"/>
          <w:color w:val="4EC9B0"/>
          <w:sz w:val="21"/>
          <w:szCs w:val="21"/>
          <w:lang w:val="en-US"/>
        </w:rPr>
        <w:t>LoginViewModel</w:t>
      </w:r>
      <w:r w:rsidRPr="007740CD">
        <w:rPr>
          <w:rFonts w:ascii="Consolas" w:hAnsi="Consolas"/>
          <w:color w:val="D4D4D4"/>
          <w:sz w:val="21"/>
          <w:szCs w:val="21"/>
          <w:lang w:val="en-US"/>
        </w:rPr>
        <w:t> </w:t>
      </w:r>
      <w:r w:rsidRPr="007740CD">
        <w:rPr>
          <w:rFonts w:ascii="Consolas" w:hAnsi="Consolas"/>
          <w:color w:val="9CDCFE"/>
          <w:sz w:val="21"/>
          <w:szCs w:val="21"/>
          <w:lang w:val="en-US"/>
        </w:rPr>
        <w:t>model</w:t>
      </w:r>
      <w:r w:rsidRPr="007740CD">
        <w:rPr>
          <w:rFonts w:ascii="Consolas" w:hAnsi="Consolas"/>
          <w:color w:val="D4D4D4"/>
          <w:sz w:val="21"/>
          <w:szCs w:val="21"/>
          <w:lang w:val="en-US"/>
        </w:rPr>
        <w:t>, </w:t>
      </w:r>
      <w:r w:rsidRPr="007740CD">
        <w:rPr>
          <w:rFonts w:ascii="Consolas" w:hAnsi="Consolas"/>
          <w:color w:val="569CD6"/>
          <w:sz w:val="21"/>
          <w:szCs w:val="21"/>
          <w:lang w:val="en-US"/>
        </w:rPr>
        <w:t>string</w:t>
      </w:r>
      <w:r w:rsidRPr="007740CD">
        <w:rPr>
          <w:rFonts w:ascii="Consolas" w:hAnsi="Consolas"/>
          <w:color w:val="D4D4D4"/>
          <w:sz w:val="21"/>
          <w:szCs w:val="21"/>
          <w:lang w:val="en-US"/>
        </w:rPr>
        <w:t> </w:t>
      </w:r>
      <w:r w:rsidRPr="007740CD">
        <w:rPr>
          <w:rFonts w:ascii="Consolas" w:hAnsi="Consolas"/>
          <w:color w:val="9CDCFE"/>
          <w:sz w:val="21"/>
          <w:szCs w:val="21"/>
          <w:lang w:val="en-US"/>
        </w:rPr>
        <w:t>returnUrl</w:t>
      </w:r>
      <w:r w:rsidRPr="007740CD">
        <w:rPr>
          <w:rFonts w:ascii="Consolas" w:hAnsi="Consolas"/>
          <w:color w:val="D4D4D4"/>
          <w:sz w:val="21"/>
          <w:szCs w:val="21"/>
          <w:lang w:val="en-US"/>
        </w:rPr>
        <w:t> = </w:t>
      </w:r>
      <w:r w:rsidRPr="007740CD">
        <w:rPr>
          <w:rFonts w:ascii="Consolas" w:hAnsi="Consolas"/>
          <w:color w:val="569CD6"/>
          <w:sz w:val="21"/>
          <w:szCs w:val="21"/>
          <w:lang w:val="en-US"/>
        </w:rPr>
        <w:t>null</w:t>
      </w:r>
      <w:r w:rsidRPr="007740CD">
        <w:rPr>
          <w:rFonts w:ascii="Consolas" w:hAnsi="Consolas"/>
          <w:color w:val="D4D4D4"/>
          <w:sz w:val="21"/>
          <w:szCs w:val="21"/>
          <w:lang w:val="en-US"/>
        </w:rPr>
        <w:t>)</w:t>
      </w:r>
    </w:p>
    <w:p w14:paraId="0CE4A81F" w14:textId="05DF5279" w:rsidR="007740CD" w:rsidRDefault="007740CD" w:rsidP="007740CD">
      <w:pPr>
        <w:shd w:val="clear" w:color="auto" w:fill="1E1E1E"/>
        <w:spacing w:before="0" w:after="0" w:line="285" w:lineRule="atLeast"/>
        <w:rPr>
          <w:rFonts w:ascii="Consolas" w:hAnsi="Consolas"/>
          <w:color w:val="D4D4D4"/>
          <w:sz w:val="21"/>
          <w:szCs w:val="21"/>
          <w:lang w:val="en-US"/>
        </w:rPr>
      </w:pPr>
      <w:r w:rsidRPr="007740CD">
        <w:rPr>
          <w:rFonts w:ascii="Consolas" w:hAnsi="Consolas"/>
          <w:color w:val="D4D4D4"/>
          <w:sz w:val="21"/>
          <w:szCs w:val="21"/>
          <w:lang w:val="en-US"/>
        </w:rPr>
        <w:t>{ </w:t>
      </w:r>
    </w:p>
    <w:p w14:paraId="4E5A7EB3" w14:textId="77777777" w:rsidR="007740CD" w:rsidRDefault="007740CD" w:rsidP="007740CD">
      <w:pPr>
        <w:shd w:val="clear" w:color="auto" w:fill="1E1E1E"/>
        <w:spacing w:before="0" w:after="0" w:line="285" w:lineRule="atLeast"/>
        <w:ind w:firstLine="720"/>
        <w:rPr>
          <w:rFonts w:ascii="Consolas" w:hAnsi="Consolas"/>
          <w:color w:val="D4D4D4"/>
          <w:sz w:val="21"/>
          <w:szCs w:val="21"/>
          <w:lang w:val="en-US"/>
        </w:rPr>
      </w:pPr>
      <w:r w:rsidRPr="007740CD">
        <w:rPr>
          <w:rFonts w:ascii="Consolas" w:hAnsi="Consolas"/>
          <w:color w:val="D4D4D4"/>
          <w:sz w:val="21"/>
          <w:szCs w:val="21"/>
          <w:lang w:val="en-US"/>
        </w:rPr>
        <w:t>... </w:t>
      </w:r>
    </w:p>
    <w:p w14:paraId="243BEDC9" w14:textId="3B12768B" w:rsidR="007740CD" w:rsidRPr="007740CD" w:rsidRDefault="007740CD" w:rsidP="007740CD">
      <w:pPr>
        <w:shd w:val="clear" w:color="auto" w:fill="1E1E1E"/>
        <w:spacing w:before="0" w:after="0" w:line="285" w:lineRule="atLeast"/>
        <w:rPr>
          <w:rFonts w:ascii="Consolas" w:hAnsi="Consolas"/>
          <w:color w:val="D4D4D4"/>
          <w:sz w:val="21"/>
          <w:szCs w:val="21"/>
          <w:lang w:val="en-US"/>
        </w:rPr>
      </w:pPr>
      <w:r w:rsidRPr="007740CD">
        <w:rPr>
          <w:rFonts w:ascii="Consolas" w:hAnsi="Consolas"/>
          <w:color w:val="D4D4D4"/>
          <w:sz w:val="21"/>
          <w:szCs w:val="21"/>
          <w:lang w:val="en-US"/>
        </w:rPr>
        <w:t>}</w:t>
      </w:r>
    </w:p>
    <w:p w14:paraId="2A1E0DF7" w14:textId="6C3B2A4C" w:rsidR="007740CD" w:rsidRDefault="007740CD" w:rsidP="007740CD">
      <w:pPr>
        <w:shd w:val="clear" w:color="auto" w:fill="1E1E1E"/>
        <w:spacing w:before="0" w:after="0" w:line="285" w:lineRule="atLeast"/>
        <w:rPr>
          <w:rFonts w:ascii="Consolas" w:hAnsi="Consolas"/>
          <w:color w:val="D4D4D4"/>
          <w:sz w:val="21"/>
          <w:szCs w:val="21"/>
          <w:lang w:val="en-US"/>
        </w:rPr>
      </w:pPr>
    </w:p>
    <w:p w14:paraId="34D29926" w14:textId="3E3B8A7A" w:rsidR="001668A9" w:rsidRPr="001668A9" w:rsidRDefault="001668A9" w:rsidP="001668A9">
      <w:pPr>
        <w:pStyle w:val="1hinhve"/>
      </w:pPr>
      <w:r>
        <w:lastRenderedPageBreak/>
        <w:t>Hình 2.4. Ví dụ về model binding</w:t>
      </w:r>
    </w:p>
    <w:p w14:paraId="7C0C6232" w14:textId="5D35CF35" w:rsidR="007740CD" w:rsidRDefault="007740CD" w:rsidP="007740CD">
      <w:pPr>
        <w:pStyle w:val="1tenmucnho"/>
      </w:pPr>
      <w:r>
        <w:t>c) Model validation</w:t>
      </w:r>
    </w:p>
    <w:p w14:paraId="745B195D" w14:textId="186AAC8B" w:rsidR="007740CD" w:rsidRPr="007740CD" w:rsidRDefault="007740CD" w:rsidP="00DA4C0A">
      <w:pPr>
        <w:pStyle w:val="1doanvanban"/>
      </w:pPr>
      <w:r>
        <w:t>ASP.NET Core MVC hỗ trợ ràng buộc dữ liệu cho các thuộc tính trong model, các thuộc tính sẽ được kiểm tra ở client xem có hợp lệ hay không trước khi giá trị của thuộc tính đó được gửi về Server. Cũng như trên Server trước khi action của Controller gọi</w:t>
      </w:r>
      <w:r w:rsidR="00D60A1F">
        <w:t>.</w:t>
      </w:r>
    </w:p>
    <w:p w14:paraId="41E95BF9"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p>
    <w:p w14:paraId="307A43CA"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C586C0"/>
          <w:sz w:val="21"/>
          <w:szCs w:val="21"/>
          <w:lang w:val="en-US"/>
        </w:rPr>
        <w:t>using</w:t>
      </w:r>
      <w:r w:rsidRPr="00D60A1F">
        <w:rPr>
          <w:rFonts w:ascii="Consolas" w:hAnsi="Consolas"/>
          <w:color w:val="D4D4D4"/>
          <w:sz w:val="21"/>
          <w:szCs w:val="21"/>
          <w:lang w:val="en-US"/>
        </w:rPr>
        <w:t> </w:t>
      </w:r>
      <w:r w:rsidRPr="00D60A1F">
        <w:rPr>
          <w:rFonts w:ascii="Consolas" w:hAnsi="Consolas"/>
          <w:color w:val="4EC9B0"/>
          <w:sz w:val="21"/>
          <w:szCs w:val="21"/>
          <w:lang w:val="en-US"/>
        </w:rPr>
        <w:t>System</w:t>
      </w:r>
      <w:r w:rsidRPr="00D60A1F">
        <w:rPr>
          <w:rFonts w:ascii="Consolas" w:hAnsi="Consolas"/>
          <w:color w:val="D4D4D4"/>
          <w:sz w:val="21"/>
          <w:szCs w:val="21"/>
          <w:lang w:val="en-US"/>
        </w:rPr>
        <w:t>.</w:t>
      </w:r>
      <w:r w:rsidRPr="00D60A1F">
        <w:rPr>
          <w:rFonts w:ascii="Consolas" w:hAnsi="Consolas"/>
          <w:color w:val="4EC9B0"/>
          <w:sz w:val="21"/>
          <w:szCs w:val="21"/>
          <w:lang w:val="en-US"/>
        </w:rPr>
        <w:t>ComponentModel</w:t>
      </w:r>
      <w:r w:rsidRPr="00D60A1F">
        <w:rPr>
          <w:rFonts w:ascii="Consolas" w:hAnsi="Consolas"/>
          <w:color w:val="D4D4D4"/>
          <w:sz w:val="21"/>
          <w:szCs w:val="21"/>
          <w:lang w:val="en-US"/>
        </w:rPr>
        <w:t>.</w:t>
      </w:r>
      <w:r w:rsidRPr="00D60A1F">
        <w:rPr>
          <w:rFonts w:ascii="Consolas" w:hAnsi="Consolas"/>
          <w:color w:val="4EC9B0"/>
          <w:sz w:val="21"/>
          <w:szCs w:val="21"/>
          <w:lang w:val="en-US"/>
        </w:rPr>
        <w:t>DataAnnotations</w:t>
      </w:r>
      <w:r w:rsidRPr="00D60A1F">
        <w:rPr>
          <w:rFonts w:ascii="Consolas" w:hAnsi="Consolas"/>
          <w:color w:val="D4D4D4"/>
          <w:sz w:val="21"/>
          <w:szCs w:val="21"/>
          <w:lang w:val="en-US"/>
        </w:rPr>
        <w:t>;</w:t>
      </w:r>
    </w:p>
    <w:p w14:paraId="5D87582D"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569CD6"/>
          <w:sz w:val="21"/>
          <w:szCs w:val="21"/>
          <w:lang w:val="en-US"/>
        </w:rPr>
        <w:t>public</w:t>
      </w:r>
      <w:r w:rsidRPr="00D60A1F">
        <w:rPr>
          <w:rFonts w:ascii="Consolas" w:hAnsi="Consolas"/>
          <w:color w:val="D4D4D4"/>
          <w:sz w:val="21"/>
          <w:szCs w:val="21"/>
          <w:lang w:val="en-US"/>
        </w:rPr>
        <w:t> </w:t>
      </w:r>
      <w:r w:rsidRPr="00D60A1F">
        <w:rPr>
          <w:rFonts w:ascii="Consolas" w:hAnsi="Consolas"/>
          <w:color w:val="569CD6"/>
          <w:sz w:val="21"/>
          <w:szCs w:val="21"/>
          <w:lang w:val="en-US"/>
        </w:rPr>
        <w:t>class</w:t>
      </w:r>
      <w:r w:rsidRPr="00D60A1F">
        <w:rPr>
          <w:rFonts w:ascii="Consolas" w:hAnsi="Consolas"/>
          <w:color w:val="D4D4D4"/>
          <w:sz w:val="21"/>
          <w:szCs w:val="21"/>
          <w:lang w:val="en-US"/>
        </w:rPr>
        <w:t> </w:t>
      </w:r>
      <w:r w:rsidRPr="00D60A1F">
        <w:rPr>
          <w:rFonts w:ascii="Consolas" w:hAnsi="Consolas"/>
          <w:color w:val="4EC9B0"/>
          <w:sz w:val="21"/>
          <w:szCs w:val="21"/>
          <w:lang w:val="en-US"/>
        </w:rPr>
        <w:t>LoginViewModel</w:t>
      </w:r>
    </w:p>
    <w:p w14:paraId="2C4E8E3D"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w:t>
      </w:r>
    </w:p>
    <w:p w14:paraId="5CB39678"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4EC9B0"/>
          <w:sz w:val="21"/>
          <w:szCs w:val="21"/>
          <w:lang w:val="en-US"/>
        </w:rPr>
        <w:t>Required</w:t>
      </w:r>
      <w:r w:rsidRPr="00D60A1F">
        <w:rPr>
          <w:rFonts w:ascii="Consolas" w:hAnsi="Consolas"/>
          <w:color w:val="D4D4D4"/>
          <w:sz w:val="21"/>
          <w:szCs w:val="21"/>
          <w:lang w:val="en-US"/>
        </w:rPr>
        <w:t>]</w:t>
      </w:r>
    </w:p>
    <w:p w14:paraId="70A07167"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4EC9B0"/>
          <w:sz w:val="21"/>
          <w:szCs w:val="21"/>
          <w:lang w:val="en-US"/>
        </w:rPr>
        <w:t>EmailAddress</w:t>
      </w:r>
      <w:r w:rsidRPr="00D60A1F">
        <w:rPr>
          <w:rFonts w:ascii="Consolas" w:hAnsi="Consolas"/>
          <w:color w:val="D4D4D4"/>
          <w:sz w:val="21"/>
          <w:szCs w:val="21"/>
          <w:lang w:val="en-US"/>
        </w:rPr>
        <w:t>]</w:t>
      </w:r>
    </w:p>
    <w:p w14:paraId="562B6744"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569CD6"/>
          <w:sz w:val="21"/>
          <w:szCs w:val="21"/>
          <w:lang w:val="en-US"/>
        </w:rPr>
        <w:t>public</w:t>
      </w:r>
      <w:r w:rsidRPr="00D60A1F">
        <w:rPr>
          <w:rFonts w:ascii="Consolas" w:hAnsi="Consolas"/>
          <w:color w:val="D4D4D4"/>
          <w:sz w:val="21"/>
          <w:szCs w:val="21"/>
          <w:lang w:val="en-US"/>
        </w:rPr>
        <w:t> </w:t>
      </w:r>
      <w:r w:rsidRPr="00D60A1F">
        <w:rPr>
          <w:rFonts w:ascii="Consolas" w:hAnsi="Consolas"/>
          <w:color w:val="569CD6"/>
          <w:sz w:val="21"/>
          <w:szCs w:val="21"/>
          <w:lang w:val="en-US"/>
        </w:rPr>
        <w:t>string</w:t>
      </w:r>
      <w:r w:rsidRPr="00D60A1F">
        <w:rPr>
          <w:rFonts w:ascii="Consolas" w:hAnsi="Consolas"/>
          <w:color w:val="D4D4D4"/>
          <w:sz w:val="21"/>
          <w:szCs w:val="21"/>
          <w:lang w:val="en-US"/>
        </w:rPr>
        <w:t> </w:t>
      </w:r>
      <w:r w:rsidRPr="00D60A1F">
        <w:rPr>
          <w:rFonts w:ascii="Consolas" w:hAnsi="Consolas"/>
          <w:color w:val="9CDCFE"/>
          <w:sz w:val="21"/>
          <w:szCs w:val="21"/>
          <w:lang w:val="en-US"/>
        </w:rPr>
        <w:t>Email</w:t>
      </w:r>
      <w:r w:rsidRPr="00D60A1F">
        <w:rPr>
          <w:rFonts w:ascii="Consolas" w:hAnsi="Consolas"/>
          <w:color w:val="D4D4D4"/>
          <w:sz w:val="21"/>
          <w:szCs w:val="21"/>
          <w:lang w:val="en-US"/>
        </w:rPr>
        <w:t> { </w:t>
      </w:r>
      <w:r w:rsidRPr="00D60A1F">
        <w:rPr>
          <w:rFonts w:ascii="Consolas" w:hAnsi="Consolas"/>
          <w:color w:val="569CD6"/>
          <w:sz w:val="21"/>
          <w:szCs w:val="21"/>
          <w:lang w:val="en-US"/>
        </w:rPr>
        <w:t>get</w:t>
      </w:r>
      <w:r w:rsidRPr="00D60A1F">
        <w:rPr>
          <w:rFonts w:ascii="Consolas" w:hAnsi="Consolas"/>
          <w:color w:val="D4D4D4"/>
          <w:sz w:val="21"/>
          <w:szCs w:val="21"/>
          <w:lang w:val="en-US"/>
        </w:rPr>
        <w:t>; </w:t>
      </w:r>
      <w:r w:rsidRPr="00D60A1F">
        <w:rPr>
          <w:rFonts w:ascii="Consolas" w:hAnsi="Consolas"/>
          <w:color w:val="569CD6"/>
          <w:sz w:val="21"/>
          <w:szCs w:val="21"/>
          <w:lang w:val="en-US"/>
        </w:rPr>
        <w:t>set</w:t>
      </w:r>
      <w:r w:rsidRPr="00D60A1F">
        <w:rPr>
          <w:rFonts w:ascii="Consolas" w:hAnsi="Consolas"/>
          <w:color w:val="D4D4D4"/>
          <w:sz w:val="21"/>
          <w:szCs w:val="21"/>
          <w:lang w:val="en-US"/>
        </w:rPr>
        <w:t>; }</w:t>
      </w:r>
    </w:p>
    <w:p w14:paraId="5A257671"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p>
    <w:p w14:paraId="6A3DA59D"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4EC9B0"/>
          <w:sz w:val="21"/>
          <w:szCs w:val="21"/>
          <w:lang w:val="en-US"/>
        </w:rPr>
        <w:t>Required</w:t>
      </w:r>
      <w:r w:rsidRPr="00D60A1F">
        <w:rPr>
          <w:rFonts w:ascii="Consolas" w:hAnsi="Consolas"/>
          <w:color w:val="D4D4D4"/>
          <w:sz w:val="21"/>
          <w:szCs w:val="21"/>
          <w:lang w:val="en-US"/>
        </w:rPr>
        <w:t>]</w:t>
      </w:r>
    </w:p>
    <w:p w14:paraId="5A076CB2"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4EC9B0"/>
          <w:sz w:val="21"/>
          <w:szCs w:val="21"/>
          <w:lang w:val="en-US"/>
        </w:rPr>
        <w:t>DataType</w:t>
      </w:r>
      <w:r w:rsidRPr="00D60A1F">
        <w:rPr>
          <w:rFonts w:ascii="Consolas" w:hAnsi="Consolas"/>
          <w:color w:val="D4D4D4"/>
          <w:sz w:val="21"/>
          <w:szCs w:val="21"/>
          <w:lang w:val="en-US"/>
        </w:rPr>
        <w:t>(</w:t>
      </w:r>
      <w:r w:rsidRPr="00D60A1F">
        <w:rPr>
          <w:rFonts w:ascii="Consolas" w:hAnsi="Consolas"/>
          <w:color w:val="9CDCFE"/>
          <w:sz w:val="21"/>
          <w:szCs w:val="21"/>
          <w:lang w:val="en-US"/>
        </w:rPr>
        <w:t>DataType</w:t>
      </w:r>
      <w:r w:rsidRPr="00D60A1F">
        <w:rPr>
          <w:rFonts w:ascii="Consolas" w:hAnsi="Consolas"/>
          <w:color w:val="D4D4D4"/>
          <w:sz w:val="21"/>
          <w:szCs w:val="21"/>
          <w:lang w:val="en-US"/>
        </w:rPr>
        <w:t>.</w:t>
      </w:r>
      <w:r w:rsidRPr="00D60A1F">
        <w:rPr>
          <w:rFonts w:ascii="Consolas" w:hAnsi="Consolas"/>
          <w:color w:val="9CDCFE"/>
          <w:sz w:val="21"/>
          <w:szCs w:val="21"/>
          <w:lang w:val="en-US"/>
        </w:rPr>
        <w:t>Password</w:t>
      </w:r>
      <w:r w:rsidRPr="00D60A1F">
        <w:rPr>
          <w:rFonts w:ascii="Consolas" w:hAnsi="Consolas"/>
          <w:color w:val="D4D4D4"/>
          <w:sz w:val="21"/>
          <w:szCs w:val="21"/>
          <w:lang w:val="en-US"/>
        </w:rPr>
        <w:t>)]</w:t>
      </w:r>
    </w:p>
    <w:p w14:paraId="69E1E1BF"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    </w:t>
      </w:r>
      <w:r w:rsidRPr="00D60A1F">
        <w:rPr>
          <w:rFonts w:ascii="Consolas" w:hAnsi="Consolas"/>
          <w:color w:val="569CD6"/>
          <w:sz w:val="21"/>
          <w:szCs w:val="21"/>
          <w:lang w:val="en-US"/>
        </w:rPr>
        <w:t>public</w:t>
      </w:r>
      <w:r w:rsidRPr="00D60A1F">
        <w:rPr>
          <w:rFonts w:ascii="Consolas" w:hAnsi="Consolas"/>
          <w:color w:val="D4D4D4"/>
          <w:sz w:val="21"/>
          <w:szCs w:val="21"/>
          <w:lang w:val="en-US"/>
        </w:rPr>
        <w:t> </w:t>
      </w:r>
      <w:r w:rsidRPr="00D60A1F">
        <w:rPr>
          <w:rFonts w:ascii="Consolas" w:hAnsi="Consolas"/>
          <w:color w:val="569CD6"/>
          <w:sz w:val="21"/>
          <w:szCs w:val="21"/>
          <w:lang w:val="en-US"/>
        </w:rPr>
        <w:t>string</w:t>
      </w:r>
      <w:r w:rsidRPr="00D60A1F">
        <w:rPr>
          <w:rFonts w:ascii="Consolas" w:hAnsi="Consolas"/>
          <w:color w:val="D4D4D4"/>
          <w:sz w:val="21"/>
          <w:szCs w:val="21"/>
          <w:lang w:val="en-US"/>
        </w:rPr>
        <w:t> </w:t>
      </w:r>
      <w:r w:rsidRPr="00D60A1F">
        <w:rPr>
          <w:rFonts w:ascii="Consolas" w:hAnsi="Consolas"/>
          <w:color w:val="9CDCFE"/>
          <w:sz w:val="21"/>
          <w:szCs w:val="21"/>
          <w:lang w:val="en-US"/>
        </w:rPr>
        <w:t>Password</w:t>
      </w:r>
      <w:r w:rsidRPr="00D60A1F">
        <w:rPr>
          <w:rFonts w:ascii="Consolas" w:hAnsi="Consolas"/>
          <w:color w:val="D4D4D4"/>
          <w:sz w:val="21"/>
          <w:szCs w:val="21"/>
          <w:lang w:val="en-US"/>
        </w:rPr>
        <w:t> { </w:t>
      </w:r>
      <w:r w:rsidRPr="00D60A1F">
        <w:rPr>
          <w:rFonts w:ascii="Consolas" w:hAnsi="Consolas"/>
          <w:color w:val="569CD6"/>
          <w:sz w:val="21"/>
          <w:szCs w:val="21"/>
          <w:lang w:val="en-US"/>
        </w:rPr>
        <w:t>get</w:t>
      </w:r>
      <w:r w:rsidRPr="00D60A1F">
        <w:rPr>
          <w:rFonts w:ascii="Consolas" w:hAnsi="Consolas"/>
          <w:color w:val="D4D4D4"/>
          <w:sz w:val="21"/>
          <w:szCs w:val="21"/>
          <w:lang w:val="en-US"/>
        </w:rPr>
        <w:t>; </w:t>
      </w:r>
      <w:r w:rsidRPr="00D60A1F">
        <w:rPr>
          <w:rFonts w:ascii="Consolas" w:hAnsi="Consolas"/>
          <w:color w:val="569CD6"/>
          <w:sz w:val="21"/>
          <w:szCs w:val="21"/>
          <w:lang w:val="en-US"/>
        </w:rPr>
        <w:t>set</w:t>
      </w:r>
      <w:r w:rsidRPr="00D60A1F">
        <w:rPr>
          <w:rFonts w:ascii="Consolas" w:hAnsi="Consolas"/>
          <w:color w:val="D4D4D4"/>
          <w:sz w:val="21"/>
          <w:szCs w:val="21"/>
          <w:lang w:val="en-US"/>
        </w:rPr>
        <w:t>; }</w:t>
      </w:r>
    </w:p>
    <w:p w14:paraId="5B84D1E2"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r w:rsidRPr="00D60A1F">
        <w:rPr>
          <w:rFonts w:ascii="Consolas" w:hAnsi="Consolas"/>
          <w:color w:val="D4D4D4"/>
          <w:sz w:val="21"/>
          <w:szCs w:val="21"/>
          <w:lang w:val="en-US"/>
        </w:rPr>
        <w:t>}</w:t>
      </w:r>
    </w:p>
    <w:p w14:paraId="1174BE6C" w14:textId="77777777" w:rsidR="00D60A1F" w:rsidRPr="00D60A1F" w:rsidRDefault="00D60A1F" w:rsidP="00D60A1F">
      <w:pPr>
        <w:shd w:val="clear" w:color="auto" w:fill="1E1E1E"/>
        <w:spacing w:before="0" w:after="0" w:line="285" w:lineRule="atLeast"/>
        <w:rPr>
          <w:rFonts w:ascii="Consolas" w:hAnsi="Consolas"/>
          <w:color w:val="D4D4D4"/>
          <w:sz w:val="21"/>
          <w:szCs w:val="21"/>
          <w:lang w:val="en-US"/>
        </w:rPr>
      </w:pPr>
    </w:p>
    <w:p w14:paraId="421F53FA" w14:textId="269F1C9A" w:rsidR="007740CD" w:rsidRDefault="00DF3F91" w:rsidP="00DF3F91">
      <w:pPr>
        <w:pStyle w:val="1hinhve"/>
      </w:pPr>
      <w:r>
        <w:t>Hình 2.5. Ví dụ về model validation</w:t>
      </w:r>
    </w:p>
    <w:p w14:paraId="411910DE" w14:textId="58D0A243" w:rsidR="006B37E9" w:rsidRDefault="006B37E9" w:rsidP="006B37E9">
      <w:pPr>
        <w:rPr>
          <w:lang w:val="en-US"/>
        </w:rPr>
      </w:pPr>
      <w:r>
        <w:rPr>
          <w:lang w:val="en-US"/>
        </w:rPr>
        <w:t>Sau đó model có thể được gọi trong action của controller như sau:</w:t>
      </w:r>
    </w:p>
    <w:p w14:paraId="2D4FB2DC"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p>
    <w:p w14:paraId="658D7DDB"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569CD6"/>
          <w:sz w:val="21"/>
          <w:szCs w:val="21"/>
          <w:lang w:val="en-US"/>
        </w:rPr>
        <w:t>public</w:t>
      </w:r>
      <w:r w:rsidRPr="006B37E9">
        <w:rPr>
          <w:rFonts w:ascii="Consolas" w:hAnsi="Consolas"/>
          <w:color w:val="D4D4D4"/>
          <w:sz w:val="21"/>
          <w:szCs w:val="21"/>
          <w:lang w:val="en-US"/>
        </w:rPr>
        <w:t> </w:t>
      </w:r>
      <w:r w:rsidRPr="006B37E9">
        <w:rPr>
          <w:rFonts w:ascii="Consolas" w:hAnsi="Consolas"/>
          <w:color w:val="569CD6"/>
          <w:sz w:val="21"/>
          <w:szCs w:val="21"/>
          <w:lang w:val="en-US"/>
        </w:rPr>
        <w:t>async</w:t>
      </w:r>
      <w:r w:rsidRPr="006B37E9">
        <w:rPr>
          <w:rFonts w:ascii="Consolas" w:hAnsi="Consolas"/>
          <w:color w:val="D4D4D4"/>
          <w:sz w:val="21"/>
          <w:szCs w:val="21"/>
          <w:lang w:val="en-US"/>
        </w:rPr>
        <w:t> </w:t>
      </w:r>
      <w:r w:rsidRPr="006B37E9">
        <w:rPr>
          <w:rFonts w:ascii="Consolas" w:hAnsi="Consolas"/>
          <w:color w:val="4EC9B0"/>
          <w:sz w:val="21"/>
          <w:szCs w:val="21"/>
          <w:lang w:val="en-US"/>
        </w:rPr>
        <w:t>Task</w:t>
      </w:r>
      <w:r w:rsidRPr="006B37E9">
        <w:rPr>
          <w:rFonts w:ascii="Consolas" w:hAnsi="Consolas"/>
          <w:color w:val="D4D4D4"/>
          <w:sz w:val="21"/>
          <w:szCs w:val="21"/>
          <w:lang w:val="en-US"/>
        </w:rPr>
        <w:t>&lt;</w:t>
      </w:r>
      <w:r w:rsidRPr="006B37E9">
        <w:rPr>
          <w:rFonts w:ascii="Consolas" w:hAnsi="Consolas"/>
          <w:color w:val="4EC9B0"/>
          <w:sz w:val="21"/>
          <w:szCs w:val="21"/>
          <w:lang w:val="en-US"/>
        </w:rPr>
        <w:t>IActionResult</w:t>
      </w:r>
      <w:r w:rsidRPr="006B37E9">
        <w:rPr>
          <w:rFonts w:ascii="Consolas" w:hAnsi="Consolas"/>
          <w:color w:val="D4D4D4"/>
          <w:sz w:val="21"/>
          <w:szCs w:val="21"/>
          <w:lang w:val="en-US"/>
        </w:rPr>
        <w:t>&gt; </w:t>
      </w:r>
      <w:r w:rsidRPr="006B37E9">
        <w:rPr>
          <w:rFonts w:ascii="Consolas" w:hAnsi="Consolas"/>
          <w:color w:val="DCDCAA"/>
          <w:sz w:val="21"/>
          <w:szCs w:val="21"/>
          <w:lang w:val="en-US"/>
        </w:rPr>
        <w:t>Login</w:t>
      </w:r>
      <w:r w:rsidRPr="006B37E9">
        <w:rPr>
          <w:rFonts w:ascii="Consolas" w:hAnsi="Consolas"/>
          <w:color w:val="D4D4D4"/>
          <w:sz w:val="21"/>
          <w:szCs w:val="21"/>
          <w:lang w:val="en-US"/>
        </w:rPr>
        <w:t>(</w:t>
      </w:r>
      <w:r w:rsidRPr="006B37E9">
        <w:rPr>
          <w:rFonts w:ascii="Consolas" w:hAnsi="Consolas"/>
          <w:color w:val="4EC9B0"/>
          <w:sz w:val="21"/>
          <w:szCs w:val="21"/>
          <w:lang w:val="en-US"/>
        </w:rPr>
        <w:t>LoginViewModel</w:t>
      </w:r>
      <w:r w:rsidRPr="006B37E9">
        <w:rPr>
          <w:rFonts w:ascii="Consolas" w:hAnsi="Consolas"/>
          <w:color w:val="D4D4D4"/>
          <w:sz w:val="21"/>
          <w:szCs w:val="21"/>
          <w:lang w:val="en-US"/>
        </w:rPr>
        <w:t> </w:t>
      </w:r>
      <w:r w:rsidRPr="006B37E9">
        <w:rPr>
          <w:rFonts w:ascii="Consolas" w:hAnsi="Consolas"/>
          <w:color w:val="9CDCFE"/>
          <w:sz w:val="21"/>
          <w:szCs w:val="21"/>
          <w:lang w:val="en-US"/>
        </w:rPr>
        <w:t>model</w:t>
      </w:r>
      <w:r w:rsidRPr="006B37E9">
        <w:rPr>
          <w:rFonts w:ascii="Consolas" w:hAnsi="Consolas"/>
          <w:color w:val="D4D4D4"/>
          <w:sz w:val="21"/>
          <w:szCs w:val="21"/>
          <w:lang w:val="en-US"/>
        </w:rPr>
        <w:t>, </w:t>
      </w:r>
      <w:r w:rsidRPr="006B37E9">
        <w:rPr>
          <w:rFonts w:ascii="Consolas" w:hAnsi="Consolas"/>
          <w:color w:val="569CD6"/>
          <w:sz w:val="21"/>
          <w:szCs w:val="21"/>
          <w:lang w:val="en-US"/>
        </w:rPr>
        <w:t>string</w:t>
      </w:r>
      <w:r w:rsidRPr="006B37E9">
        <w:rPr>
          <w:rFonts w:ascii="Consolas" w:hAnsi="Consolas"/>
          <w:color w:val="D4D4D4"/>
          <w:sz w:val="21"/>
          <w:szCs w:val="21"/>
          <w:lang w:val="en-US"/>
        </w:rPr>
        <w:t> </w:t>
      </w:r>
      <w:r w:rsidRPr="006B37E9">
        <w:rPr>
          <w:rFonts w:ascii="Consolas" w:hAnsi="Consolas"/>
          <w:color w:val="9CDCFE"/>
          <w:sz w:val="21"/>
          <w:szCs w:val="21"/>
          <w:lang w:val="en-US"/>
        </w:rPr>
        <w:t>returnUrl</w:t>
      </w:r>
      <w:r w:rsidRPr="006B37E9">
        <w:rPr>
          <w:rFonts w:ascii="Consolas" w:hAnsi="Consolas"/>
          <w:color w:val="D4D4D4"/>
          <w:sz w:val="21"/>
          <w:szCs w:val="21"/>
          <w:lang w:val="en-US"/>
        </w:rPr>
        <w:t> = </w:t>
      </w:r>
      <w:r w:rsidRPr="006B37E9">
        <w:rPr>
          <w:rFonts w:ascii="Consolas" w:hAnsi="Consolas"/>
          <w:color w:val="569CD6"/>
          <w:sz w:val="21"/>
          <w:szCs w:val="21"/>
          <w:lang w:val="en-US"/>
        </w:rPr>
        <w:t>null</w:t>
      </w:r>
      <w:r w:rsidRPr="006B37E9">
        <w:rPr>
          <w:rFonts w:ascii="Consolas" w:hAnsi="Consolas"/>
          <w:color w:val="D4D4D4"/>
          <w:sz w:val="21"/>
          <w:szCs w:val="21"/>
          <w:lang w:val="en-US"/>
        </w:rPr>
        <w:t>)</w:t>
      </w:r>
    </w:p>
    <w:p w14:paraId="002235E5"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w:t>
      </w:r>
    </w:p>
    <w:p w14:paraId="3B7A44EB"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r w:rsidRPr="006B37E9">
        <w:rPr>
          <w:rFonts w:ascii="Consolas" w:hAnsi="Consolas"/>
          <w:color w:val="C586C0"/>
          <w:sz w:val="21"/>
          <w:szCs w:val="21"/>
          <w:lang w:val="en-US"/>
        </w:rPr>
        <w:t>if</w:t>
      </w:r>
      <w:r w:rsidRPr="006B37E9">
        <w:rPr>
          <w:rFonts w:ascii="Consolas" w:hAnsi="Consolas"/>
          <w:color w:val="D4D4D4"/>
          <w:sz w:val="21"/>
          <w:szCs w:val="21"/>
          <w:lang w:val="en-US"/>
        </w:rPr>
        <w:t> (</w:t>
      </w:r>
      <w:r w:rsidRPr="006B37E9">
        <w:rPr>
          <w:rFonts w:ascii="Consolas" w:hAnsi="Consolas"/>
          <w:color w:val="9CDCFE"/>
          <w:sz w:val="21"/>
          <w:szCs w:val="21"/>
          <w:lang w:val="en-US"/>
        </w:rPr>
        <w:t>ModelState</w:t>
      </w:r>
      <w:r w:rsidRPr="006B37E9">
        <w:rPr>
          <w:rFonts w:ascii="Consolas" w:hAnsi="Consolas"/>
          <w:color w:val="D4D4D4"/>
          <w:sz w:val="21"/>
          <w:szCs w:val="21"/>
          <w:lang w:val="en-US"/>
        </w:rPr>
        <w:t>.</w:t>
      </w:r>
      <w:r w:rsidRPr="006B37E9">
        <w:rPr>
          <w:rFonts w:ascii="Consolas" w:hAnsi="Consolas"/>
          <w:color w:val="9CDCFE"/>
          <w:sz w:val="21"/>
          <w:szCs w:val="21"/>
          <w:lang w:val="en-US"/>
        </w:rPr>
        <w:t>IsValid</w:t>
      </w:r>
      <w:r w:rsidRPr="006B37E9">
        <w:rPr>
          <w:rFonts w:ascii="Consolas" w:hAnsi="Consolas"/>
          <w:color w:val="D4D4D4"/>
          <w:sz w:val="21"/>
          <w:szCs w:val="21"/>
          <w:lang w:val="en-US"/>
        </w:rPr>
        <w:t>)</w:t>
      </w:r>
    </w:p>
    <w:p w14:paraId="5CB2C416"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p>
    <w:p w14:paraId="51196A9D"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r w:rsidRPr="006B37E9">
        <w:rPr>
          <w:rFonts w:ascii="Consolas" w:hAnsi="Consolas"/>
          <w:color w:val="6A9955"/>
          <w:sz w:val="21"/>
          <w:szCs w:val="21"/>
          <w:lang w:val="en-US"/>
        </w:rPr>
        <w:t>// work with the model</w:t>
      </w:r>
    </w:p>
    <w:p w14:paraId="571BF515"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p>
    <w:p w14:paraId="6695FD9E"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r w:rsidRPr="006B37E9">
        <w:rPr>
          <w:rFonts w:ascii="Consolas" w:hAnsi="Consolas"/>
          <w:color w:val="6A9955"/>
          <w:sz w:val="21"/>
          <w:szCs w:val="21"/>
          <w:lang w:val="en-US"/>
        </w:rPr>
        <w:t>// At this point, something failed, redisplay form</w:t>
      </w:r>
    </w:p>
    <w:p w14:paraId="232F922F"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    </w:t>
      </w:r>
      <w:r w:rsidRPr="006B37E9">
        <w:rPr>
          <w:rFonts w:ascii="Consolas" w:hAnsi="Consolas"/>
          <w:color w:val="C586C0"/>
          <w:sz w:val="21"/>
          <w:szCs w:val="21"/>
          <w:lang w:val="en-US"/>
        </w:rPr>
        <w:t>return</w:t>
      </w:r>
      <w:r w:rsidRPr="006B37E9">
        <w:rPr>
          <w:rFonts w:ascii="Consolas" w:hAnsi="Consolas"/>
          <w:color w:val="D4D4D4"/>
          <w:sz w:val="21"/>
          <w:szCs w:val="21"/>
          <w:lang w:val="en-US"/>
        </w:rPr>
        <w:t> </w:t>
      </w:r>
      <w:r w:rsidRPr="006B37E9">
        <w:rPr>
          <w:rFonts w:ascii="Consolas" w:hAnsi="Consolas"/>
          <w:color w:val="DCDCAA"/>
          <w:sz w:val="21"/>
          <w:szCs w:val="21"/>
          <w:lang w:val="en-US"/>
        </w:rPr>
        <w:t>View</w:t>
      </w:r>
      <w:r w:rsidRPr="006B37E9">
        <w:rPr>
          <w:rFonts w:ascii="Consolas" w:hAnsi="Consolas"/>
          <w:color w:val="D4D4D4"/>
          <w:sz w:val="21"/>
          <w:szCs w:val="21"/>
          <w:lang w:val="en-US"/>
        </w:rPr>
        <w:t>(</w:t>
      </w:r>
      <w:r w:rsidRPr="006B37E9">
        <w:rPr>
          <w:rFonts w:ascii="Consolas" w:hAnsi="Consolas"/>
          <w:color w:val="9CDCFE"/>
          <w:sz w:val="21"/>
          <w:szCs w:val="21"/>
          <w:lang w:val="en-US"/>
        </w:rPr>
        <w:t>model</w:t>
      </w:r>
      <w:r w:rsidRPr="006B37E9">
        <w:rPr>
          <w:rFonts w:ascii="Consolas" w:hAnsi="Consolas"/>
          <w:color w:val="D4D4D4"/>
          <w:sz w:val="21"/>
          <w:szCs w:val="21"/>
          <w:lang w:val="en-US"/>
        </w:rPr>
        <w:t>);</w:t>
      </w:r>
    </w:p>
    <w:p w14:paraId="7307CB3F"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r w:rsidRPr="006B37E9">
        <w:rPr>
          <w:rFonts w:ascii="Consolas" w:hAnsi="Consolas"/>
          <w:color w:val="D4D4D4"/>
          <w:sz w:val="21"/>
          <w:szCs w:val="21"/>
          <w:lang w:val="en-US"/>
        </w:rPr>
        <w:t>}</w:t>
      </w:r>
    </w:p>
    <w:p w14:paraId="0D0D163E" w14:textId="77777777" w:rsidR="006B37E9" w:rsidRPr="006B37E9" w:rsidRDefault="006B37E9" w:rsidP="006B37E9">
      <w:pPr>
        <w:shd w:val="clear" w:color="auto" w:fill="1E1E1E"/>
        <w:spacing w:before="0" w:after="0" w:line="285" w:lineRule="atLeast"/>
        <w:rPr>
          <w:rFonts w:ascii="Consolas" w:hAnsi="Consolas"/>
          <w:color w:val="D4D4D4"/>
          <w:sz w:val="21"/>
          <w:szCs w:val="21"/>
          <w:lang w:val="en-US"/>
        </w:rPr>
      </w:pPr>
    </w:p>
    <w:p w14:paraId="56EDDA6D" w14:textId="470FB2FA" w:rsidR="006B37E9" w:rsidRPr="006B37E9" w:rsidRDefault="006B37E9" w:rsidP="006B37E9">
      <w:pPr>
        <w:pStyle w:val="1hinhve"/>
      </w:pPr>
      <w:r>
        <w:t>Hình 2.6. Ví dụ về sử dụng model validation</w:t>
      </w:r>
    </w:p>
    <w:p w14:paraId="254E3268" w14:textId="0FCE3982" w:rsidR="00306267" w:rsidRDefault="008360E9" w:rsidP="00E36320">
      <w:pPr>
        <w:pStyle w:val="1tenmucnho"/>
      </w:pPr>
      <w:r>
        <w:t>d) Dependency injection</w:t>
      </w:r>
    </w:p>
    <w:p w14:paraId="7580E6FF" w14:textId="39ADD977" w:rsidR="00E36320" w:rsidRDefault="00E36320" w:rsidP="00DA4C0A">
      <w:pPr>
        <w:pStyle w:val="1doanvanban"/>
      </w:pPr>
      <w:r>
        <w:t>Trong ASP.NET Core MVC controller có thể gửi yêu cầu cần thiết đến các service thông qua cấu trúc xây dựng của chúng.</w:t>
      </w:r>
    </w:p>
    <w:p w14:paraId="7E93AFCC"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@inject SomeService ServiceName</w:t>
      </w:r>
    </w:p>
    <w:p w14:paraId="02CC0E63"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DOCTYPE</w:t>
      </w:r>
      <w:r w:rsidRPr="00E36320">
        <w:rPr>
          <w:rFonts w:ascii="Consolas" w:hAnsi="Consolas"/>
          <w:color w:val="D4D4D4"/>
          <w:sz w:val="21"/>
          <w:szCs w:val="21"/>
          <w:lang w:val="en-US"/>
        </w:rPr>
        <w:t> </w:t>
      </w:r>
      <w:r w:rsidRPr="00E36320">
        <w:rPr>
          <w:rFonts w:ascii="Consolas" w:hAnsi="Consolas"/>
          <w:color w:val="9CDCFE"/>
          <w:sz w:val="21"/>
          <w:szCs w:val="21"/>
          <w:lang w:val="en-US"/>
        </w:rPr>
        <w:t>html</w:t>
      </w:r>
      <w:r w:rsidRPr="00E36320">
        <w:rPr>
          <w:rFonts w:ascii="Consolas" w:hAnsi="Consolas"/>
          <w:color w:val="808080"/>
          <w:sz w:val="21"/>
          <w:szCs w:val="21"/>
          <w:lang w:val="en-US"/>
        </w:rPr>
        <w:t>&gt;</w:t>
      </w:r>
    </w:p>
    <w:p w14:paraId="6950A761"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html</w:t>
      </w:r>
      <w:r w:rsidRPr="00E36320">
        <w:rPr>
          <w:rFonts w:ascii="Consolas" w:hAnsi="Consolas"/>
          <w:color w:val="D4D4D4"/>
          <w:sz w:val="21"/>
          <w:szCs w:val="21"/>
          <w:lang w:val="en-US"/>
        </w:rPr>
        <w:t> </w:t>
      </w:r>
      <w:r w:rsidRPr="00E36320">
        <w:rPr>
          <w:rFonts w:ascii="Consolas" w:hAnsi="Consolas"/>
          <w:color w:val="9CDCFE"/>
          <w:sz w:val="21"/>
          <w:szCs w:val="21"/>
          <w:lang w:val="en-US"/>
        </w:rPr>
        <w:t>lang</w:t>
      </w:r>
      <w:r w:rsidRPr="00E36320">
        <w:rPr>
          <w:rFonts w:ascii="Consolas" w:hAnsi="Consolas"/>
          <w:color w:val="D4D4D4"/>
          <w:sz w:val="21"/>
          <w:szCs w:val="21"/>
          <w:lang w:val="en-US"/>
        </w:rPr>
        <w:t>=</w:t>
      </w:r>
      <w:r w:rsidRPr="00E36320">
        <w:rPr>
          <w:rFonts w:ascii="Consolas" w:hAnsi="Consolas"/>
          <w:color w:val="CE9178"/>
          <w:sz w:val="21"/>
          <w:szCs w:val="21"/>
          <w:lang w:val="en-US"/>
        </w:rPr>
        <w:t>"en"</w:t>
      </w:r>
      <w:r w:rsidRPr="00E36320">
        <w:rPr>
          <w:rFonts w:ascii="Consolas" w:hAnsi="Consolas"/>
          <w:color w:val="808080"/>
          <w:sz w:val="21"/>
          <w:szCs w:val="21"/>
          <w:lang w:val="en-US"/>
        </w:rPr>
        <w:t>&gt;</w:t>
      </w:r>
    </w:p>
    <w:p w14:paraId="56323604"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head</w:t>
      </w:r>
      <w:r w:rsidRPr="00E36320">
        <w:rPr>
          <w:rFonts w:ascii="Consolas" w:hAnsi="Consolas"/>
          <w:color w:val="808080"/>
          <w:sz w:val="21"/>
          <w:szCs w:val="21"/>
          <w:lang w:val="en-US"/>
        </w:rPr>
        <w:t>&gt;</w:t>
      </w:r>
    </w:p>
    <w:p w14:paraId="5F4F1902"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    </w:t>
      </w:r>
      <w:r w:rsidRPr="00E36320">
        <w:rPr>
          <w:rFonts w:ascii="Consolas" w:hAnsi="Consolas"/>
          <w:color w:val="808080"/>
          <w:sz w:val="21"/>
          <w:szCs w:val="21"/>
          <w:lang w:val="en-US"/>
        </w:rPr>
        <w:t>&lt;</w:t>
      </w:r>
      <w:r w:rsidRPr="00E36320">
        <w:rPr>
          <w:rFonts w:ascii="Consolas" w:hAnsi="Consolas"/>
          <w:color w:val="569CD6"/>
          <w:sz w:val="21"/>
          <w:szCs w:val="21"/>
          <w:lang w:val="en-US"/>
        </w:rPr>
        <w:t>title</w:t>
      </w:r>
      <w:r w:rsidRPr="00E36320">
        <w:rPr>
          <w:rFonts w:ascii="Consolas" w:hAnsi="Consolas"/>
          <w:color w:val="808080"/>
          <w:sz w:val="21"/>
          <w:szCs w:val="21"/>
          <w:lang w:val="en-US"/>
        </w:rPr>
        <w:t>&gt;</w:t>
      </w:r>
      <w:r w:rsidRPr="00E36320">
        <w:rPr>
          <w:rFonts w:ascii="Consolas" w:hAnsi="Consolas"/>
          <w:color w:val="D4D4D4"/>
          <w:sz w:val="21"/>
          <w:szCs w:val="21"/>
          <w:lang w:val="en-US"/>
        </w:rPr>
        <w:t>@ServiceName.GetTitle</w:t>
      </w:r>
      <w:r w:rsidRPr="00E36320">
        <w:rPr>
          <w:rFonts w:ascii="Consolas" w:hAnsi="Consolas"/>
          <w:color w:val="808080"/>
          <w:sz w:val="21"/>
          <w:szCs w:val="21"/>
          <w:lang w:val="en-US"/>
        </w:rPr>
        <w:t>&lt;/</w:t>
      </w:r>
      <w:r w:rsidRPr="00E36320">
        <w:rPr>
          <w:rFonts w:ascii="Consolas" w:hAnsi="Consolas"/>
          <w:color w:val="569CD6"/>
          <w:sz w:val="21"/>
          <w:szCs w:val="21"/>
          <w:lang w:val="en-US"/>
        </w:rPr>
        <w:t>title</w:t>
      </w:r>
      <w:r w:rsidRPr="00E36320">
        <w:rPr>
          <w:rFonts w:ascii="Consolas" w:hAnsi="Consolas"/>
          <w:color w:val="808080"/>
          <w:sz w:val="21"/>
          <w:szCs w:val="21"/>
          <w:lang w:val="en-US"/>
        </w:rPr>
        <w:t>&gt;</w:t>
      </w:r>
    </w:p>
    <w:p w14:paraId="787F4E98"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head</w:t>
      </w:r>
      <w:r w:rsidRPr="00E36320">
        <w:rPr>
          <w:rFonts w:ascii="Consolas" w:hAnsi="Consolas"/>
          <w:color w:val="808080"/>
          <w:sz w:val="21"/>
          <w:szCs w:val="21"/>
          <w:lang w:val="en-US"/>
        </w:rPr>
        <w:t>&gt;</w:t>
      </w:r>
    </w:p>
    <w:p w14:paraId="46F71A80"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lastRenderedPageBreak/>
        <w:t>&lt;</w:t>
      </w:r>
      <w:r w:rsidRPr="00E36320">
        <w:rPr>
          <w:rFonts w:ascii="Consolas" w:hAnsi="Consolas"/>
          <w:color w:val="569CD6"/>
          <w:sz w:val="21"/>
          <w:szCs w:val="21"/>
          <w:lang w:val="en-US"/>
        </w:rPr>
        <w:t>body</w:t>
      </w:r>
      <w:r w:rsidRPr="00E36320">
        <w:rPr>
          <w:rFonts w:ascii="Consolas" w:hAnsi="Consolas"/>
          <w:color w:val="808080"/>
          <w:sz w:val="21"/>
          <w:szCs w:val="21"/>
          <w:lang w:val="en-US"/>
        </w:rPr>
        <w:t>&gt;</w:t>
      </w:r>
    </w:p>
    <w:p w14:paraId="10C06EF4"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    </w:t>
      </w:r>
      <w:r w:rsidRPr="00E36320">
        <w:rPr>
          <w:rFonts w:ascii="Consolas" w:hAnsi="Consolas"/>
          <w:color w:val="808080"/>
          <w:sz w:val="21"/>
          <w:szCs w:val="21"/>
          <w:lang w:val="en-US"/>
        </w:rPr>
        <w:t>&lt;</w:t>
      </w:r>
      <w:r w:rsidRPr="00E36320">
        <w:rPr>
          <w:rFonts w:ascii="Consolas" w:hAnsi="Consolas"/>
          <w:color w:val="569CD6"/>
          <w:sz w:val="21"/>
          <w:szCs w:val="21"/>
          <w:lang w:val="en-US"/>
        </w:rPr>
        <w:t>h1</w:t>
      </w:r>
      <w:r w:rsidRPr="00E36320">
        <w:rPr>
          <w:rFonts w:ascii="Consolas" w:hAnsi="Consolas"/>
          <w:color w:val="808080"/>
          <w:sz w:val="21"/>
          <w:szCs w:val="21"/>
          <w:lang w:val="en-US"/>
        </w:rPr>
        <w:t>&gt;</w:t>
      </w:r>
      <w:r w:rsidRPr="00E36320">
        <w:rPr>
          <w:rFonts w:ascii="Consolas" w:hAnsi="Consolas"/>
          <w:color w:val="D4D4D4"/>
          <w:sz w:val="21"/>
          <w:szCs w:val="21"/>
          <w:lang w:val="en-US"/>
        </w:rPr>
        <w:t>@ServiceName.GetTitle</w:t>
      </w:r>
      <w:r w:rsidRPr="00E36320">
        <w:rPr>
          <w:rFonts w:ascii="Consolas" w:hAnsi="Consolas"/>
          <w:color w:val="808080"/>
          <w:sz w:val="21"/>
          <w:szCs w:val="21"/>
          <w:lang w:val="en-US"/>
        </w:rPr>
        <w:t>&lt;/</w:t>
      </w:r>
      <w:r w:rsidRPr="00E36320">
        <w:rPr>
          <w:rFonts w:ascii="Consolas" w:hAnsi="Consolas"/>
          <w:color w:val="569CD6"/>
          <w:sz w:val="21"/>
          <w:szCs w:val="21"/>
          <w:lang w:val="en-US"/>
        </w:rPr>
        <w:t>h1</w:t>
      </w:r>
      <w:r w:rsidRPr="00E36320">
        <w:rPr>
          <w:rFonts w:ascii="Consolas" w:hAnsi="Consolas"/>
          <w:color w:val="808080"/>
          <w:sz w:val="21"/>
          <w:szCs w:val="21"/>
          <w:lang w:val="en-US"/>
        </w:rPr>
        <w:t>&gt;</w:t>
      </w:r>
    </w:p>
    <w:p w14:paraId="416D40EF"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body</w:t>
      </w:r>
      <w:r w:rsidRPr="00E36320">
        <w:rPr>
          <w:rFonts w:ascii="Consolas" w:hAnsi="Consolas"/>
          <w:color w:val="808080"/>
          <w:sz w:val="21"/>
          <w:szCs w:val="21"/>
          <w:lang w:val="en-US"/>
        </w:rPr>
        <w:t>&gt;</w:t>
      </w:r>
    </w:p>
    <w:p w14:paraId="1760F6CE"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808080"/>
          <w:sz w:val="21"/>
          <w:szCs w:val="21"/>
          <w:lang w:val="en-US"/>
        </w:rPr>
        <w:t>&lt;/</w:t>
      </w:r>
      <w:r w:rsidRPr="00E36320">
        <w:rPr>
          <w:rFonts w:ascii="Consolas" w:hAnsi="Consolas"/>
          <w:color w:val="569CD6"/>
          <w:sz w:val="21"/>
          <w:szCs w:val="21"/>
          <w:lang w:val="en-US"/>
        </w:rPr>
        <w:t>html</w:t>
      </w:r>
      <w:r w:rsidRPr="00E36320">
        <w:rPr>
          <w:rFonts w:ascii="Consolas" w:hAnsi="Consolas"/>
          <w:color w:val="808080"/>
          <w:sz w:val="21"/>
          <w:szCs w:val="21"/>
          <w:lang w:val="en-US"/>
        </w:rPr>
        <w:t>&gt;</w:t>
      </w:r>
    </w:p>
    <w:p w14:paraId="7DE8F87A" w14:textId="73526B0E" w:rsidR="00E36320" w:rsidRDefault="00E36320" w:rsidP="00E36320">
      <w:pPr>
        <w:shd w:val="clear" w:color="auto" w:fill="1E1E1E"/>
        <w:spacing w:before="0" w:after="0" w:line="285" w:lineRule="atLeast"/>
        <w:rPr>
          <w:rFonts w:ascii="Consolas" w:hAnsi="Consolas"/>
          <w:color w:val="D4D4D4"/>
          <w:sz w:val="21"/>
          <w:szCs w:val="21"/>
          <w:lang w:val="en-US"/>
        </w:rPr>
      </w:pPr>
    </w:p>
    <w:p w14:paraId="3BE1E34F" w14:textId="7B6B3887" w:rsidR="00E36320" w:rsidRPr="00E36320" w:rsidRDefault="00E36320" w:rsidP="00E36320">
      <w:pPr>
        <w:pStyle w:val="1hinhve"/>
      </w:pPr>
      <w:r>
        <w:t>Hình 2.7. Ví dụ về Dependency injection</w:t>
      </w:r>
    </w:p>
    <w:p w14:paraId="5D7C8FAF" w14:textId="77777777" w:rsidR="00E36320" w:rsidRDefault="00E36320" w:rsidP="00E36320">
      <w:pPr>
        <w:pStyle w:val="1tenmucnho"/>
      </w:pPr>
      <w:r>
        <w:t>e) Filters</w:t>
      </w:r>
    </w:p>
    <w:p w14:paraId="64213B43" w14:textId="136357E3" w:rsidR="00E36320" w:rsidRDefault="00E36320" w:rsidP="00E36320">
      <w:pPr>
        <w:rPr>
          <w:lang w:val="en-US"/>
        </w:rPr>
      </w:pPr>
      <w:r>
        <w:rPr>
          <w:lang w:val="en-US"/>
        </w:rPr>
        <w:t>Filters giúp các lập trình viên đóng gói “cross-cutting concerrns”. Giống như là xử lý ngoại lệ và phân quyền. Filter được kích hoạt để chạy trước và sau các action của controller. Ví dụ về phần quyền [Authorize] được đặt trước action như sau:</w:t>
      </w:r>
    </w:p>
    <w:p w14:paraId="7658EA20"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p>
    <w:p w14:paraId="4C1ABE77"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w:t>
      </w:r>
      <w:r w:rsidRPr="00E36320">
        <w:rPr>
          <w:rFonts w:ascii="Consolas" w:hAnsi="Consolas"/>
          <w:color w:val="4EC9B0"/>
          <w:sz w:val="21"/>
          <w:szCs w:val="21"/>
          <w:lang w:val="en-US"/>
        </w:rPr>
        <w:t>Authorize</w:t>
      </w:r>
      <w:r w:rsidRPr="00E36320">
        <w:rPr>
          <w:rFonts w:ascii="Consolas" w:hAnsi="Consolas"/>
          <w:color w:val="D4D4D4"/>
          <w:sz w:val="21"/>
          <w:szCs w:val="21"/>
          <w:lang w:val="en-US"/>
        </w:rPr>
        <w:t>]</w:t>
      </w:r>
    </w:p>
    <w:p w14:paraId="3909CA5A"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569CD6"/>
          <w:sz w:val="21"/>
          <w:szCs w:val="21"/>
          <w:lang w:val="en-US"/>
        </w:rPr>
        <w:t>public</w:t>
      </w:r>
      <w:r w:rsidRPr="00E36320">
        <w:rPr>
          <w:rFonts w:ascii="Consolas" w:hAnsi="Consolas"/>
          <w:color w:val="D4D4D4"/>
          <w:sz w:val="21"/>
          <w:szCs w:val="21"/>
          <w:lang w:val="en-US"/>
        </w:rPr>
        <w:t> </w:t>
      </w:r>
      <w:r w:rsidRPr="00E36320">
        <w:rPr>
          <w:rFonts w:ascii="Consolas" w:hAnsi="Consolas"/>
          <w:color w:val="569CD6"/>
          <w:sz w:val="21"/>
          <w:szCs w:val="21"/>
          <w:lang w:val="en-US"/>
        </w:rPr>
        <w:t>class</w:t>
      </w:r>
      <w:r w:rsidRPr="00E36320">
        <w:rPr>
          <w:rFonts w:ascii="Consolas" w:hAnsi="Consolas"/>
          <w:color w:val="D4D4D4"/>
          <w:sz w:val="21"/>
          <w:szCs w:val="21"/>
          <w:lang w:val="en-US"/>
        </w:rPr>
        <w:t> </w:t>
      </w:r>
      <w:r w:rsidRPr="00E36320">
        <w:rPr>
          <w:rFonts w:ascii="Consolas" w:hAnsi="Consolas"/>
          <w:color w:val="4EC9B0"/>
          <w:sz w:val="21"/>
          <w:szCs w:val="21"/>
          <w:lang w:val="en-US"/>
        </w:rPr>
        <w:t>AccountController</w:t>
      </w:r>
      <w:r w:rsidRPr="00E36320">
        <w:rPr>
          <w:rFonts w:ascii="Consolas" w:hAnsi="Consolas"/>
          <w:color w:val="D4D4D4"/>
          <w:sz w:val="21"/>
          <w:szCs w:val="21"/>
          <w:lang w:val="en-US"/>
        </w:rPr>
        <w:t> : </w:t>
      </w:r>
      <w:r w:rsidRPr="00E36320">
        <w:rPr>
          <w:rFonts w:ascii="Consolas" w:hAnsi="Consolas"/>
          <w:color w:val="4EC9B0"/>
          <w:sz w:val="21"/>
          <w:szCs w:val="21"/>
          <w:lang w:val="en-US"/>
        </w:rPr>
        <w:t>Controller</w:t>
      </w:r>
    </w:p>
    <w:p w14:paraId="47A4A07B"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w:t>
      </w:r>
    </w:p>
    <w:p w14:paraId="11AD7AF5"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    ...</w:t>
      </w:r>
    </w:p>
    <w:p w14:paraId="4752CE8A"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r w:rsidRPr="00E36320">
        <w:rPr>
          <w:rFonts w:ascii="Consolas" w:hAnsi="Consolas"/>
          <w:color w:val="D4D4D4"/>
          <w:sz w:val="21"/>
          <w:szCs w:val="21"/>
          <w:lang w:val="en-US"/>
        </w:rPr>
        <w:t>}</w:t>
      </w:r>
    </w:p>
    <w:p w14:paraId="4ECA4D30" w14:textId="77777777" w:rsidR="00E36320" w:rsidRPr="00E36320" w:rsidRDefault="00E36320" w:rsidP="00E36320">
      <w:pPr>
        <w:shd w:val="clear" w:color="auto" w:fill="1E1E1E"/>
        <w:spacing w:before="0" w:after="0" w:line="285" w:lineRule="atLeast"/>
        <w:rPr>
          <w:rFonts w:ascii="Consolas" w:hAnsi="Consolas"/>
          <w:color w:val="D4D4D4"/>
          <w:sz w:val="21"/>
          <w:szCs w:val="21"/>
          <w:lang w:val="en-US"/>
        </w:rPr>
      </w:pPr>
    </w:p>
    <w:p w14:paraId="652F667F" w14:textId="2168AEA8" w:rsidR="00E36320" w:rsidRDefault="00E36320" w:rsidP="00E36320">
      <w:pPr>
        <w:pStyle w:val="1hinhve"/>
      </w:pPr>
      <w:r>
        <w:t>Hình 2.8. Ví dụ sử dụng Authorize Filters</w:t>
      </w:r>
    </w:p>
    <w:p w14:paraId="48012019" w14:textId="5AE71D38" w:rsidR="00247784" w:rsidRDefault="00247784" w:rsidP="00247784">
      <w:pPr>
        <w:pStyle w:val="1tenmucnho"/>
      </w:pPr>
      <w:r>
        <w:t>f) Areas</w:t>
      </w:r>
    </w:p>
    <w:p w14:paraId="6F58C9A7" w14:textId="3F73C937" w:rsidR="00247784" w:rsidRDefault="00247784" w:rsidP="00DA4C0A">
      <w:pPr>
        <w:pStyle w:val="1doanvanban"/>
      </w:pPr>
      <w:r>
        <w:t>Khi một website ASP.NET Core MVC trở nên quá lớn và quá phức tạp, số Controller chắc chắn sẽ tăng lên, với nhiều controller như vậy, chúng ta có thể thuộc về một nhóm như phần Administrator, trang chủ,… Areas cho phép chúng ta chia các Controllers, Modules và các Views tới các vị trí khác nhau trong solution với cùng một thư mục độc lập.</w:t>
      </w:r>
    </w:p>
    <w:p w14:paraId="57FB29DB" w14:textId="1AA3CA09" w:rsidR="00A915E6" w:rsidRDefault="00A915E6" w:rsidP="00A915E6">
      <w:pPr>
        <w:pStyle w:val="1tenmucnho"/>
      </w:pPr>
      <w:r>
        <w:t>g) Web APIs</w:t>
      </w:r>
    </w:p>
    <w:p w14:paraId="188A7C9C" w14:textId="5CD83709" w:rsidR="00A915E6" w:rsidRDefault="00A915E6" w:rsidP="00DA4C0A">
      <w:pPr>
        <w:pStyle w:val="1doanvanban"/>
      </w:pPr>
      <w:r>
        <w:t>Ngoài việc là một nền tảng tuyệt vời để xây dựng các trang web. ASP.NET Core MVC hỗ trợ rất nhiều cho việc xây dựng API Web. Chúng ta có thể xây dựng các dịch vụ tiếp cận nhiều khách hàng bao gồm trình duyệt web và thiết bị di động</w:t>
      </w:r>
      <w:r w:rsidR="00062BF1">
        <w:t>.</w:t>
      </w:r>
    </w:p>
    <w:p w14:paraId="3D0BA421" w14:textId="693129B6" w:rsidR="006C6D6E" w:rsidRDefault="006C6D6E" w:rsidP="006C6D6E">
      <w:pPr>
        <w:pStyle w:val="1tenmucnho"/>
      </w:pPr>
      <w:r>
        <w:t>h) Razor view engine</w:t>
      </w:r>
    </w:p>
    <w:p w14:paraId="1E1A1A3D" w14:textId="64B48A64" w:rsidR="006C6D6E" w:rsidRDefault="006C6D6E" w:rsidP="00DA4C0A">
      <w:pPr>
        <w:pStyle w:val="1doanvanban"/>
      </w:pPr>
      <w:r>
        <w:t>ASP.NET Core MVC views sử dụng Razor view engine để render các code html đến View. Razor được sử dụng để tự động tạo nội dung web trên máy chủ.</w:t>
      </w:r>
    </w:p>
    <w:p w14:paraId="443F5951"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p>
    <w:p w14:paraId="4D52600D"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r w:rsidRPr="00185BDD">
        <w:rPr>
          <w:rFonts w:ascii="Consolas" w:hAnsi="Consolas"/>
          <w:color w:val="808080"/>
          <w:sz w:val="21"/>
          <w:szCs w:val="21"/>
          <w:lang w:val="en-US"/>
        </w:rPr>
        <w:t>&lt;</w:t>
      </w:r>
      <w:r w:rsidRPr="00185BDD">
        <w:rPr>
          <w:rFonts w:ascii="Consolas" w:hAnsi="Consolas"/>
          <w:color w:val="569CD6"/>
          <w:sz w:val="21"/>
          <w:szCs w:val="21"/>
          <w:lang w:val="en-US"/>
        </w:rPr>
        <w:t>ul</w:t>
      </w:r>
      <w:r w:rsidRPr="00185BDD">
        <w:rPr>
          <w:rFonts w:ascii="Consolas" w:hAnsi="Consolas"/>
          <w:color w:val="808080"/>
          <w:sz w:val="21"/>
          <w:szCs w:val="21"/>
          <w:lang w:val="en-US"/>
        </w:rPr>
        <w:t>&gt;</w:t>
      </w:r>
    </w:p>
    <w:p w14:paraId="6C3BB494"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r w:rsidRPr="00185BDD">
        <w:rPr>
          <w:rFonts w:ascii="Consolas" w:hAnsi="Consolas"/>
          <w:color w:val="D4D4D4"/>
          <w:sz w:val="21"/>
          <w:szCs w:val="21"/>
          <w:lang w:val="en-US"/>
        </w:rPr>
        <w:t>  @for (int i = 0; i &lt; 5; i++) {</w:t>
      </w:r>
    </w:p>
    <w:p w14:paraId="498B7425"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r w:rsidRPr="00185BDD">
        <w:rPr>
          <w:rFonts w:ascii="Consolas" w:hAnsi="Consolas"/>
          <w:color w:val="D4D4D4"/>
          <w:sz w:val="21"/>
          <w:szCs w:val="21"/>
          <w:lang w:val="en-US"/>
        </w:rPr>
        <w:t>    </w:t>
      </w:r>
      <w:r w:rsidRPr="00185BDD">
        <w:rPr>
          <w:rFonts w:ascii="Consolas" w:hAnsi="Consolas"/>
          <w:color w:val="808080"/>
          <w:sz w:val="21"/>
          <w:szCs w:val="21"/>
          <w:lang w:val="en-US"/>
        </w:rPr>
        <w:t>&lt;</w:t>
      </w:r>
      <w:r w:rsidRPr="00185BDD">
        <w:rPr>
          <w:rFonts w:ascii="Consolas" w:hAnsi="Consolas"/>
          <w:color w:val="569CD6"/>
          <w:sz w:val="21"/>
          <w:szCs w:val="21"/>
          <w:lang w:val="en-US"/>
        </w:rPr>
        <w:t>li</w:t>
      </w:r>
      <w:r w:rsidRPr="00185BDD">
        <w:rPr>
          <w:rFonts w:ascii="Consolas" w:hAnsi="Consolas"/>
          <w:color w:val="808080"/>
          <w:sz w:val="21"/>
          <w:szCs w:val="21"/>
          <w:lang w:val="en-US"/>
        </w:rPr>
        <w:t>&gt;</w:t>
      </w:r>
      <w:r w:rsidRPr="00185BDD">
        <w:rPr>
          <w:rFonts w:ascii="Consolas" w:hAnsi="Consolas"/>
          <w:color w:val="D4D4D4"/>
          <w:sz w:val="21"/>
          <w:szCs w:val="21"/>
          <w:lang w:val="en-US"/>
        </w:rPr>
        <w:t>List item @i</w:t>
      </w:r>
      <w:r w:rsidRPr="00185BDD">
        <w:rPr>
          <w:rFonts w:ascii="Consolas" w:hAnsi="Consolas"/>
          <w:color w:val="808080"/>
          <w:sz w:val="21"/>
          <w:szCs w:val="21"/>
          <w:lang w:val="en-US"/>
        </w:rPr>
        <w:t>&lt;/</w:t>
      </w:r>
      <w:r w:rsidRPr="00185BDD">
        <w:rPr>
          <w:rFonts w:ascii="Consolas" w:hAnsi="Consolas"/>
          <w:color w:val="569CD6"/>
          <w:sz w:val="21"/>
          <w:szCs w:val="21"/>
          <w:lang w:val="en-US"/>
        </w:rPr>
        <w:t>li</w:t>
      </w:r>
      <w:r w:rsidRPr="00185BDD">
        <w:rPr>
          <w:rFonts w:ascii="Consolas" w:hAnsi="Consolas"/>
          <w:color w:val="808080"/>
          <w:sz w:val="21"/>
          <w:szCs w:val="21"/>
          <w:lang w:val="en-US"/>
        </w:rPr>
        <w:t>&gt;</w:t>
      </w:r>
    </w:p>
    <w:p w14:paraId="05F39C51"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r w:rsidRPr="00185BDD">
        <w:rPr>
          <w:rFonts w:ascii="Consolas" w:hAnsi="Consolas"/>
          <w:color w:val="D4D4D4"/>
          <w:sz w:val="21"/>
          <w:szCs w:val="21"/>
          <w:lang w:val="en-US"/>
        </w:rPr>
        <w:t>  }</w:t>
      </w:r>
    </w:p>
    <w:p w14:paraId="6DC07FFA"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r w:rsidRPr="00185BDD">
        <w:rPr>
          <w:rFonts w:ascii="Consolas" w:hAnsi="Consolas"/>
          <w:color w:val="808080"/>
          <w:sz w:val="21"/>
          <w:szCs w:val="21"/>
          <w:lang w:val="en-US"/>
        </w:rPr>
        <w:t>&lt;/</w:t>
      </w:r>
      <w:r w:rsidRPr="00185BDD">
        <w:rPr>
          <w:rFonts w:ascii="Consolas" w:hAnsi="Consolas"/>
          <w:color w:val="569CD6"/>
          <w:sz w:val="21"/>
          <w:szCs w:val="21"/>
          <w:lang w:val="en-US"/>
        </w:rPr>
        <w:t>ul</w:t>
      </w:r>
      <w:r w:rsidRPr="00185BDD">
        <w:rPr>
          <w:rFonts w:ascii="Consolas" w:hAnsi="Consolas"/>
          <w:color w:val="808080"/>
          <w:sz w:val="21"/>
          <w:szCs w:val="21"/>
          <w:lang w:val="en-US"/>
        </w:rPr>
        <w:t>&gt;</w:t>
      </w:r>
    </w:p>
    <w:p w14:paraId="0CFA8EA3" w14:textId="77777777" w:rsidR="00185BDD" w:rsidRPr="00185BDD" w:rsidRDefault="00185BDD" w:rsidP="00185BDD">
      <w:pPr>
        <w:shd w:val="clear" w:color="auto" w:fill="1E1E1E"/>
        <w:spacing w:before="0" w:after="0" w:line="285" w:lineRule="atLeast"/>
        <w:rPr>
          <w:rFonts w:ascii="Consolas" w:hAnsi="Consolas"/>
          <w:color w:val="D4D4D4"/>
          <w:sz w:val="21"/>
          <w:szCs w:val="21"/>
          <w:lang w:val="en-US"/>
        </w:rPr>
      </w:pPr>
    </w:p>
    <w:p w14:paraId="614146A5" w14:textId="7046393F" w:rsidR="00640789" w:rsidRPr="00185BDD" w:rsidRDefault="00185BDD" w:rsidP="009F0521">
      <w:pPr>
        <w:pStyle w:val="1hinhve"/>
      </w:pPr>
      <w:r>
        <w:t>Hình 2.9. Ví dụ sử dụng Razor view engine</w:t>
      </w:r>
    </w:p>
    <w:p w14:paraId="16F5AD12" w14:textId="5B0A0400" w:rsidR="00E36320" w:rsidRPr="00E36320" w:rsidRDefault="00E36320" w:rsidP="00E36320">
      <w:pPr>
        <w:rPr>
          <w:lang w:val="en-US"/>
        </w:rPr>
      </w:pPr>
    </w:p>
    <w:p w14:paraId="453A678D" w14:textId="416846EE" w:rsidR="00E15D2B" w:rsidRDefault="00327060" w:rsidP="005355D1">
      <w:pPr>
        <w:pStyle w:val="2tenchuong"/>
      </w:pPr>
      <w:r>
        <w:t xml:space="preserve">Chương </w:t>
      </w:r>
      <w:r w:rsidR="002E2678">
        <w:t>3</w:t>
      </w:r>
      <w:r w:rsidR="005355D1">
        <w:br/>
      </w:r>
      <w:r w:rsidR="00E15D2B">
        <w:t>CÀI ĐẶT MÔI TRƯỜNG PHÁT TRIỂN</w:t>
      </w:r>
    </w:p>
    <w:p w14:paraId="233B49C1" w14:textId="0C9E1ED6" w:rsidR="00327060" w:rsidRDefault="00E15D2B" w:rsidP="00010849">
      <w:pPr>
        <w:pStyle w:val="1tenmuclon"/>
      </w:pPr>
      <w:r>
        <w:t xml:space="preserve">3.1. </w:t>
      </w:r>
      <w:r w:rsidR="00010849">
        <w:t>Tổng quan</w:t>
      </w:r>
      <w:r>
        <w:t xml:space="preserve"> về các công cụ cho ASP.NET Core</w:t>
      </w:r>
    </w:p>
    <w:p w14:paraId="2911B0D7" w14:textId="10576FD0" w:rsidR="001C3807" w:rsidRDefault="001C3807" w:rsidP="00DA4C0A">
      <w:pPr>
        <w:pStyle w:val="1doanvanban"/>
      </w:pPr>
      <w:r>
        <w:t>ASP.NET Core có thể được phát triển và hoạt động trên cả Windows, Linux và macOS. Để thực thi ứng dụng, chúng ta cần cài đặt .NET Core runtime. Để phát triển ứng dụng, chúng ta cần cài đặt .NET Core SDK. Ngoài ra chúng ta cũng cần đến công cụ cho việc hỗ trợ viết code, biên dịch và sửa lỗi.</w:t>
      </w:r>
    </w:p>
    <w:p w14:paraId="05693E8E" w14:textId="53698B51" w:rsidR="001C3807" w:rsidRDefault="001C3807" w:rsidP="00DA4C0A">
      <w:pPr>
        <w:pStyle w:val="1doanvanban"/>
      </w:pPr>
      <w:r>
        <w:t>Để phát triển ứng dụng ASP.NET Core chúng ta cần các công cụ sau:</w:t>
      </w:r>
    </w:p>
    <w:p w14:paraId="131288DB" w14:textId="02FC8B83" w:rsidR="001C3807" w:rsidRDefault="001C3807" w:rsidP="00DA4C0A">
      <w:pPr>
        <w:pStyle w:val="1doanvanban"/>
      </w:pPr>
      <w:r>
        <w:t>- Bộ ASP.NET Core SDK</w:t>
      </w:r>
      <w:r w:rsidR="006C22D8">
        <w:t>.</w:t>
      </w:r>
    </w:p>
    <w:p w14:paraId="4348B6DB" w14:textId="4FF3952E" w:rsidR="006C22D8" w:rsidRPr="001C3807" w:rsidRDefault="001C3807" w:rsidP="00DA4C0A">
      <w:pPr>
        <w:pStyle w:val="1doanvanban"/>
      </w:pPr>
      <w:r>
        <w:t>- Một môi trường phát triển ứng dụng tích hợp như Visual Studio, JetBrains Rider hoặc một code editor như Visual Studio Code</w:t>
      </w:r>
      <w:r w:rsidR="006C22D8">
        <w:t>,…</w:t>
      </w:r>
    </w:p>
    <w:p w14:paraId="0A715693" w14:textId="1336A58D" w:rsidR="00E15D2B" w:rsidRPr="00E15D2B" w:rsidRDefault="00E15D2B" w:rsidP="00010849">
      <w:pPr>
        <w:pStyle w:val="1tenmuclon"/>
      </w:pPr>
      <w:r>
        <w:t>3.</w:t>
      </w:r>
      <w:r w:rsidR="00010849">
        <w:t>2. Cài đặt ASP.NET Core SDK</w:t>
      </w:r>
    </w:p>
    <w:p w14:paraId="01B87D21" w14:textId="40B83D3A" w:rsidR="009C0C1B" w:rsidRDefault="00010849" w:rsidP="009C0C1B">
      <w:pPr>
        <w:pStyle w:val="1tenmucvua"/>
      </w:pPr>
      <w:r>
        <w:t>3.2.1. Tổng quan về Visual Studio 2019</w:t>
      </w:r>
    </w:p>
    <w:p w14:paraId="6120C1D0" w14:textId="053EB5D3" w:rsidR="009C0C1B" w:rsidRDefault="009C0C1B" w:rsidP="00DA4C0A">
      <w:pPr>
        <w:pStyle w:val="1doanvanban"/>
      </w:pPr>
      <w:r>
        <w:t xml:space="preserve">Visual Studio là IDE riêng của Microsoft ban đầuc có tên là Project Boston và được phát hành vào năm 1997. Sau đó, Microsoft đã kết hợp tất cả các công cụ phát triển của họ và đóng gói thành một sản phẩm duy nhất. Ban đầu phần mềm được chia làm hai phiên bản là </w:t>
      </w:r>
      <w:r w:rsidRPr="009C0C1B">
        <w:rPr>
          <w:b/>
          <w:bCs/>
        </w:rPr>
        <w:t>Visual Studio Professional</w:t>
      </w:r>
      <w:r>
        <w:t xml:space="preserve"> và </w:t>
      </w:r>
      <w:r w:rsidRPr="009C0C1B">
        <w:rPr>
          <w:b/>
          <w:bCs/>
        </w:rPr>
        <w:t>Visual Studio Enterprise</w:t>
      </w:r>
      <w:r>
        <w:t xml:space="preserve">. Phiên bản </w:t>
      </w:r>
      <w:r>
        <w:rPr>
          <w:b/>
          <w:bCs/>
        </w:rPr>
        <w:t xml:space="preserve">Professional </w:t>
      </w:r>
      <w:r>
        <w:t xml:space="preserve">và </w:t>
      </w:r>
      <w:r>
        <w:rPr>
          <w:b/>
          <w:bCs/>
        </w:rPr>
        <w:t>Enterprise</w:t>
      </w:r>
      <w:r>
        <w:t xml:space="preserve"> cao cấp được đóng gói trong 3 đĩa CD. Qua một quá trình dài phát triển hơn 20 năm, đến hiện nay Microsoft đã cho ra mắt Visual Studio 2019 là phiên bản mới nhất từ nhóm công cụ phát triển tại Microsoft, bao gồm 3 phiên bản chính là:</w:t>
      </w:r>
    </w:p>
    <w:p w14:paraId="51D21CCB" w14:textId="250B98C4" w:rsidR="009C0C1B" w:rsidRDefault="009C0C1B" w:rsidP="00DA4C0A">
      <w:pPr>
        <w:pStyle w:val="1doanvanban"/>
      </w:pPr>
      <w:r>
        <w:t>- Community (Phiên bản miễn phí cho sinh viên và cá nhân)</w:t>
      </w:r>
    </w:p>
    <w:p w14:paraId="02C70FD4" w14:textId="48F053E5" w:rsidR="009C0C1B" w:rsidRDefault="009C0C1B" w:rsidP="00DA4C0A">
      <w:pPr>
        <w:pStyle w:val="1doanvanban"/>
      </w:pPr>
      <w:r>
        <w:t>- Professional (</w:t>
      </w:r>
      <w:r w:rsidR="00FD5EE3">
        <w:t>Phiên bản dành cho các team lập trình nhỏ)</w:t>
      </w:r>
    </w:p>
    <w:p w14:paraId="4716F0DF" w14:textId="1BD64FC5" w:rsidR="00FD5EE3" w:rsidRDefault="00FD5EE3" w:rsidP="00DA4C0A">
      <w:pPr>
        <w:pStyle w:val="1doanvanban"/>
      </w:pPr>
      <w:r>
        <w:t>- Enterprise (Phiên bản có khả năng mở rộng cao hỗ trợ nhiều giải pháp cho doanh nghiệp)</w:t>
      </w:r>
    </w:p>
    <w:p w14:paraId="07BF0931" w14:textId="3E387F0F" w:rsidR="00090F7F" w:rsidRPr="009C0C1B" w:rsidRDefault="00090F7F" w:rsidP="00DA4C0A">
      <w:pPr>
        <w:pStyle w:val="1doanvanban"/>
      </w:pPr>
      <w:r>
        <w:t>Đối với sinh viên và các đối tượng người dùng là cá nhân, sử dụng phiên bản Community là lụa chọn thích hợp nhất.</w:t>
      </w:r>
    </w:p>
    <w:p w14:paraId="49212F09" w14:textId="186F29B5" w:rsidR="002710ED" w:rsidRDefault="00010849" w:rsidP="00B021A7">
      <w:pPr>
        <w:pStyle w:val="1tenmucvua"/>
      </w:pPr>
      <w:r>
        <w:lastRenderedPageBreak/>
        <w:t xml:space="preserve">3.2.2. </w:t>
      </w:r>
      <w:r w:rsidR="002710ED">
        <w:t>Cài đặt ASP.NET Core SDK với Visual studio 2019</w:t>
      </w:r>
    </w:p>
    <w:p w14:paraId="7B9FD4A0" w14:textId="51E662A1" w:rsidR="00090F7F" w:rsidRDefault="00090F7F" w:rsidP="00DA4C0A">
      <w:pPr>
        <w:pStyle w:val="1doanvanban"/>
      </w:pPr>
      <w:r>
        <w:t>Đối với việc sử dụng Visual Studio 2019 trên Windows để cài đặt được .NET Core Runtime và SDK là vô cùng đơn giản.</w:t>
      </w:r>
    </w:p>
    <w:p w14:paraId="08222D43" w14:textId="21D545D4" w:rsidR="00090F7F" w:rsidRDefault="00090F7F" w:rsidP="00DA4C0A">
      <w:pPr>
        <w:pStyle w:val="1doanvanban"/>
      </w:pPr>
      <w:r>
        <w:t>Từ .NET Core 3.0 trở đi đòi hỏi sử dụng Visual Studio 2019 (v16.3 trở lên), nếu nằm trong các trường hợp sau, chúng ta cần thực hiện để tiến hành nâng cấp và cập nhật để có thể hoàn tất:</w:t>
      </w:r>
    </w:p>
    <w:p w14:paraId="0DE48A2B" w14:textId="3B64537B" w:rsidR="00090F7F" w:rsidRDefault="00090F7F" w:rsidP="00DA4C0A">
      <w:pPr>
        <w:pStyle w:val="1doanvanban"/>
      </w:pPr>
      <w:r>
        <w:t xml:space="preserve">- Nếu chua có hoặc đang dùng phiên bản Visual Studio đã cũ, chúng ta cần cài đặt mới Visual Studio 2019 (Sử dụng bản Community miễn phí để phù hợp với sinh viên). Trong quá trình cài đặt, tại </w:t>
      </w:r>
      <w:r w:rsidRPr="00090F7F">
        <w:rPr>
          <w:b/>
          <w:bCs/>
        </w:rPr>
        <w:t>Workloads</w:t>
      </w:r>
      <w:r>
        <w:t xml:space="preserve"> chọn </w:t>
      </w:r>
      <w:r w:rsidRPr="00090F7F">
        <w:rPr>
          <w:b/>
          <w:bCs/>
        </w:rPr>
        <w:t>ASP.NET and web development</w:t>
      </w:r>
      <w:r>
        <w:rPr>
          <w:b/>
          <w:bCs/>
        </w:rPr>
        <w:t xml:space="preserve"> </w:t>
      </w:r>
      <w:r>
        <w:t xml:space="preserve">(dùng để phát triển ứng dụng trên cả ASP.NET và ASP.NET Core) hoặc </w:t>
      </w:r>
      <w:r w:rsidRPr="002E0066">
        <w:rPr>
          <w:b/>
          <w:bCs/>
        </w:rPr>
        <w:t>.NET Core cross-platform development</w:t>
      </w:r>
      <w:r>
        <w:t xml:space="preserve"> (dùng để phát triển ứng dụng trên .NET Core và ASP.NET Core)</w:t>
      </w:r>
      <w:r w:rsidR="002E0066">
        <w:t>.</w:t>
      </w:r>
    </w:p>
    <w:p w14:paraId="12E36FD3" w14:textId="5EE988E1" w:rsidR="003A6F36" w:rsidRDefault="003A6F36" w:rsidP="00DA4C0A">
      <w:pPr>
        <w:pStyle w:val="1doanvanban"/>
      </w:pPr>
      <w:r>
        <w:rPr>
          <w:noProof/>
        </w:rPr>
        <w:drawing>
          <wp:inline distT="0" distB="0" distL="0" distR="0" wp14:anchorId="4CB2EB3A" wp14:editId="2B546031">
            <wp:extent cx="409575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2771775"/>
                    </a:xfrm>
                    <a:prstGeom prst="rect">
                      <a:avLst/>
                    </a:prstGeom>
                    <a:noFill/>
                    <a:ln>
                      <a:noFill/>
                    </a:ln>
                  </pic:spPr>
                </pic:pic>
              </a:graphicData>
            </a:graphic>
          </wp:inline>
        </w:drawing>
      </w:r>
    </w:p>
    <w:p w14:paraId="403517C6" w14:textId="0941F7F2" w:rsidR="003A6F36" w:rsidRDefault="003A6F36" w:rsidP="003A6F36">
      <w:pPr>
        <w:pStyle w:val="1hinhve"/>
      </w:pPr>
      <w:r>
        <w:t>Hình 3.1. Chọn Workloads</w:t>
      </w:r>
    </w:p>
    <w:p w14:paraId="42D1B5D6" w14:textId="4F7367CD" w:rsidR="003A6F36" w:rsidRDefault="003A6F36" w:rsidP="00DA4C0A">
      <w:pPr>
        <w:pStyle w:val="1doanvanban"/>
      </w:pPr>
      <w:r>
        <w:t xml:space="preserve">- Nếu đã cài đặt sẵn Visual Studio 2019, hãy tiến hành update lên build mới nhất. Sau đó tiến hành chạy chương trình </w:t>
      </w:r>
      <w:r>
        <w:rPr>
          <w:b/>
          <w:bCs/>
        </w:rPr>
        <w:t xml:space="preserve">Visual Studio Installer </w:t>
      </w:r>
      <w:r>
        <w:t xml:space="preserve">&gt; chọn </w:t>
      </w:r>
      <w:r>
        <w:rPr>
          <w:b/>
          <w:bCs/>
        </w:rPr>
        <w:t xml:space="preserve">Modify </w:t>
      </w:r>
      <w:r>
        <w:t xml:space="preserve">&gt; chọn mục </w:t>
      </w:r>
      <w:r>
        <w:rPr>
          <w:b/>
          <w:bCs/>
        </w:rPr>
        <w:t xml:space="preserve">Workloads </w:t>
      </w:r>
      <w:r>
        <w:t>và thực hiện như trên.</w:t>
      </w:r>
    </w:p>
    <w:p w14:paraId="19620063" w14:textId="67422111" w:rsidR="0032507B" w:rsidRDefault="0032507B" w:rsidP="00DA4C0A">
      <w:pPr>
        <w:pStyle w:val="1doanvanban"/>
      </w:pPr>
      <w:r>
        <w:t>Lựa chọn một trong hai workload trên sẽ giúp chúng ta cài đặt tất cả các thành phần cần thiết cho phát triển và thực thi ứng dụng ASP.NET Core trên Windows. Khi qua trình cài đặt hoàn tất, chúng ta đã sẵng sàng cho việc phát triển và chạy ứng dụng ASP.NET Core.</w:t>
      </w:r>
    </w:p>
    <w:p w14:paraId="6EFB8495" w14:textId="5044BC78" w:rsidR="00DF57B4" w:rsidRPr="003A6F36" w:rsidRDefault="00DF57B4" w:rsidP="00DA4C0A">
      <w:pPr>
        <w:pStyle w:val="1doanvanban"/>
      </w:pPr>
      <w:r>
        <w:t xml:space="preserve">Chúng ta có thể chạy lệnh </w:t>
      </w:r>
      <w:r w:rsidRPr="00DF57B4">
        <w:rPr>
          <w:b/>
          <w:bCs/>
        </w:rPr>
        <w:t>dotnet --version</w:t>
      </w:r>
      <w:r>
        <w:t xml:space="preserve"> trên </w:t>
      </w:r>
      <w:r w:rsidRPr="00DF57B4">
        <w:rPr>
          <w:i/>
          <w:iCs/>
        </w:rPr>
        <w:t>Command Prompt</w:t>
      </w:r>
      <w:r>
        <w:t xml:space="preserve"> hoặc </w:t>
      </w:r>
      <w:r w:rsidRPr="00DF57B4">
        <w:rPr>
          <w:i/>
          <w:iCs/>
        </w:rPr>
        <w:t>PowerShell</w:t>
      </w:r>
      <w:r>
        <w:t xml:space="preserve"> để kiểm tra kết quả.</w:t>
      </w:r>
    </w:p>
    <w:p w14:paraId="16761674" w14:textId="4B931637" w:rsidR="002710ED" w:rsidRDefault="002710ED" w:rsidP="00B021A7">
      <w:pPr>
        <w:pStyle w:val="1tenmucvua"/>
      </w:pPr>
      <w:r>
        <w:lastRenderedPageBreak/>
        <w:t>3.2.3. Cài đặt ASP.NET Core SDK trực tiếp</w:t>
      </w:r>
    </w:p>
    <w:p w14:paraId="64C824BA" w14:textId="02E8B2F0" w:rsidR="00B5516B" w:rsidRDefault="00B5516B" w:rsidP="00DA4C0A">
      <w:pPr>
        <w:pStyle w:val="1doanvanban"/>
      </w:pPr>
      <w:r>
        <w:t>Do được thiết kế để phát triển và thực thi đa nền tảng, việc cài đặt ASP.NET Core tương đối dễ dàng trên các hệ điều hành phổ biến hiện nay như Windows, Linux, MacOS. Ở đây chúng ta sẽ tiến hành cài đặt trên Windows.</w:t>
      </w:r>
    </w:p>
    <w:p w14:paraId="34254EBF" w14:textId="3F605878" w:rsidR="00B5516B" w:rsidRDefault="00B5516B" w:rsidP="00DA4C0A">
      <w:pPr>
        <w:pStyle w:val="1doanvanban"/>
      </w:pPr>
      <w:r>
        <w:t xml:space="preserve">Như đã được trình bày trước đó, để thực thi ứng dụng ASP.NET Core, chúng tacafn cài đặt ASP.NET Core Runtime. Để phát triển ứng dụng, chúng ta cần cài đặt ASP.NET Core SDK. </w:t>
      </w:r>
      <w:r w:rsidR="00D81545">
        <w:t>Nhưng thật thuận lợi cho chúng ta, khi cài đặt ASP.NET Core SDK thì đồng thời ASP.NET Core Runtime cũng được cài đặt.</w:t>
      </w:r>
    </w:p>
    <w:p w14:paraId="7265FDE1" w14:textId="77777777" w:rsidR="00CE1B84" w:rsidRDefault="00CE1B84" w:rsidP="00DA4C0A">
      <w:pPr>
        <w:pStyle w:val="1doanvanban"/>
      </w:pPr>
      <w:r>
        <w:t xml:space="preserve">Để tiến hành cài đặt, trước tiên chúng ta cần vào địa chỉ: </w:t>
      </w:r>
    </w:p>
    <w:p w14:paraId="6E2ECF3B" w14:textId="6F0917FB" w:rsidR="00CE1B84" w:rsidRDefault="00FB7CD9" w:rsidP="00DA4C0A">
      <w:pPr>
        <w:pStyle w:val="1doanvanban"/>
      </w:pPr>
      <w:hyperlink r:id="rId14" w:history="1">
        <w:r w:rsidR="00CE1B84" w:rsidRPr="00CE7ABC">
          <w:rPr>
            <w:rStyle w:val="Hyperlink"/>
            <w:shd w:val="clear" w:color="auto" w:fill="FFFFFF"/>
          </w:rPr>
          <w:t>https://dotnet.microsoft.com/download</w:t>
        </w:r>
      </w:hyperlink>
    </w:p>
    <w:p w14:paraId="4AE9E235" w14:textId="7156A847" w:rsidR="00CE1B84" w:rsidRDefault="00CE1B84" w:rsidP="00DA4C0A">
      <w:pPr>
        <w:pStyle w:val="1doanvanban"/>
      </w:pPr>
      <w:r>
        <w:t>Sau đó tiến hành chọn và tải về bộ cài đặt của phiên bản mới nhất rồi tiến hành cài đặt nhu bất kỳ chương trình Windows bình thường nào.</w:t>
      </w:r>
    </w:p>
    <w:p w14:paraId="468690B9" w14:textId="1587F170" w:rsidR="00996D18" w:rsidRDefault="00996D18" w:rsidP="00DA4C0A">
      <w:pPr>
        <w:pStyle w:val="1doanvanban"/>
      </w:pPr>
      <w:r>
        <w:t xml:space="preserve">Chúng ta có thể chạy lệnh </w:t>
      </w:r>
      <w:r w:rsidRPr="00DF57B4">
        <w:rPr>
          <w:b/>
          <w:bCs/>
        </w:rPr>
        <w:t>dotnet --version</w:t>
      </w:r>
      <w:r>
        <w:t xml:space="preserve"> trên </w:t>
      </w:r>
      <w:r w:rsidRPr="00DF57B4">
        <w:rPr>
          <w:i/>
          <w:iCs/>
        </w:rPr>
        <w:t>Command Prompt</w:t>
      </w:r>
      <w:r>
        <w:t xml:space="preserve"> hoặc </w:t>
      </w:r>
      <w:r w:rsidRPr="00DF57B4">
        <w:rPr>
          <w:i/>
          <w:iCs/>
        </w:rPr>
        <w:t>PowerShell</w:t>
      </w:r>
      <w:r>
        <w:t xml:space="preserve"> để kiểm tra kết quả.</w:t>
      </w:r>
    </w:p>
    <w:p w14:paraId="1B460ABD" w14:textId="57538FFD" w:rsidR="00996D18" w:rsidRDefault="00996D18" w:rsidP="00996D18">
      <w:pPr>
        <w:jc w:val="center"/>
      </w:pPr>
      <w:r w:rsidRPr="00996D18">
        <w:rPr>
          <w:noProof/>
        </w:rPr>
        <w:drawing>
          <wp:inline distT="0" distB="0" distL="0" distR="0" wp14:anchorId="720AD197" wp14:editId="2298B48F">
            <wp:extent cx="5760085" cy="2656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56840"/>
                    </a:xfrm>
                    <a:prstGeom prst="rect">
                      <a:avLst/>
                    </a:prstGeom>
                  </pic:spPr>
                </pic:pic>
              </a:graphicData>
            </a:graphic>
          </wp:inline>
        </w:drawing>
      </w:r>
    </w:p>
    <w:p w14:paraId="3BC7C609" w14:textId="6A8E0F1C" w:rsidR="00996D18" w:rsidRPr="00996D18" w:rsidRDefault="00996D18" w:rsidP="00996D18">
      <w:pPr>
        <w:pStyle w:val="1hinhve"/>
      </w:pPr>
      <w:r>
        <w:t>Hình 3.2. Kiểm tra phiên bản của .NET Core SDK sau khi hoàn tất</w:t>
      </w:r>
    </w:p>
    <w:p w14:paraId="5D25CEB4" w14:textId="0162A97F" w:rsidR="003662A7" w:rsidRDefault="003662A7" w:rsidP="003662A7">
      <w:pPr>
        <w:pStyle w:val="1tenmuclon"/>
      </w:pPr>
      <w:r>
        <w:t>3.3. Cơ sở dữ liệu và hệ quản trị cơ sở dũ liệu</w:t>
      </w:r>
    </w:p>
    <w:p w14:paraId="410D10E1" w14:textId="767D5C95" w:rsidR="003662A7" w:rsidRDefault="003662A7" w:rsidP="00B021A7">
      <w:pPr>
        <w:pStyle w:val="1tenmucvua"/>
      </w:pPr>
      <w:r>
        <w:t>3.3.1. Cơ sở dữ liệu SQL Server</w:t>
      </w:r>
    </w:p>
    <w:p w14:paraId="4255C1D4" w14:textId="6095DB10" w:rsidR="00D07F04" w:rsidRDefault="00D07F04" w:rsidP="00D07F04">
      <w:pPr>
        <w:pStyle w:val="1tenmucnho"/>
      </w:pPr>
      <w:r>
        <w:t>a) Khái quát</w:t>
      </w:r>
    </w:p>
    <w:p w14:paraId="4D08678B" w14:textId="1BC3A41F" w:rsidR="007E42E6" w:rsidRDefault="007E42E6" w:rsidP="00DA4C0A">
      <w:pPr>
        <w:pStyle w:val="1doanvanban"/>
      </w:pPr>
      <w:r>
        <w:t xml:space="preserve">SQL Server là một hệ quản trị cơ sở dữ liệu quan hệ (Relational Database Management System – RDBMS) sử dụng câu lệnh SQL (Transact-SQL) để trao đổi dữ liệu giữa máy khách và máy cài SQL Server. Một RDBMS bao gồm các </w:t>
      </w:r>
      <w:r>
        <w:lastRenderedPageBreak/>
        <w:t>database, database engine và các dứng dụng dùng để quản lý dữ liệu và các bộ phận khác nhau trong RDBMS.</w:t>
      </w:r>
    </w:p>
    <w:p w14:paraId="3B7BE9D1" w14:textId="1291C3CA" w:rsidR="007E42E6" w:rsidRDefault="007E42E6" w:rsidP="00DA4C0A">
      <w:pPr>
        <w:pStyle w:val="1doanvanban"/>
      </w:pPr>
      <w:r>
        <w:t>SQL Server được tối ưu để chạy trên môi trường cơ sở dữ liệu rất lớn (Very Large Database Enviroment) lên đến TeraBytes và có thể phục vụ cùng lúc cho hàng nghìn người dùng. SQL Server có thể kết hợp với các server khác như Microsoft Internet Information Server (IIS), E-Commerce Server, Proxy Server,..</w:t>
      </w:r>
    </w:p>
    <w:p w14:paraId="7D10D207" w14:textId="153D4370" w:rsidR="00442877" w:rsidRDefault="00442877" w:rsidP="00DA4C0A">
      <w:pPr>
        <w:pStyle w:val="1doanvanban"/>
      </w:pPr>
      <w:r>
        <w:t>SQL Server có một vài phiên bản có thể kể đến như sau:</w:t>
      </w:r>
    </w:p>
    <w:p w14:paraId="6A50CF90" w14:textId="735B1BD3" w:rsidR="00442877" w:rsidRDefault="00442877" w:rsidP="00DA4C0A">
      <w:pPr>
        <w:pStyle w:val="1doanvanban"/>
      </w:pPr>
      <w:r>
        <w:t>- Enterprise: Chứa tất cả các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w:t>
      </w:r>
    </w:p>
    <w:p w14:paraId="09476BAF" w14:textId="67C12D8D" w:rsidR="00D51554" w:rsidRDefault="00D51554" w:rsidP="00DA4C0A">
      <w:pPr>
        <w:pStyle w:val="1doanvanban"/>
      </w:pPr>
      <w:r>
        <w:t>- Standard: Rất thích hợp cho các công ty vừa và nhỏ vì giá thành rẻ hơn nhiều so với bản Enterprise, nhưng lại bị giới hạn một số chức năng cao cấp khác.</w:t>
      </w:r>
    </w:p>
    <w:p w14:paraId="78FD5841" w14:textId="1E98F114" w:rsidR="00D51554" w:rsidRDefault="00D51554" w:rsidP="00DA4C0A">
      <w:pPr>
        <w:pStyle w:val="1doanvanban"/>
      </w:pPr>
      <w:r>
        <w:t>- Developer: Có đầy đủ các tính năng của phiên bản Enterprise nhưng giới hạn nhiều điều kiện như số lượng người kết nối vào server cùng một lúc,… đây là phiên bản sử dụng cho phát triển và kiểm tra ứng dụng. Phiên bản này phù hợp cho tất cả các cá nhân, tổ chức xây dựng và kiểm tra ứng dụng.</w:t>
      </w:r>
    </w:p>
    <w:p w14:paraId="6C655551" w14:textId="5AE65826" w:rsidR="00D51554" w:rsidRDefault="00D51554" w:rsidP="00DA4C0A">
      <w:pPr>
        <w:pStyle w:val="1doanvanban"/>
      </w:pPr>
      <w:r>
        <w:t xml:space="preserve">- Express: SQL Server Express dễ sử dụng và quản trị CSDL đơn giản. Được tích hợp với Microsoft Visual Studio, nên dễ dàng để phát triển các dứng dụng dữ liệu, an toàn trong lưu trữ và nhanh trong triển khai. SQL Server Express là phiên bản </w:t>
      </w:r>
      <w:r w:rsidRPr="00D51554">
        <w:rPr>
          <w:b/>
          <w:bCs/>
        </w:rPr>
        <w:t>miễn phí</w:t>
      </w:r>
      <w:r>
        <w:t xml:space="preserve">, không giới hạn về số cơ sở dữ liệu hoặc người sử dụng, nhưng nó chỉ dùng cho 1 bộ vi xử lý với 1 GB bộ nhớ và 10 GB </w:t>
      </w:r>
      <w:r w:rsidR="00D40D66">
        <w:t>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51D0813F" w14:textId="737AB6AD" w:rsidR="00BE113C" w:rsidRDefault="00BE113C" w:rsidP="00DA4C0A">
      <w:pPr>
        <w:pStyle w:val="1doanvanban"/>
      </w:pPr>
      <w:r>
        <w:t>Đối tượng của SQL Server là các bảng dữ liệu với các cột và các hàng. Cột được gọi là trường dữ liệu và hàng là bản ghi của bảng. Cột dữ liệu và kiểu dữ liệu xác định tạo nên cấu trúc của bảng</w:t>
      </w:r>
      <w:r w:rsidR="00ED445B">
        <w:t>.</w:t>
      </w:r>
    </w:p>
    <w:p w14:paraId="45BEF34C" w14:textId="1D088DED" w:rsidR="00ED445B" w:rsidRDefault="00ED445B" w:rsidP="00DA4C0A">
      <w:pPr>
        <w:pStyle w:val="1doanvanban"/>
      </w:pPr>
      <w:r>
        <w:t>Khi bảng được tôt chức thành một hệ thống cho một mục đích sử dụng cụ thể vào một công việc nào đó thì sẽ trở thành một cơ sở dữ liệu.</w:t>
      </w:r>
    </w:p>
    <w:p w14:paraId="6C398A59" w14:textId="1DBE46B9" w:rsidR="00D07F04" w:rsidRDefault="00D07F04" w:rsidP="00D07F04">
      <w:pPr>
        <w:pStyle w:val="1tenmucnho"/>
      </w:pPr>
      <w:r>
        <w:t>b) Cài đặt</w:t>
      </w:r>
    </w:p>
    <w:p w14:paraId="27ABE626" w14:textId="717DDA34" w:rsidR="00D07F04" w:rsidRDefault="00D07F04" w:rsidP="00DA4C0A">
      <w:pPr>
        <w:pStyle w:val="1doanvanban"/>
      </w:pPr>
      <w:r>
        <w:t xml:space="preserve">Để có thể sử dụng, và phục vụ cho mục đích phát triển cũng như áp dụng cho mô hình website nhỏ này, nên phiên bản Express của SQL Server là thích hợp </w:t>
      </w:r>
      <w:r>
        <w:lastRenderedPageBreak/>
        <w:t>nhất vì nó yêu cầu vi xử lý thấp, và cung cấp một phạm vi lưu trữ dữ liệu lên đến 10 GB. Những điều kiện như vậy là hoàn hảo để xây dựng nên một webite với quy mô nhỏ.</w:t>
      </w:r>
    </w:p>
    <w:p w14:paraId="0428F348" w14:textId="2C1DD0BC" w:rsidR="00D07F04" w:rsidRDefault="00836924" w:rsidP="00DA4C0A">
      <w:pPr>
        <w:pStyle w:val="1doanvanban"/>
      </w:pPr>
      <w:r>
        <w:t>- Tải SQL Server</w:t>
      </w:r>
    </w:p>
    <w:p w14:paraId="0EDD9265" w14:textId="0763C534" w:rsidR="00836924" w:rsidRDefault="00836924" w:rsidP="00DA4C0A">
      <w:pPr>
        <w:pStyle w:val="1doanvanban"/>
      </w:pPr>
      <w:r>
        <w:t>Để cà</w:t>
      </w:r>
      <w:r w:rsidR="00A64213">
        <w:t>i đặt SQL Server, chúng ta có thể truy cập trực tiếp vào trang chủ của Microsoft để tải bộ công cụ cho máy tính theo địa chỉ:</w:t>
      </w:r>
    </w:p>
    <w:p w14:paraId="199103AE" w14:textId="1BA1700B" w:rsidR="00A64213" w:rsidRPr="00043533" w:rsidRDefault="00FB7CD9" w:rsidP="00DA4C0A">
      <w:pPr>
        <w:pStyle w:val="1doanvanban"/>
        <w:rPr>
          <w:i/>
          <w:iCs/>
        </w:rPr>
      </w:pPr>
      <w:hyperlink r:id="rId16" w:history="1">
        <w:r w:rsidR="00A64213" w:rsidRPr="00043533">
          <w:rPr>
            <w:rStyle w:val="Hyperlink"/>
            <w:i/>
            <w:iCs/>
            <w:color w:val="auto"/>
            <w:u w:val="none"/>
          </w:rPr>
          <w:t>https://www.microsoft.com/en-in/sql-server/sql-server-downloads</w:t>
        </w:r>
      </w:hyperlink>
    </w:p>
    <w:p w14:paraId="1B541709" w14:textId="0E91B4BC" w:rsidR="00043533" w:rsidRDefault="00043533" w:rsidP="00DA4C0A">
      <w:pPr>
        <w:pStyle w:val="1doanvanban"/>
      </w:pPr>
      <w:r>
        <w:t>Có rất nhiều phiên bản khác nhau của SQL Server như 2005, 2008, 2012, 2014, 2017 và mới nhất là 2019.</w:t>
      </w:r>
    </w:p>
    <w:p w14:paraId="06CF4294" w14:textId="445C167C" w:rsidR="00E57F89" w:rsidRDefault="00E57F89" w:rsidP="00E57F89">
      <w:pPr>
        <w:jc w:val="center"/>
      </w:pPr>
      <w:r w:rsidRPr="00E57F89">
        <w:rPr>
          <w:noProof/>
        </w:rPr>
        <w:drawing>
          <wp:inline distT="0" distB="0" distL="0" distR="0" wp14:anchorId="27D534C0" wp14:editId="6469B2C7">
            <wp:extent cx="5760085" cy="2788285"/>
            <wp:effectExtent l="76200" t="76200" r="126365"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8147E2" w14:textId="68AF7E4B" w:rsidR="00DC6667" w:rsidRPr="00E57F89" w:rsidRDefault="00E57F89" w:rsidP="00DC6667">
      <w:pPr>
        <w:pStyle w:val="1hinhve"/>
      </w:pPr>
      <w:r>
        <w:t>Hình 3.3. Sau khải tải về gói cài đặt của SQL Server 2019</w:t>
      </w:r>
    </w:p>
    <w:p w14:paraId="5E449F38" w14:textId="07F4893B" w:rsidR="004F6A97" w:rsidRDefault="004F6A97" w:rsidP="00DA4C0A">
      <w:pPr>
        <w:pStyle w:val="1doanvanban"/>
      </w:pPr>
      <w:r>
        <w:t>Sau khi tải về,</w:t>
      </w:r>
      <w:r w:rsidR="00E57F89">
        <w:t xml:space="preserve"> </w:t>
      </w:r>
      <w:r w:rsidR="00DC6667">
        <w:t>nhấp chuột phải vào và chọn Run as Administrator để</w:t>
      </w:r>
      <w:r w:rsidR="0015795B">
        <w:t xml:space="preserve"> cài đặt với quyền quản trị (Admin). Chọn New SQL Server Stand-alone installation or add features to an existing installation.</w:t>
      </w:r>
    </w:p>
    <w:p w14:paraId="4B414A11" w14:textId="716A8448" w:rsidR="0015795B" w:rsidRDefault="0015795B" w:rsidP="0015795B">
      <w:r>
        <w:rPr>
          <w:noProof/>
        </w:rPr>
        <w:lastRenderedPageBreak/>
        <mc:AlternateContent>
          <mc:Choice Requires="wps">
            <w:drawing>
              <wp:anchor distT="0" distB="0" distL="114300" distR="114300" simplePos="0" relativeHeight="251665920" behindDoc="0" locked="0" layoutInCell="1" allowOverlap="1" wp14:anchorId="46F9B0E4" wp14:editId="21348D80">
                <wp:simplePos x="0" y="0"/>
                <wp:positionH relativeFrom="column">
                  <wp:posOffset>1806575</wp:posOffset>
                </wp:positionH>
                <wp:positionV relativeFrom="paragraph">
                  <wp:posOffset>270510</wp:posOffset>
                </wp:positionV>
                <wp:extent cx="3714750" cy="552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71475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38987" id="Rectangle 21" o:spid="_x0000_s1026" style="position:absolute;margin-left:142.25pt;margin-top:21.3pt;width:292.5pt;height:4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" filled="f" strokecolor="red" strokeweight="1pt"/>
            </w:pict>
          </mc:Fallback>
        </mc:AlternateContent>
      </w:r>
      <w:r w:rsidRPr="0015795B">
        <w:rPr>
          <w:noProof/>
        </w:rPr>
        <w:drawing>
          <wp:inline distT="0" distB="0" distL="0" distR="0" wp14:anchorId="063F645E" wp14:editId="7F03EDC0">
            <wp:extent cx="5760085" cy="436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363720"/>
                    </a:xfrm>
                    <a:prstGeom prst="rect">
                      <a:avLst/>
                    </a:prstGeom>
                  </pic:spPr>
                </pic:pic>
              </a:graphicData>
            </a:graphic>
          </wp:inline>
        </w:drawing>
      </w:r>
    </w:p>
    <w:p w14:paraId="1E61AC14" w14:textId="2CB34793" w:rsidR="00043CDC" w:rsidRDefault="00043CDC" w:rsidP="00043CDC">
      <w:pPr>
        <w:pStyle w:val="1hinhve"/>
      </w:pPr>
      <w:r>
        <w:t>Hình 3.4. Chọn tùy chọn đầu tiên</w:t>
      </w:r>
    </w:p>
    <w:p w14:paraId="74CDA319" w14:textId="1B9BBBC6" w:rsidR="00662E1C" w:rsidRDefault="0045014D" w:rsidP="00DA4C0A">
      <w:pPr>
        <w:pStyle w:val="1doanvanban"/>
      </w:pPr>
      <w:r>
        <w:t xml:space="preserve">Sau khi chạy xong, tiến hành nhấp vào </w:t>
      </w:r>
      <w:r w:rsidRPr="0045014D">
        <w:rPr>
          <w:b/>
          <w:bCs/>
        </w:rPr>
        <w:t>Next</w:t>
      </w:r>
      <w:r>
        <w:t>.</w:t>
      </w:r>
    </w:p>
    <w:p w14:paraId="407F5766" w14:textId="33CD63F6" w:rsidR="0093127B" w:rsidRDefault="0093127B" w:rsidP="0093127B">
      <w:r>
        <w:rPr>
          <w:noProof/>
        </w:rPr>
        <w:lastRenderedPageBreak/>
        <mc:AlternateContent>
          <mc:Choice Requires="wps">
            <w:drawing>
              <wp:anchor distT="0" distB="0" distL="114300" distR="114300" simplePos="0" relativeHeight="251666944" behindDoc="0" locked="0" layoutInCell="1" allowOverlap="1" wp14:anchorId="22D9D702" wp14:editId="7155B047">
                <wp:simplePos x="0" y="0"/>
                <wp:positionH relativeFrom="column">
                  <wp:posOffset>4206875</wp:posOffset>
                </wp:positionH>
                <wp:positionV relativeFrom="paragraph">
                  <wp:posOffset>3928110</wp:posOffset>
                </wp:positionV>
                <wp:extent cx="904875" cy="390525"/>
                <wp:effectExtent l="0" t="0" r="28575" b="28575"/>
                <wp:wrapNone/>
                <wp:docPr id="23" name="Oval 23"/>
                <wp:cNvGraphicFramePr/>
                <a:graphic xmlns:a="http://schemas.openxmlformats.org/drawingml/2006/main">
                  <a:graphicData uri="http://schemas.microsoft.com/office/word/2010/wordprocessingShape">
                    <wps:wsp>
                      <wps:cNvSpPr/>
                      <wps:spPr>
                        <a:xfrm>
                          <a:off x="0" y="0"/>
                          <a:ext cx="90487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8D1318" id="Oval 23" o:spid="_x0000_s1026" style="position:absolute;margin-left:331.25pt;margin-top:309.3pt;width:71.25pt;height:30.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MglA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" filled="f" strokecolor="red" strokeweight="1pt">
                <v:stroke joinstyle="miter"/>
              </v:oval>
            </w:pict>
          </mc:Fallback>
        </mc:AlternateContent>
      </w:r>
      <w:r>
        <w:rPr>
          <w:noProof/>
        </w:rPr>
        <w:drawing>
          <wp:inline distT="0" distB="0" distL="0" distR="0" wp14:anchorId="3928913B" wp14:editId="4E916D76">
            <wp:extent cx="5760085" cy="4336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336415"/>
                    </a:xfrm>
                    <a:prstGeom prst="rect">
                      <a:avLst/>
                    </a:prstGeom>
                  </pic:spPr>
                </pic:pic>
              </a:graphicData>
            </a:graphic>
          </wp:inline>
        </w:drawing>
      </w:r>
    </w:p>
    <w:p w14:paraId="6980B459" w14:textId="7918B1C4" w:rsidR="0093127B" w:rsidRDefault="0093127B" w:rsidP="0093127B">
      <w:pPr>
        <w:pStyle w:val="1hinhve"/>
      </w:pPr>
      <w:r>
        <w:t>Hình 3.5. Chọn Next</w:t>
      </w:r>
    </w:p>
    <w:p w14:paraId="436895B4" w14:textId="36E09B57" w:rsidR="00EC0723" w:rsidRDefault="00E708C0" w:rsidP="00DA4C0A">
      <w:pPr>
        <w:pStyle w:val="1doanvanban"/>
      </w:pPr>
      <w:r>
        <w:t xml:space="preserve">Trong cửa sổ </w:t>
      </w:r>
      <w:r>
        <w:rPr>
          <w:b/>
          <w:bCs/>
        </w:rPr>
        <w:t xml:space="preserve">Feature Selection </w:t>
      </w:r>
      <w:r>
        <w:t>chọn tất cả các tính tăng</w:t>
      </w:r>
      <w:r w:rsidR="009B3CC9">
        <w:t>.</w:t>
      </w:r>
    </w:p>
    <w:p w14:paraId="61B418E4" w14:textId="1BCE538B" w:rsidR="009B3CC9" w:rsidRDefault="005A7CD2" w:rsidP="005A7CD2">
      <w:pPr>
        <w:jc w:val="center"/>
      </w:pPr>
      <w:r w:rsidRPr="005A7CD2">
        <w:rPr>
          <w:noProof/>
        </w:rPr>
        <w:lastRenderedPageBreak/>
        <w:drawing>
          <wp:inline distT="0" distB="0" distL="0" distR="0" wp14:anchorId="566DCB98" wp14:editId="1FD67540">
            <wp:extent cx="5760085" cy="4348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48480"/>
                    </a:xfrm>
                    <a:prstGeom prst="rect">
                      <a:avLst/>
                    </a:prstGeom>
                  </pic:spPr>
                </pic:pic>
              </a:graphicData>
            </a:graphic>
          </wp:inline>
        </w:drawing>
      </w:r>
    </w:p>
    <w:p w14:paraId="5567B0B2" w14:textId="6C74FE79" w:rsidR="0085602B" w:rsidRDefault="0085602B" w:rsidP="0085602B">
      <w:pPr>
        <w:pStyle w:val="1hinhve"/>
      </w:pPr>
      <w:r>
        <w:t>Hình 3.6. Chọn tất cả các tính năng</w:t>
      </w:r>
    </w:p>
    <w:p w14:paraId="1F42A4B2" w14:textId="1EA8824B" w:rsidR="00D24E61" w:rsidRDefault="002F5E9D" w:rsidP="00DA4C0A">
      <w:pPr>
        <w:pStyle w:val="1doanvanban"/>
      </w:pPr>
      <w:r>
        <w:t xml:space="preserve">Sau đó tiếp tục Next ở các màn hình tiếp theo, cho đến cửa sổ </w:t>
      </w:r>
      <w:r>
        <w:rPr>
          <w:b/>
          <w:bCs/>
        </w:rPr>
        <w:t xml:space="preserve">Database Engine Configuration </w:t>
      </w:r>
      <w:r>
        <w:t xml:space="preserve">chọn chế độ </w:t>
      </w:r>
      <w:r>
        <w:rPr>
          <w:b/>
          <w:bCs/>
        </w:rPr>
        <w:t>Mix Mode</w:t>
      </w:r>
      <w:r>
        <w:t xml:space="preserve"> sẽ cho phép chúng ta đăng nhập vào SQL Server theo 2 cách</w:t>
      </w:r>
      <w:r w:rsidR="00A22DA2">
        <w:t>: Sử dụng xác thực trực tiếp của Windows, sử dụng username/password của SQL Server.</w:t>
      </w:r>
    </w:p>
    <w:p w14:paraId="419B2FF8" w14:textId="256C3BEC" w:rsidR="00303CB8" w:rsidRDefault="00303CB8" w:rsidP="00303CB8">
      <w:pPr>
        <w:jc w:val="center"/>
      </w:pPr>
      <w:r>
        <w:rPr>
          <w:noProof/>
        </w:rPr>
        <w:lastRenderedPageBreak/>
        <w:drawing>
          <wp:inline distT="0" distB="0" distL="0" distR="0" wp14:anchorId="35684670" wp14:editId="3EBE4BBC">
            <wp:extent cx="5760085" cy="4354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354195"/>
                    </a:xfrm>
                    <a:prstGeom prst="rect">
                      <a:avLst/>
                    </a:prstGeom>
                  </pic:spPr>
                </pic:pic>
              </a:graphicData>
            </a:graphic>
          </wp:inline>
        </w:drawing>
      </w:r>
    </w:p>
    <w:p w14:paraId="4443914B" w14:textId="4694D1E9" w:rsidR="00303CB8" w:rsidRDefault="00303CB8" w:rsidP="00303CB8">
      <w:pPr>
        <w:pStyle w:val="1hinhve"/>
      </w:pPr>
      <w:r>
        <w:t xml:space="preserve">Hình 3.7. Lựa chọn </w:t>
      </w:r>
      <w:r w:rsidRPr="00303CB8">
        <w:t>Mix</w:t>
      </w:r>
      <w:r>
        <w:t xml:space="preserve"> </w:t>
      </w:r>
      <w:r w:rsidRPr="00303CB8">
        <w:t>Mode</w:t>
      </w:r>
    </w:p>
    <w:p w14:paraId="73E78EE2" w14:textId="15617A14" w:rsidR="0097528C" w:rsidRDefault="00263819" w:rsidP="00DA4C0A">
      <w:pPr>
        <w:pStyle w:val="1doanvanban"/>
      </w:pPr>
      <w:r>
        <w:t xml:space="preserve">Sau đó tiếp tục chọn </w:t>
      </w:r>
      <w:r>
        <w:rPr>
          <w:b/>
          <w:bCs/>
        </w:rPr>
        <w:t>Next</w:t>
      </w:r>
      <w:r>
        <w:t xml:space="preserve"> cho đến khi hoàn thành. Kết quả ta thu được là:</w:t>
      </w:r>
    </w:p>
    <w:p w14:paraId="68F49829" w14:textId="679FAE1D" w:rsidR="00664BD8" w:rsidRDefault="00664BD8" w:rsidP="00664BD8">
      <w:r w:rsidRPr="00664BD8">
        <w:rPr>
          <w:noProof/>
        </w:rPr>
        <w:drawing>
          <wp:inline distT="0" distB="0" distL="0" distR="0" wp14:anchorId="13039BB2" wp14:editId="605CEA91">
            <wp:extent cx="5600700" cy="3657600"/>
            <wp:effectExtent l="0" t="0" r="0" b="0"/>
            <wp:docPr id="27" name="Picture 27" descr="caidatsqlserverlongva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idatsqlserverlongvan8"/>
                    <pic:cNvPicPr>
                      <a:picLocks noChangeAspect="1" noChangeArrowheads="1"/>
                    </pic:cNvPicPr>
                  </pic:nvPicPr>
                  <pic:blipFill rotWithShape="1">
                    <a:blip r:embed="rId22">
                      <a:extLst>
                        <a:ext uri="{28A0092B-C50C-407E-A947-70E740481C1C}">
                          <a14:useLocalDpi xmlns:a14="http://schemas.microsoft.com/office/drawing/2010/main" val="0"/>
                        </a:ext>
                      </a:extLst>
                    </a:blip>
                    <a:srcRect l="1322" t="15281" r="1445" b="2067"/>
                    <a:stretch/>
                  </pic:blipFill>
                  <pic:spPr bwMode="auto">
                    <a:xfrm>
                      <a:off x="0" y="0"/>
                      <a:ext cx="560070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1342C097" w14:textId="13AAF445" w:rsidR="00664BD8" w:rsidRPr="00263819" w:rsidRDefault="00664BD8" w:rsidP="00063A00">
      <w:pPr>
        <w:pStyle w:val="1hinhve"/>
      </w:pPr>
      <w:r>
        <w:t>Hình 3.8. Kết quả sau khi cài đặt hoàn tất</w:t>
      </w:r>
    </w:p>
    <w:p w14:paraId="5271D828" w14:textId="17A24ADB" w:rsidR="003662A7" w:rsidRDefault="003662A7" w:rsidP="00B021A7">
      <w:pPr>
        <w:pStyle w:val="1tenmucvua"/>
      </w:pPr>
      <w:r>
        <w:lastRenderedPageBreak/>
        <w:t xml:space="preserve">3.3.1. </w:t>
      </w:r>
      <w:r w:rsidR="00B82307">
        <w:t>Công cụ</w:t>
      </w:r>
      <w:r>
        <w:t xml:space="preserve"> quản trị cơ sở dữ liệu SQL S</w:t>
      </w:r>
      <w:r w:rsidR="0048591F">
        <w:t>erver Management Studio</w:t>
      </w:r>
    </w:p>
    <w:p w14:paraId="481E84EE" w14:textId="19873DE3" w:rsidR="00B82307" w:rsidRDefault="00B82307" w:rsidP="00DA4C0A">
      <w:pPr>
        <w:pStyle w:val="1doanvanban"/>
      </w:pPr>
      <w:r>
        <w:t>SQL Server Management Studio (SSMS) là một công cụ trong SQL Server, công cụ này giúp kết nối và quản lý SQL Server trên giao diện đồ họa thay vì phải dùng tới dòng lệnh.</w:t>
      </w:r>
    </w:p>
    <w:p w14:paraId="57589221" w14:textId="01790FD4" w:rsidR="00B82307" w:rsidRDefault="00B82307" w:rsidP="00DA4C0A">
      <w:pPr>
        <w:pStyle w:val="1doanvanban"/>
      </w:pPr>
      <w:r>
        <w:t>Để kết nối tới bản cài SQL Server từ xa, chúng ta cũng có thể sử dụng phần mềm này hoặc một phần mềm nào đó tương tự. SQL Server Management Studio thường được các nhà quản trị, nhà phát triển hay kiểm thử,… sử dụng.</w:t>
      </w:r>
    </w:p>
    <w:p w14:paraId="1C60EF9D" w14:textId="4463A5BC" w:rsidR="00B82307" w:rsidRDefault="00B82307" w:rsidP="00DA4C0A">
      <w:pPr>
        <w:pStyle w:val="1doanvanban"/>
      </w:pPr>
      <w:r>
        <w:t xml:space="preserve">Để cài đặt SQL Server Management Studio chúng ta cũng thực hiện tương tự như đối với SQL Server. Chúng ta cũng tiến hành mở tệp được tải như trên. Tại hộp thoại của </w:t>
      </w:r>
      <w:r>
        <w:rPr>
          <w:b/>
          <w:bCs/>
        </w:rPr>
        <w:t>SQL Server Installation Center</w:t>
      </w:r>
      <w:r>
        <w:t xml:space="preserve"> chúng ta tiến hành chọn </w:t>
      </w:r>
      <w:r>
        <w:rPr>
          <w:b/>
          <w:bCs/>
        </w:rPr>
        <w:t>Install SQL Server Management Tools</w:t>
      </w:r>
      <w:r>
        <w:t>.</w:t>
      </w:r>
    </w:p>
    <w:p w14:paraId="3DDA04C6" w14:textId="6CC0716A" w:rsidR="00B82307" w:rsidRDefault="00B82307" w:rsidP="00B82307">
      <w:pPr>
        <w:jc w:val="center"/>
      </w:pPr>
      <w:r>
        <w:rPr>
          <w:noProof/>
        </w:rPr>
        <mc:AlternateContent>
          <mc:Choice Requires="wps">
            <w:drawing>
              <wp:anchor distT="0" distB="0" distL="114300" distR="114300" simplePos="0" relativeHeight="251667968" behindDoc="0" locked="0" layoutInCell="1" allowOverlap="1" wp14:anchorId="2DCBD0D7" wp14:editId="3E010AAA">
                <wp:simplePos x="0" y="0"/>
                <wp:positionH relativeFrom="column">
                  <wp:posOffset>1644650</wp:posOffset>
                </wp:positionH>
                <wp:positionV relativeFrom="paragraph">
                  <wp:posOffset>1257300</wp:posOffset>
                </wp:positionV>
                <wp:extent cx="3924300" cy="7524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924300" cy="752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B4DD8" id="Rectangle 13" o:spid="_x0000_s1026" style="position:absolute;margin-left:129.5pt;margin-top:99pt;width:309pt;height:59.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NLxlwIAAIcFAAAOAAAAZHJzL2Uyb0RvYy54bWysVMFu2zAMvQ/YPwi6r3bSZG2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" filled="f" strokecolor="red" strokeweight="1pt"/>
            </w:pict>
          </mc:Fallback>
        </mc:AlternateContent>
      </w:r>
      <w:r w:rsidRPr="00B82307">
        <w:rPr>
          <w:noProof/>
        </w:rPr>
        <w:drawing>
          <wp:inline distT="0" distB="0" distL="0" distR="0" wp14:anchorId="3D5C3D99" wp14:editId="7CE4C5A7">
            <wp:extent cx="5760085" cy="4340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340225"/>
                    </a:xfrm>
                    <a:prstGeom prst="rect">
                      <a:avLst/>
                    </a:prstGeom>
                  </pic:spPr>
                </pic:pic>
              </a:graphicData>
            </a:graphic>
          </wp:inline>
        </w:drawing>
      </w:r>
    </w:p>
    <w:p w14:paraId="09B91CCE" w14:textId="135C2601" w:rsidR="00B82307" w:rsidRPr="00B82307" w:rsidRDefault="00B82307" w:rsidP="005847E1">
      <w:pPr>
        <w:pStyle w:val="1hinhve"/>
      </w:pPr>
      <w:r>
        <w:t>Hình 3.9. Mục chọn để cài đặt SSMS</w:t>
      </w:r>
    </w:p>
    <w:p w14:paraId="4567E466" w14:textId="77777777" w:rsidR="005E0A31" w:rsidRDefault="00EF3E2F" w:rsidP="00DA4C0A">
      <w:pPr>
        <w:pStyle w:val="1doanvanban"/>
      </w:pPr>
      <w:r>
        <w:t xml:space="preserve">Tiếp theo, ta sẽ được dẫn đến trang chủ của Microsoft </w:t>
      </w:r>
      <w:r w:rsidR="005E0A31">
        <w:t xml:space="preserve">SQL Server Management Studio. Và chọn </w:t>
      </w:r>
      <w:r w:rsidR="005E0A31">
        <w:rPr>
          <w:b/>
          <w:bCs/>
        </w:rPr>
        <w:t xml:space="preserve"> Download SQL Server Management Studio (SSMS)</w:t>
      </w:r>
      <w:r w:rsidR="005E0A31">
        <w:t>.</w:t>
      </w:r>
    </w:p>
    <w:p w14:paraId="599EB8A6" w14:textId="77777777" w:rsidR="00A82C59" w:rsidRDefault="005E0A31" w:rsidP="005E0A31">
      <w:r>
        <w:rPr>
          <w:noProof/>
        </w:rPr>
        <w:lastRenderedPageBreak/>
        <mc:AlternateContent>
          <mc:Choice Requires="wps">
            <w:drawing>
              <wp:anchor distT="0" distB="0" distL="114300" distR="114300" simplePos="0" relativeHeight="251668992" behindDoc="0" locked="0" layoutInCell="1" allowOverlap="1" wp14:anchorId="0CD7FFB7" wp14:editId="1BA4520A">
                <wp:simplePos x="0" y="0"/>
                <wp:positionH relativeFrom="column">
                  <wp:posOffset>244475</wp:posOffset>
                </wp:positionH>
                <wp:positionV relativeFrom="paragraph">
                  <wp:posOffset>2204085</wp:posOffset>
                </wp:positionV>
                <wp:extent cx="2305050" cy="238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23050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A4DEA" id="Rectangle 28" o:spid="_x0000_s1026" style="position:absolute;margin-left:19.25pt;margin-top:173.55pt;width:181.5pt;height:18.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" filled="f" strokecolor="red" strokeweight="1pt"/>
            </w:pict>
          </mc:Fallback>
        </mc:AlternateContent>
      </w:r>
      <w:r>
        <w:rPr>
          <w:noProof/>
        </w:rPr>
        <w:drawing>
          <wp:inline distT="0" distB="0" distL="0" distR="0" wp14:anchorId="29BD62C8" wp14:editId="5CEDE940">
            <wp:extent cx="5760085" cy="3104515"/>
            <wp:effectExtent l="76200" t="76200" r="126365"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04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3A36F" w14:textId="77777777" w:rsidR="00DA4C0A" w:rsidRDefault="00A82C59" w:rsidP="00DA4C0A">
      <w:pPr>
        <w:pStyle w:val="1hinhve"/>
      </w:pPr>
      <w:r>
        <w:t>Hình 3.10. Tải tệp cài đặt cho SSMS</w:t>
      </w:r>
    </w:p>
    <w:p w14:paraId="49987704" w14:textId="77777777" w:rsidR="00DA4C0A" w:rsidRDefault="00DA4C0A" w:rsidP="00DA4C0A">
      <w:pPr>
        <w:pStyle w:val="1doanvanban"/>
      </w:pPr>
      <w:r>
        <w:t xml:space="preserve">Sau khi hoàn tất tải về, khởi động tệp vừa tải và nhấn </w:t>
      </w:r>
      <w:r>
        <w:rPr>
          <w:b/>
          <w:bCs/>
        </w:rPr>
        <w:t>Install</w:t>
      </w:r>
      <w:r>
        <w:t>.</w:t>
      </w:r>
    </w:p>
    <w:p w14:paraId="1A3F4658" w14:textId="77777777" w:rsidR="00EC05B9" w:rsidRDefault="00DA4C0A" w:rsidP="00DA4C0A">
      <w:pPr>
        <w:jc w:val="center"/>
      </w:pPr>
      <w:r>
        <w:rPr>
          <w:noProof/>
        </w:rPr>
        <mc:AlternateContent>
          <mc:Choice Requires="wps">
            <w:drawing>
              <wp:anchor distT="0" distB="0" distL="114300" distR="114300" simplePos="0" relativeHeight="251670016" behindDoc="0" locked="0" layoutInCell="1" allowOverlap="1" wp14:anchorId="0308CA1C" wp14:editId="5E3B15C1">
                <wp:simplePos x="0" y="0"/>
                <wp:positionH relativeFrom="column">
                  <wp:posOffset>1806575</wp:posOffset>
                </wp:positionH>
                <wp:positionV relativeFrom="paragraph">
                  <wp:posOffset>4335780</wp:posOffset>
                </wp:positionV>
                <wp:extent cx="1104900" cy="4572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1049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FB6FF" id="Rectangle 30" o:spid="_x0000_s1026" style="position:absolute;margin-left:142.25pt;margin-top:341.4pt;width:87pt;height:3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" filled="f" strokecolor="red" strokeweight="1pt"/>
            </w:pict>
          </mc:Fallback>
        </mc:AlternateContent>
      </w:r>
      <w:r w:rsidRPr="00DA4C0A">
        <w:rPr>
          <w:noProof/>
        </w:rPr>
        <w:drawing>
          <wp:inline distT="0" distB="0" distL="0" distR="0" wp14:anchorId="0105584A" wp14:editId="53A69AF2">
            <wp:extent cx="5760085" cy="499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998720"/>
                    </a:xfrm>
                    <a:prstGeom prst="rect">
                      <a:avLst/>
                    </a:prstGeom>
                  </pic:spPr>
                </pic:pic>
              </a:graphicData>
            </a:graphic>
          </wp:inline>
        </w:drawing>
      </w:r>
    </w:p>
    <w:p w14:paraId="03E375F9" w14:textId="77777777" w:rsidR="00617FDD" w:rsidRDefault="00EC05B9" w:rsidP="00EC05B9">
      <w:pPr>
        <w:pStyle w:val="1hinhve"/>
      </w:pPr>
      <w:r>
        <w:lastRenderedPageBreak/>
        <w:t>Hình 3.10. Màn hình cài đặt SSMS</w:t>
      </w:r>
    </w:p>
    <w:p w14:paraId="16B0AE7F" w14:textId="77777777" w:rsidR="002E4FBB" w:rsidRDefault="002E4FBB" w:rsidP="002E4FBB">
      <w:pPr>
        <w:pStyle w:val="1doanvanban"/>
      </w:pPr>
      <w:r>
        <w:t>Và đợi cho đến khi hoàn tất việc cài đặt.</w:t>
      </w:r>
    </w:p>
    <w:p w14:paraId="1FAFBB9B" w14:textId="77777777" w:rsidR="002E4FBB" w:rsidRDefault="002E4FBB" w:rsidP="002E4FBB">
      <w:r w:rsidRPr="002E4FBB">
        <w:rPr>
          <w:noProof/>
        </w:rPr>
        <w:drawing>
          <wp:inline distT="0" distB="0" distL="0" distR="0" wp14:anchorId="2917E102" wp14:editId="7A72E76D">
            <wp:extent cx="5760085" cy="49441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944110"/>
                    </a:xfrm>
                    <a:prstGeom prst="rect">
                      <a:avLst/>
                    </a:prstGeom>
                  </pic:spPr>
                </pic:pic>
              </a:graphicData>
            </a:graphic>
          </wp:inline>
        </w:drawing>
      </w:r>
    </w:p>
    <w:p w14:paraId="06E86DB6" w14:textId="5916147D" w:rsidR="005F7C67" w:rsidRDefault="002E4FBB" w:rsidP="002E4FBB">
      <w:pPr>
        <w:pStyle w:val="1hinhve"/>
      </w:pPr>
      <w:r>
        <w:t xml:space="preserve">Hình 3.11. Hoàn tất việc </w:t>
      </w:r>
      <w:r w:rsidRPr="002E4FBB">
        <w:t>cài</w:t>
      </w:r>
      <w:r>
        <w:t xml:space="preserve"> đặt</w:t>
      </w:r>
      <w:r w:rsidR="005F7C67">
        <w:br w:type="page"/>
      </w:r>
    </w:p>
    <w:p w14:paraId="1AFFC8E9" w14:textId="77777777" w:rsidR="002710ED" w:rsidRDefault="002710ED">
      <w:pPr>
        <w:rPr>
          <w:b/>
          <w:lang w:val="en-US"/>
        </w:rPr>
      </w:pPr>
    </w:p>
    <w:p w14:paraId="0C22B5F3" w14:textId="0ECA2709" w:rsidR="002710ED" w:rsidRDefault="002710ED" w:rsidP="00062B6B">
      <w:pPr>
        <w:pStyle w:val="2tenchuong"/>
      </w:pPr>
      <w:r>
        <w:t>Chương 4</w:t>
      </w:r>
      <w:r w:rsidR="00062B6B">
        <w:br/>
      </w:r>
      <w:r>
        <w:t>XÂY DỰNG WEBSITE</w:t>
      </w:r>
    </w:p>
    <w:p w14:paraId="2E1FDF83" w14:textId="2167FCF2" w:rsidR="006940F7" w:rsidRDefault="006940F7" w:rsidP="00991E07">
      <w:pPr>
        <w:pStyle w:val="1tenmuclon"/>
      </w:pPr>
      <w:r>
        <w:t>4.1. Khảo sát hiện trạng</w:t>
      </w:r>
    </w:p>
    <w:p w14:paraId="2D5FA363" w14:textId="445C72C2" w:rsidR="00095879" w:rsidRDefault="00095879" w:rsidP="00095879">
      <w:pPr>
        <w:pStyle w:val="1doanvanban"/>
      </w:pPr>
      <w:r>
        <w:t>Hiện tại, Trung tâm công nghệ thông tin và ngoại ngữ - Trường Đại Học Thông Tin Liên Lạc đang sử dụng website trên trang MitechCenter.vn để thực hiện việc quảng bá và truyền tải thông tin.</w:t>
      </w:r>
    </w:p>
    <w:p w14:paraId="29AB44EF" w14:textId="7114DED1" w:rsidR="00095879" w:rsidRDefault="00095879" w:rsidP="00095879">
      <w:pPr>
        <w:jc w:val="center"/>
      </w:pPr>
      <w:r w:rsidRPr="00095879">
        <w:rPr>
          <w:noProof/>
        </w:rPr>
        <w:drawing>
          <wp:inline distT="0" distB="0" distL="0" distR="0" wp14:anchorId="63BFB7C6" wp14:editId="2F0F17E8">
            <wp:extent cx="5040630" cy="671512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630" cy="6715125"/>
                    </a:xfrm>
                    <a:prstGeom prst="rect">
                      <a:avLst/>
                    </a:prstGeom>
                    <a:noFill/>
                    <a:ln>
                      <a:noFill/>
                    </a:ln>
                  </pic:spPr>
                </pic:pic>
              </a:graphicData>
            </a:graphic>
          </wp:inline>
        </w:drawing>
      </w:r>
    </w:p>
    <w:p w14:paraId="48B4F954" w14:textId="118122A3" w:rsidR="00095879" w:rsidRDefault="00095879" w:rsidP="00095879">
      <w:pPr>
        <w:pStyle w:val="1hinhve"/>
      </w:pPr>
      <w:r>
        <w:t>Hình 4.1. Website hiện tại của MitechCenter.vn</w:t>
      </w:r>
    </w:p>
    <w:p w14:paraId="221A8316" w14:textId="7FAF7207" w:rsidR="002966C0" w:rsidRDefault="002966C0" w:rsidP="002966C0">
      <w:pPr>
        <w:pStyle w:val="1doanvanban"/>
      </w:pPr>
      <w:r>
        <w:lastRenderedPageBreak/>
        <w:t>Tuy nhiên, hiện tại website này vẫn còn khá sơ sài</w:t>
      </w:r>
      <w:r w:rsidR="0029316B">
        <w:t xml:space="preserve"> và còn một số điều bất cập như sau:</w:t>
      </w:r>
    </w:p>
    <w:p w14:paraId="08B67ADF" w14:textId="3BCDA927" w:rsidR="0029316B" w:rsidRDefault="0029316B" w:rsidP="0029316B">
      <w:pPr>
        <w:pStyle w:val="1doanvanban"/>
      </w:pPr>
      <w:r>
        <w:t>- Trang chủ chỉ chủ yếu hiển thị về tin tức và chỉ cung cấp thông tin cho mảng đào tạo mà chưa tập trung hay có phân mục nào giới thiệu về các dịch vụ công nghệ thông tin của trung tâm.</w:t>
      </w:r>
    </w:p>
    <w:p w14:paraId="5BDF1ECC" w14:textId="02B9A108" w:rsidR="0029316B" w:rsidRDefault="0029316B" w:rsidP="0029316B">
      <w:pPr>
        <w:pStyle w:val="1doanvanban"/>
      </w:pPr>
      <w:r>
        <w:t>- Chưa hoàn thiện về mặt carousel, khi mà chúng chỉ đơn thuần chỉ là những tấm ảnh tĩnh và không thể nhấp và các nút để truy cập đến thông tin chi tiết. Đây chính là phần dễ thu hút sự chú ý và quan tâm của người dùng nhất với hiệu ứng bắt mắt. Nhưng lại không thể mang đến thông tin chi tiết khi người dùng muốn bấm vào nút trên ảnh.</w:t>
      </w:r>
    </w:p>
    <w:p w14:paraId="7089530B" w14:textId="2C16EC2B" w:rsidR="0029316B" w:rsidRDefault="00F10AE9" w:rsidP="0029316B">
      <w:pPr>
        <w:jc w:val="center"/>
      </w:pPr>
      <w:r>
        <w:rPr>
          <w:noProof/>
        </w:rPr>
        <mc:AlternateContent>
          <mc:Choice Requires="wps">
            <w:drawing>
              <wp:anchor distT="0" distB="0" distL="114300" distR="114300" simplePos="0" relativeHeight="251671040" behindDoc="0" locked="0" layoutInCell="1" allowOverlap="1" wp14:anchorId="066F007F" wp14:editId="50240869">
                <wp:simplePos x="0" y="0"/>
                <wp:positionH relativeFrom="column">
                  <wp:posOffset>330200</wp:posOffset>
                </wp:positionH>
                <wp:positionV relativeFrom="paragraph">
                  <wp:posOffset>1769745</wp:posOffset>
                </wp:positionV>
                <wp:extent cx="1485900" cy="5238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485900"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327E4" id="Rectangle 35" o:spid="_x0000_s1026" style="position:absolute;margin-left:26pt;margin-top:139.35pt;width:117pt;height:41.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2QmAIAAIc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" filled="f" strokecolor="red" strokeweight="1pt"/>
            </w:pict>
          </mc:Fallback>
        </mc:AlternateContent>
      </w:r>
      <w:r w:rsidR="0029316B">
        <w:rPr>
          <w:noProof/>
        </w:rPr>
        <w:drawing>
          <wp:inline distT="0" distB="0" distL="0" distR="0" wp14:anchorId="1B79D938" wp14:editId="3429D35A">
            <wp:extent cx="5760085" cy="2874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74010"/>
                    </a:xfrm>
                    <a:prstGeom prst="rect">
                      <a:avLst/>
                    </a:prstGeom>
                  </pic:spPr>
                </pic:pic>
              </a:graphicData>
            </a:graphic>
          </wp:inline>
        </w:drawing>
      </w:r>
    </w:p>
    <w:p w14:paraId="1E22CD4F" w14:textId="67E75102" w:rsidR="0029316B" w:rsidRDefault="0029316B" w:rsidP="0029316B">
      <w:pPr>
        <w:pStyle w:val="1hinhve"/>
      </w:pPr>
      <w:r>
        <w:t>Hình 4.2. Carousel chỉ là các ảnh tỉnh, không nhấn được</w:t>
      </w:r>
    </w:p>
    <w:p w14:paraId="301BB941" w14:textId="2845CC64" w:rsidR="00026402" w:rsidRDefault="00026402" w:rsidP="00026402">
      <w:pPr>
        <w:pStyle w:val="1doanvanban"/>
      </w:pPr>
      <w:r>
        <w:t xml:space="preserve">- </w:t>
      </w:r>
      <w:r w:rsidR="00146D3B">
        <w:t>Menu danh mục khóa học khi xem bài viết dẫn đến liên kết không tồn tại.</w:t>
      </w:r>
    </w:p>
    <w:p w14:paraId="18BEED00" w14:textId="38A025EA" w:rsidR="00146D3B" w:rsidRDefault="00146D3B" w:rsidP="00146D3B">
      <w:r>
        <w:rPr>
          <w:noProof/>
        </w:rPr>
        <w:drawing>
          <wp:inline distT="0" distB="0" distL="0" distR="0" wp14:anchorId="15EC14EF" wp14:editId="76AF58F8">
            <wp:extent cx="5760085" cy="2524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24125"/>
                    </a:xfrm>
                    <a:prstGeom prst="rect">
                      <a:avLst/>
                    </a:prstGeom>
                  </pic:spPr>
                </pic:pic>
              </a:graphicData>
            </a:graphic>
          </wp:inline>
        </w:drawing>
      </w:r>
    </w:p>
    <w:p w14:paraId="72DB43A4" w14:textId="5FDF954E" w:rsidR="00146D3B" w:rsidRDefault="00146D3B" w:rsidP="00146D3B">
      <w:pPr>
        <w:pStyle w:val="1hinhve"/>
      </w:pPr>
      <w:r>
        <w:t>Hình 4.3. Danh mục khóa học khi nhấn vào các bài viết</w:t>
      </w:r>
    </w:p>
    <w:p w14:paraId="1F6FB811" w14:textId="504AE0F4" w:rsidR="00777972" w:rsidRDefault="00777972" w:rsidP="00777972">
      <w:r>
        <w:rPr>
          <w:noProof/>
        </w:rPr>
        <w:lastRenderedPageBreak/>
        <w:drawing>
          <wp:inline distT="0" distB="0" distL="0" distR="0" wp14:anchorId="2EA4036C" wp14:editId="0378E737">
            <wp:extent cx="5760085" cy="288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82900"/>
                    </a:xfrm>
                    <a:prstGeom prst="rect">
                      <a:avLst/>
                    </a:prstGeom>
                  </pic:spPr>
                </pic:pic>
              </a:graphicData>
            </a:graphic>
          </wp:inline>
        </w:drawing>
      </w:r>
    </w:p>
    <w:p w14:paraId="3734F1C2" w14:textId="1812917B" w:rsidR="0030492E" w:rsidRDefault="00777972" w:rsidP="0030492E">
      <w:pPr>
        <w:pStyle w:val="1hinhve"/>
      </w:pPr>
      <w:r>
        <w:t>Hình 4.4. Trang hiển thị lỗi khi nhấn vào đường dẫn bất kỳ tại mục trên</w:t>
      </w:r>
    </w:p>
    <w:p w14:paraId="1B63CAAB" w14:textId="07386075" w:rsidR="00BF6D1F" w:rsidRDefault="00BF6D1F" w:rsidP="00BF6D1F">
      <w:pPr>
        <w:pStyle w:val="1doanvanban"/>
      </w:pPr>
      <w:r>
        <w:t>- Website vẫn chưa có favicon</w:t>
      </w:r>
    </w:p>
    <w:p w14:paraId="18D91A2F" w14:textId="3D497BE5" w:rsidR="00BF6D1F" w:rsidRDefault="00BF6D1F" w:rsidP="00BF6D1F">
      <w:r>
        <w:rPr>
          <w:noProof/>
        </w:rPr>
        <w:drawing>
          <wp:inline distT="0" distB="0" distL="0" distR="0" wp14:anchorId="49B88839" wp14:editId="4B19F143">
            <wp:extent cx="5760085" cy="370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702685"/>
                    </a:xfrm>
                    <a:prstGeom prst="rect">
                      <a:avLst/>
                    </a:prstGeom>
                  </pic:spPr>
                </pic:pic>
              </a:graphicData>
            </a:graphic>
          </wp:inline>
        </w:drawing>
      </w:r>
    </w:p>
    <w:p w14:paraId="4722DC5A" w14:textId="28589D8E" w:rsidR="00BF6D1F" w:rsidRPr="00BF6D1F" w:rsidRDefault="00BF6D1F" w:rsidP="00BF6D1F">
      <w:pPr>
        <w:pStyle w:val="1hinhve"/>
      </w:pPr>
      <w:r>
        <w:t>Hình 4.5. Website vẫn không có favicon</w:t>
      </w:r>
    </w:p>
    <w:p w14:paraId="5CF97B3A" w14:textId="7BF1D345" w:rsidR="0030492E" w:rsidRDefault="0030492E" w:rsidP="0030492E">
      <w:pPr>
        <w:pStyle w:val="1doanvanban"/>
      </w:pPr>
      <w:r>
        <w:t>Ngoài ra, MitechCenter.vn hiện tại đang được đội ngũ phát triển của Mitech sử dụng Framework là Laravel để thực thi. Đây là một Framework tuyệt vời, hiện Laravel đang là một Framework miễn phí rất được ưa chuộng trên thị trường công nghệ hiện tại. Tuy nhiên, ASP.NET Core cũng không kém cạnh, để so sánh giữa hai công nghệ này, em sẽ đưa ra một số dẫn chứng như sau:</w:t>
      </w:r>
    </w:p>
    <w:p w14:paraId="2C8561CE" w14:textId="414A7B11" w:rsidR="00652945" w:rsidRDefault="00652945" w:rsidP="00652945">
      <w:pPr>
        <w:pStyle w:val="1tenmucnho"/>
      </w:pPr>
      <w:r>
        <w:lastRenderedPageBreak/>
        <w:t xml:space="preserve">a) </w:t>
      </w:r>
      <w:r w:rsidR="008D09A4">
        <w:t>Tốc độ xử lý</w:t>
      </w:r>
    </w:p>
    <w:p w14:paraId="0742FA60" w14:textId="11C7794E" w:rsidR="0030492E" w:rsidRDefault="008D09A4" w:rsidP="0030492E">
      <w:pPr>
        <w:pStyle w:val="1doanvanban"/>
      </w:pPr>
      <w:r>
        <w:t xml:space="preserve">Theo một bài kiểm tra đánh giá trên trang </w:t>
      </w:r>
      <w:hyperlink r:id="rId32" w:history="1">
        <w:r w:rsidRPr="008D09A4">
          <w:rPr>
            <w:rStyle w:val="Hyperlink"/>
            <w:color w:val="auto"/>
            <w:u w:val="none"/>
          </w:rPr>
          <w:t>ryshin.vn</w:t>
        </w:r>
      </w:hyperlink>
      <w:r>
        <w:t xml:space="preserve">, họ đã đặt ra một kịch bản sử dụng công cụ </w:t>
      </w:r>
      <w:r w:rsidRPr="008D09A4">
        <w:rPr>
          <w:b/>
          <w:bCs/>
        </w:rPr>
        <w:t>Apache HTTP server benchmarking tool (ab)</w:t>
      </w:r>
      <w:r>
        <w:rPr>
          <w:b/>
          <w:bCs/>
        </w:rPr>
        <w:t xml:space="preserve"> </w:t>
      </w:r>
      <w:r>
        <w:t>để tạo ra tải mô phỏng, đây là mộ công cụ được phát triển bởi Apache Software Foudation, là công cụ tạo ta tải mô phỏng cho Web Server bằng cách gửi các request đồng thời tới máy chủ. Bên cạch đó, họ sử dụng Docker để kiểm nghiệm kết quả độc lập và tránh tình trạng bị ảnh hưởng bởi hệ điều hành. Kết quả thử nghiệm khi họ giả lập 100 người truy cập cùng thời điểm được thể hiện như hình sau:</w:t>
      </w:r>
    </w:p>
    <w:p w14:paraId="68DBDC66" w14:textId="343B06BC" w:rsidR="008D09A4" w:rsidRDefault="008D09A4" w:rsidP="008D09A4">
      <w:r>
        <w:rPr>
          <w:noProof/>
        </w:rPr>
        <w:drawing>
          <wp:inline distT="0" distB="0" distL="0" distR="0" wp14:anchorId="7ED5355C" wp14:editId="576AB8A9">
            <wp:extent cx="5760085" cy="2858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858135"/>
                    </a:xfrm>
                    <a:prstGeom prst="rect">
                      <a:avLst/>
                    </a:prstGeom>
                    <a:noFill/>
                    <a:ln>
                      <a:noFill/>
                    </a:ln>
                  </pic:spPr>
                </pic:pic>
              </a:graphicData>
            </a:graphic>
          </wp:inline>
        </w:drawing>
      </w:r>
    </w:p>
    <w:p w14:paraId="577E1DE2" w14:textId="6B22DFD3" w:rsidR="008D09A4" w:rsidRDefault="008D09A4" w:rsidP="008D09A4">
      <w:pPr>
        <w:pStyle w:val="1hinhve"/>
      </w:pPr>
      <w:r>
        <w:t>Hình 4.</w:t>
      </w:r>
      <w:r w:rsidR="00732770">
        <w:t>6</w:t>
      </w:r>
      <w:r>
        <w:t>. Kết quả về tốc độ phản hồi (Nhỏ hơn là tốt hơn)</w:t>
      </w:r>
    </w:p>
    <w:p w14:paraId="5D02506D" w14:textId="3B220F58" w:rsidR="00652945" w:rsidRDefault="00652945" w:rsidP="00652945">
      <w:pPr>
        <w:pStyle w:val="1doanvanban"/>
      </w:pPr>
      <w:r>
        <w:t>Từ đó có thể thấy ASP.NET Core có tốc độ phản hồi nhanh vượt trội, điều này có thể dễ hiểu bởi vì C# là một ngôn ngữ biên dịch còn hai ngôn ngữ còn lại kia là ngôn ngữ thông dịch.</w:t>
      </w:r>
    </w:p>
    <w:p w14:paraId="24B37EE8" w14:textId="0CFC390E" w:rsidR="006B0CCA" w:rsidRDefault="006B0CCA" w:rsidP="006B0CCA">
      <w:pPr>
        <w:pStyle w:val="1tenmucnho"/>
      </w:pPr>
      <w:r>
        <w:t>b) Tính bảo mật</w:t>
      </w:r>
    </w:p>
    <w:p w14:paraId="4325938B" w14:textId="01D9D01F" w:rsidR="006B0CCA" w:rsidRDefault="006B0CCA" w:rsidP="006B0CCA">
      <w:pPr>
        <w:pStyle w:val="1doanvanban"/>
      </w:pPr>
      <w:r>
        <w:t>ASP.NET Core được xây dựng bởi Microsoft nên vấn đề bảo mật luôn được đặt lên hàng đầu. Các dữ liệu đầu vào luôn được kiểm tra và chuẩn hóa một cách mạnh mẽ nhất nhằm ngăn chặn các cuộc tấn công giả mạo yêu cầu giữa các trang web (CSRF). Còn đối với Laravel Framework, đối tượng nhắm đến chủ yếu là tập trung vào giao diện tương tác với khách hàng, cùng với nhiều lý do khác nên bảo mật của Laravel từ đó cũng kém hơn so với ASP.NET Core.</w:t>
      </w:r>
    </w:p>
    <w:p w14:paraId="1C11F242" w14:textId="1EE2CA59" w:rsidR="006F36D3" w:rsidRDefault="006F36D3" w:rsidP="006F36D3">
      <w:pPr>
        <w:pStyle w:val="1tenmucnho"/>
      </w:pPr>
      <w:r>
        <w:t>c) Chi phí</w:t>
      </w:r>
    </w:p>
    <w:p w14:paraId="7D798488" w14:textId="3B1DCECE" w:rsidR="006F36D3" w:rsidRDefault="006F36D3" w:rsidP="008413CC">
      <w:pPr>
        <w:pStyle w:val="1doanvanban"/>
      </w:pPr>
      <w:r>
        <w:t xml:space="preserve">Nếu khi trước sử dụng các công nghệ do Microsoft cung cấp, chúng ta phải trả một khoản phí về bản quyền. Điều này khiến cho các doanh nghiệp e ngại nên dẫn đến sử dụng các Framework như Laravel. Tuy nhiên vào thời điểm này, với </w:t>
      </w:r>
      <w:r>
        <w:lastRenderedPageBreak/>
        <w:t>sự phát triển của xu hướng OpenSource, .NET Core/ASP.NET Core hiện đang là một mã nguồn mở hoàn toàn miễn phí với khả năng triển khai đa nền tảng, SQL Server có phiên bản Express cũng đang là một lựa chọn miễn phí khác đối với lượng dữ liệu vừa đủ. Chính vì vậy, chúng ta có thể dễ dàng ứng dụng ASP.NET Core để thay thế Laravel mà không cần lo về mặt chi phí khi sử dụng.</w:t>
      </w:r>
    </w:p>
    <w:p w14:paraId="52ED2C42" w14:textId="29611A91" w:rsidR="008413CC" w:rsidRPr="008413CC" w:rsidRDefault="008413CC" w:rsidP="008413CC">
      <w:pPr>
        <w:pStyle w:val="1doanvanban"/>
      </w:pPr>
      <w:r>
        <w:t xml:space="preserve">Từ những điều trên, cùng những khiếm khuyết chưa hoàn thiện đang tồn tại trong website MiechCenter.vn, việc thực hiện dự án của đề tài </w:t>
      </w:r>
      <w:r w:rsidRPr="008413CC">
        <w:rPr>
          <w:b/>
          <w:bCs/>
        </w:rPr>
        <w:t>“XÂY DỰNG WEBSITE MITECHCENTER.VN SỬ DỤNG ASP.NET CORE”</w:t>
      </w:r>
      <w:r>
        <w:t xml:space="preserve"> là điều vô cùng cần thiết và thực tế trong lúc này.</w:t>
      </w:r>
    </w:p>
    <w:p w14:paraId="7E6B3C49" w14:textId="414524D4" w:rsidR="006940F7" w:rsidRDefault="006940F7" w:rsidP="00991E07">
      <w:pPr>
        <w:pStyle w:val="1tenmuclon"/>
      </w:pPr>
      <w:r>
        <w:t>4.2. Đối tượng sử dụng</w:t>
      </w:r>
    </w:p>
    <w:p w14:paraId="14A29DBA" w14:textId="1DBA215A" w:rsidR="00B158A0" w:rsidRDefault="00B158A0" w:rsidP="00B158A0">
      <w:pPr>
        <w:pStyle w:val="1doanvanban"/>
      </w:pPr>
      <w:r>
        <w:t>Với mục đích sử dụng là cung cấp từ phía quản lý cũng như truyền tải thông tin đến khách hàng hoặc học viên,… hay các đối tượng có nhu cầu tìm hiểu về Trung Tâm CNTT &amp; NN – Trường ĐH Thông Tin Liên Lạc, nên website sẽ chia ra làm hai phần cho hai đối tượng, đó là:</w:t>
      </w:r>
    </w:p>
    <w:p w14:paraId="089E2F7F" w14:textId="05A31AEC" w:rsidR="00B158A0" w:rsidRDefault="00B158A0" w:rsidP="00B158A0">
      <w:pPr>
        <w:pStyle w:val="1doanvanban"/>
      </w:pPr>
      <w:r>
        <w:t>- Quản trị viên: Cho phép quản lý website, đăng và truyền tải thông tin đến người dùng.</w:t>
      </w:r>
    </w:p>
    <w:p w14:paraId="5D4C950B" w14:textId="19F4F5F1" w:rsidR="00216D3D" w:rsidRDefault="00216D3D" w:rsidP="00B158A0">
      <w:pPr>
        <w:pStyle w:val="1doanvanban"/>
      </w:pPr>
      <w:r>
        <w:t>- Người dùng: Bao gồm khách hàng hoặc học viên,… hay các đối tượng có nhu cầu tìm hiểu về Trung Tâm CNTT &amp; NN – Trường ĐH Thông Tin Liên Lạc</w:t>
      </w:r>
      <w:r w:rsidR="003278D3">
        <w:t>, cho phép họ xem thông tin được truyền tải, thông tin liên hệ hoặc để lại lời nhắn,…</w:t>
      </w:r>
    </w:p>
    <w:p w14:paraId="289F094F" w14:textId="70199FD6" w:rsidR="00991E07" w:rsidRDefault="006940F7" w:rsidP="00991E07">
      <w:pPr>
        <w:pStyle w:val="1tenmuclon"/>
      </w:pPr>
      <w:r>
        <w:t xml:space="preserve">4.3. </w:t>
      </w:r>
      <w:r w:rsidR="00991E07">
        <w:t>Hệ thống chức năng</w:t>
      </w:r>
    </w:p>
    <w:p w14:paraId="368F48B2" w14:textId="42099142" w:rsidR="006F43E3" w:rsidRDefault="00991E07" w:rsidP="00B021A7">
      <w:pPr>
        <w:pStyle w:val="1tenmucvua"/>
      </w:pPr>
      <w:r>
        <w:t>4.3.1. Về phía người dùng</w:t>
      </w:r>
    </w:p>
    <w:p w14:paraId="04166C51" w14:textId="347F0137" w:rsidR="006F43E3" w:rsidRDefault="006F43E3" w:rsidP="006F43E3">
      <w:pPr>
        <w:pStyle w:val="1doanvanban"/>
      </w:pPr>
      <w:r>
        <w:t>Xây dụng website có khả năng hỗ trợ người dùng ghé thăm với các yêu cầu sau đây:</w:t>
      </w:r>
    </w:p>
    <w:p w14:paraId="075E6AC8" w14:textId="377515F7" w:rsidR="006F43E3" w:rsidRDefault="006F43E3" w:rsidP="006F43E3">
      <w:pPr>
        <w:pStyle w:val="1doanvanban"/>
      </w:pPr>
      <w:r>
        <w:t>- Website hỗ trợ responsive trên các thiết bị phổ biến của người dùng.</w:t>
      </w:r>
    </w:p>
    <w:p w14:paraId="21D86672" w14:textId="3D29CB35" w:rsidR="00A134F7" w:rsidRDefault="00A134F7" w:rsidP="006F43E3">
      <w:pPr>
        <w:pStyle w:val="1doanvanban"/>
      </w:pPr>
      <w:r>
        <w:t>- Trang chủ có các mục: Danh sách dịch vụ, chương trình đào tạo, tin tức mới, đối tác, slide về các mục giới thiệu.</w:t>
      </w:r>
    </w:p>
    <w:p w14:paraId="770FD323" w14:textId="1ECACA67" w:rsidR="00A134F7" w:rsidRDefault="00A134F7" w:rsidP="006F43E3">
      <w:pPr>
        <w:pStyle w:val="1doanvanban"/>
      </w:pPr>
      <w:r>
        <w:t>- Footer cần có: Thông tư về quyết định thành lập trung tâm, địa chỉ liên hệ, hộp toại hiển thị like fanpage.</w:t>
      </w:r>
    </w:p>
    <w:p w14:paraId="64C390BB" w14:textId="5FFA662E" w:rsidR="006E04DF" w:rsidRDefault="006E04DF" w:rsidP="006F43E3">
      <w:pPr>
        <w:pStyle w:val="1doanvanban"/>
      </w:pPr>
      <w:r>
        <w:t>- Cần có trang giới thiệu về Mitech Center</w:t>
      </w:r>
    </w:p>
    <w:p w14:paraId="328629B2" w14:textId="75F36A68" w:rsidR="006E04DF" w:rsidRDefault="006E04DF" w:rsidP="006F43E3">
      <w:pPr>
        <w:pStyle w:val="1doanvanban"/>
      </w:pPr>
      <w:r>
        <w:t>- Cần có trang liên hệ</w:t>
      </w:r>
    </w:p>
    <w:p w14:paraId="16461D3B" w14:textId="4E19CFD4" w:rsidR="006E04DF" w:rsidRDefault="006E04DF" w:rsidP="006F43E3">
      <w:pPr>
        <w:pStyle w:val="1doanvanban"/>
      </w:pPr>
      <w:r>
        <w:t>- Trang danh sách các khóa học</w:t>
      </w:r>
    </w:p>
    <w:p w14:paraId="4F46D54D" w14:textId="2F8F3621" w:rsidR="006E04DF" w:rsidRDefault="006E04DF" w:rsidP="006F43E3">
      <w:pPr>
        <w:pStyle w:val="1doanvanban"/>
      </w:pPr>
      <w:r>
        <w:lastRenderedPageBreak/>
        <w:t>- Danh mục tin tức</w:t>
      </w:r>
    </w:p>
    <w:p w14:paraId="636A7BF2" w14:textId="3CC5C2FC" w:rsidR="00991E07" w:rsidRDefault="00991E07" w:rsidP="00B021A7">
      <w:pPr>
        <w:pStyle w:val="1tenmucvua"/>
      </w:pPr>
      <w:r>
        <w:t>4.3.2. Về phía trang quản lý</w:t>
      </w:r>
    </w:p>
    <w:p w14:paraId="09D624F4" w14:textId="480F791F" w:rsidR="00652543" w:rsidRDefault="00652543" w:rsidP="00652543">
      <w:pPr>
        <w:pStyle w:val="1doanvanban"/>
      </w:pPr>
      <w:r>
        <w:t>Xây dựng được trang quản lý có các chức năng như sau:</w:t>
      </w:r>
    </w:p>
    <w:p w14:paraId="14A66BB6" w14:textId="7F2AE98B" w:rsidR="00652543" w:rsidRDefault="000F4852" w:rsidP="00652543">
      <w:pPr>
        <w:pStyle w:val="1doanvanban"/>
      </w:pPr>
      <w:r>
        <w:t>- Chỉnh sửa được các thành phần cơ bản tại trang chủ: Carousel, các nội dung text</w:t>
      </w:r>
    </w:p>
    <w:p w14:paraId="2C4E6C5D" w14:textId="692D1858" w:rsidR="000F4852" w:rsidRDefault="000F4852" w:rsidP="00652543">
      <w:pPr>
        <w:pStyle w:val="1doanvanban"/>
      </w:pPr>
      <w:r>
        <w:t>- Tạo các danh mục của tin tức và khóa học</w:t>
      </w:r>
    </w:p>
    <w:p w14:paraId="70DE3830" w14:textId="5DCEFA72" w:rsidR="000F4852" w:rsidRDefault="000F4852" w:rsidP="00652543">
      <w:pPr>
        <w:pStyle w:val="1doanvanban"/>
      </w:pPr>
      <w:r>
        <w:t>- Thêm bài viết</w:t>
      </w:r>
    </w:p>
    <w:p w14:paraId="686ACFA3" w14:textId="26A0D5D9" w:rsidR="000F4852" w:rsidRDefault="000F4852" w:rsidP="00652543">
      <w:pPr>
        <w:pStyle w:val="1doanvanban"/>
      </w:pPr>
      <w:r>
        <w:t>- Thêm khóa học</w:t>
      </w:r>
    </w:p>
    <w:p w14:paraId="520B6E1C" w14:textId="44AE0239" w:rsidR="000F4852" w:rsidRDefault="000F4852" w:rsidP="000F4852">
      <w:pPr>
        <w:pStyle w:val="1doanvanban"/>
      </w:pPr>
      <w:r>
        <w:t>- Thêm chương trình đào tạo</w:t>
      </w:r>
    </w:p>
    <w:p w14:paraId="62981E05" w14:textId="68066A27" w:rsidR="00633DEF" w:rsidRDefault="00633DEF" w:rsidP="000F4852">
      <w:pPr>
        <w:pStyle w:val="1doanvanban"/>
      </w:pPr>
      <w:r>
        <w:t>- Kiểm tra tin nhắn liên hệ từ khách hàng thông qua website</w:t>
      </w:r>
    </w:p>
    <w:p w14:paraId="3B3A7A11" w14:textId="77777777" w:rsidR="00991E07" w:rsidRDefault="00991E07" w:rsidP="00991E07">
      <w:pPr>
        <w:pStyle w:val="1tenmuclon"/>
      </w:pPr>
      <w:r>
        <w:t>4.4. Kiến trúc và thiết kế ứng dụng website</w:t>
      </w:r>
    </w:p>
    <w:p w14:paraId="28577896" w14:textId="77777777" w:rsidR="00991E07" w:rsidRDefault="00991E07" w:rsidP="00B021A7">
      <w:pPr>
        <w:pStyle w:val="1tenmucvua"/>
      </w:pPr>
      <w:r>
        <w:t>4.4.1. Sơ đồ luồng dữ liệu</w:t>
      </w:r>
    </w:p>
    <w:p w14:paraId="02BBF1FB" w14:textId="77777777" w:rsidR="00991E07" w:rsidRDefault="00991E07" w:rsidP="00B021A7">
      <w:pPr>
        <w:pStyle w:val="1tenmucvua"/>
      </w:pPr>
      <w:r>
        <w:t>4.4.2. Sơ đồ quan hệ thực thể</w:t>
      </w:r>
    </w:p>
    <w:p w14:paraId="28BBCC7F" w14:textId="77777777" w:rsidR="00991E07" w:rsidRDefault="00991E07" w:rsidP="00B021A7">
      <w:pPr>
        <w:pStyle w:val="1tenmucvua"/>
      </w:pPr>
      <w:r>
        <w:t>4.4.3. Cấu trúc dữ liệu</w:t>
      </w:r>
    </w:p>
    <w:p w14:paraId="4E977257" w14:textId="57D34F48" w:rsidR="0026686E" w:rsidRDefault="00991E07" w:rsidP="00991E07">
      <w:pPr>
        <w:pStyle w:val="1tenmuclon"/>
      </w:pPr>
      <w:r>
        <w:t>4.5. Tiến hành xây dựng website với ASP.NET Core</w:t>
      </w:r>
    </w:p>
    <w:p w14:paraId="609556B2" w14:textId="09142DBD" w:rsidR="004132FD" w:rsidRDefault="004132FD" w:rsidP="00DA4C0A">
      <w:pPr>
        <w:pStyle w:val="1doanvanban"/>
      </w:pPr>
      <w:r>
        <w:t>Vì tính gọn nhẹ và linh hoạt của Visual Studio Code (VSCode) rất thuận lợi cho việc phát triển ứng dụng, đặc biệt là trên những máy có cấu hình yếu như laptop của em, nên khi tiến hành xây dựng website này, em xin trình bày theo quy trình được triển khai trên IDE là VSCode.</w:t>
      </w:r>
    </w:p>
    <w:p w14:paraId="662B67C0" w14:textId="2F31D253" w:rsidR="004132FD" w:rsidRDefault="007800C5" w:rsidP="00B021A7">
      <w:pPr>
        <w:pStyle w:val="1tenmucvua"/>
      </w:pPr>
      <w:r>
        <w:t>4.5.1. Khởi tạo dự án</w:t>
      </w:r>
      <w:r w:rsidR="0097724B">
        <w:t xml:space="preserve"> </w:t>
      </w:r>
      <w:r w:rsidR="0097724B" w:rsidRPr="00B021A7">
        <w:t>website</w:t>
      </w:r>
    </w:p>
    <w:p w14:paraId="40A20B17" w14:textId="49EECB79" w:rsidR="0097724B" w:rsidRPr="0097724B" w:rsidRDefault="0097724B" w:rsidP="00B021A7">
      <w:pPr>
        <w:pStyle w:val="1tenmucnho"/>
      </w:pPr>
      <w:r>
        <w:t>a) Mở dự án website</w:t>
      </w:r>
    </w:p>
    <w:p w14:paraId="46239359" w14:textId="1967F0AB" w:rsidR="003F338A" w:rsidRDefault="00954A7D" w:rsidP="00B75FBF">
      <w:pPr>
        <w:ind w:firstLine="720"/>
        <w:jc w:val="both"/>
        <w:rPr>
          <w:lang w:val="en-US"/>
        </w:rPr>
      </w:pPr>
      <w:r>
        <w:rPr>
          <w:lang w:val="en-US"/>
        </w:rPr>
        <w:t xml:space="preserve">- </w:t>
      </w:r>
      <w:r w:rsidR="00CC6EA0">
        <w:rPr>
          <w:lang w:val="en-US"/>
        </w:rPr>
        <w:t xml:space="preserve">Bước đầu tiên, chúng </w:t>
      </w:r>
      <w:r w:rsidR="003F338A">
        <w:rPr>
          <w:lang w:val="en-US"/>
        </w:rPr>
        <w:t>ta cần mở VSCode lên</w:t>
      </w:r>
      <w:r w:rsidR="00015CF0">
        <w:rPr>
          <w:lang w:val="en-US"/>
        </w:rPr>
        <w:t>.</w:t>
      </w:r>
    </w:p>
    <w:p w14:paraId="4C9BE93D" w14:textId="3B950F9F" w:rsidR="00714A43" w:rsidRPr="00DF266C" w:rsidRDefault="00DF266C" w:rsidP="00B75FBF">
      <w:pPr>
        <w:ind w:firstLine="720"/>
        <w:jc w:val="both"/>
        <w:rPr>
          <w:lang w:val="en-US"/>
        </w:rPr>
      </w:pPr>
      <w:r>
        <w:rPr>
          <w:lang w:val="en-US"/>
        </w:rPr>
        <w:t xml:space="preserve">- </w:t>
      </w:r>
      <w:r w:rsidR="003F338A" w:rsidRPr="00DF266C">
        <w:rPr>
          <w:lang w:val="en-US"/>
        </w:rPr>
        <w:t xml:space="preserve">Tiếp theo, nhấn vào </w:t>
      </w:r>
      <w:r w:rsidR="003F338A" w:rsidRPr="00DF266C">
        <w:rPr>
          <w:b/>
          <w:bCs/>
          <w:lang w:val="en-US"/>
        </w:rPr>
        <w:t>“File”</w:t>
      </w:r>
      <w:r w:rsidR="003F338A" w:rsidRPr="00DF266C">
        <w:rPr>
          <w:lang w:val="en-US"/>
        </w:rPr>
        <w:t xml:space="preserve"> &gt; </w:t>
      </w:r>
      <w:r w:rsidR="003F338A" w:rsidRPr="00DF266C">
        <w:rPr>
          <w:b/>
          <w:bCs/>
          <w:lang w:val="en-US"/>
        </w:rPr>
        <w:t>“Open Folder”</w:t>
      </w:r>
      <w:r w:rsidR="003F338A" w:rsidRPr="00DF266C">
        <w:rPr>
          <w:lang w:val="en-US"/>
        </w:rPr>
        <w:t xml:space="preserve"> từ thanh công cụ và chọn thư mục sẽ đặt dự án ở đó – cụ thể ở đây là thư mục</w:t>
      </w:r>
      <w:r w:rsidR="003F338A" w:rsidRPr="00DF266C">
        <w:rPr>
          <w:b/>
          <w:bCs/>
          <w:lang w:val="en-US"/>
        </w:rPr>
        <w:t xml:space="preserve"> “F:\MitechCenter.vn”</w:t>
      </w:r>
      <w:r w:rsidR="003F338A" w:rsidRPr="00DF266C">
        <w:rPr>
          <w:lang w:val="en-US"/>
        </w:rPr>
        <w:t xml:space="preserve">, sau đó nhấn </w:t>
      </w:r>
      <w:r w:rsidR="003F338A" w:rsidRPr="00DF266C">
        <w:rPr>
          <w:b/>
          <w:bCs/>
          <w:lang w:val="en-US"/>
        </w:rPr>
        <w:t>“Select Folder”</w:t>
      </w:r>
      <w:r w:rsidR="003F338A" w:rsidRPr="00DF266C">
        <w:rPr>
          <w:lang w:val="en-US"/>
        </w:rPr>
        <w:t>.</w:t>
      </w:r>
    </w:p>
    <w:p w14:paraId="0E8DD92C" w14:textId="77777777" w:rsidR="00A165A4" w:rsidRDefault="00714A43">
      <w:r>
        <w:rPr>
          <w:noProof/>
        </w:rPr>
        <w:lastRenderedPageBreak/>
        <w:drawing>
          <wp:inline distT="0" distB="0" distL="0" distR="0" wp14:anchorId="34E959A4" wp14:editId="16B1492A">
            <wp:extent cx="5760085" cy="3238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8500"/>
                    </a:xfrm>
                    <a:prstGeom prst="rect">
                      <a:avLst/>
                    </a:prstGeom>
                  </pic:spPr>
                </pic:pic>
              </a:graphicData>
            </a:graphic>
          </wp:inline>
        </w:drawing>
      </w:r>
      <w:r>
        <w:t xml:space="preserve"> </w:t>
      </w:r>
    </w:p>
    <w:p w14:paraId="123B5276" w14:textId="77777777" w:rsidR="0097724B" w:rsidRDefault="00A165A4" w:rsidP="007667DC">
      <w:pPr>
        <w:pStyle w:val="1hinhve"/>
      </w:pPr>
      <w:r w:rsidRPr="007667DC">
        <w:t xml:space="preserve">Hình </w:t>
      </w:r>
      <w:r w:rsidR="00103C23" w:rsidRPr="007667DC">
        <w:t>4.1.</w:t>
      </w:r>
      <w:r w:rsidR="007667DC" w:rsidRPr="007667DC">
        <w:t xml:space="preserve"> Hoàn thành tạo và mở thư mục chứa dự án</w:t>
      </w:r>
    </w:p>
    <w:p w14:paraId="2F8622D1" w14:textId="77777777" w:rsidR="00CF71C6" w:rsidRDefault="00CF71C6" w:rsidP="00B021A7">
      <w:pPr>
        <w:pStyle w:val="1tenmucnho"/>
      </w:pPr>
      <w:r>
        <w:t>b) Khởi tạo dự án .NET Core</w:t>
      </w:r>
    </w:p>
    <w:p w14:paraId="4CC61001" w14:textId="438887CB" w:rsidR="00015CF0" w:rsidRPr="00015CF0" w:rsidRDefault="00755F01" w:rsidP="00B75FBF">
      <w:pPr>
        <w:jc w:val="both"/>
        <w:rPr>
          <w:b/>
          <w:bCs/>
          <w:lang w:val="en-US"/>
        </w:rPr>
      </w:pPr>
      <w:r>
        <w:tab/>
      </w:r>
      <w:r>
        <w:rPr>
          <w:lang w:val="en-US"/>
        </w:rPr>
        <w:t xml:space="preserve">- Đầu tiên, cần mở cửa sổ lệnh bằng cách chọn </w:t>
      </w:r>
      <w:r w:rsidRPr="00015CF0">
        <w:rPr>
          <w:b/>
          <w:bCs/>
          <w:lang w:val="en-US"/>
        </w:rPr>
        <w:t>“Terminal”</w:t>
      </w:r>
      <w:r>
        <w:rPr>
          <w:lang w:val="en-US"/>
        </w:rPr>
        <w:t xml:space="preserve"> &gt; </w:t>
      </w:r>
      <w:r w:rsidRPr="00015CF0">
        <w:rPr>
          <w:b/>
          <w:bCs/>
          <w:lang w:val="en-US"/>
        </w:rPr>
        <w:t>“New Termial”</w:t>
      </w:r>
      <w:r w:rsidR="00015CF0" w:rsidRPr="00015CF0">
        <w:rPr>
          <w:lang w:val="en-US"/>
        </w:rPr>
        <w:t>.</w:t>
      </w:r>
    </w:p>
    <w:p w14:paraId="3B786949" w14:textId="00EDFA63" w:rsidR="00090140" w:rsidRDefault="00015CF0" w:rsidP="00B75FBF">
      <w:pPr>
        <w:jc w:val="both"/>
        <w:rPr>
          <w:lang w:val="en-US"/>
        </w:rPr>
      </w:pPr>
      <w:r>
        <w:rPr>
          <w:lang w:val="en-US"/>
        </w:rPr>
        <w:tab/>
        <w:t xml:space="preserve">- Trong cửa sổ lệnh, tiến hành gõ </w:t>
      </w:r>
      <w:r w:rsidRPr="00015CF0">
        <w:rPr>
          <w:b/>
          <w:bCs/>
          <w:lang w:val="en-US"/>
        </w:rPr>
        <w:t xml:space="preserve">“dotnet new </w:t>
      </w:r>
      <w:r w:rsidR="00E64C16">
        <w:rPr>
          <w:b/>
          <w:bCs/>
          <w:lang w:val="en-US"/>
        </w:rPr>
        <w:t>mvc</w:t>
      </w:r>
      <w:r w:rsidRPr="00015CF0">
        <w:rPr>
          <w:b/>
          <w:bCs/>
          <w:lang w:val="en-US"/>
        </w:rPr>
        <w:t>”</w:t>
      </w:r>
      <w:r w:rsidR="00E64C16">
        <w:rPr>
          <w:lang w:val="en-US"/>
        </w:rPr>
        <w:t xml:space="preserve">, vì ở đây chúng ta sẽ tiến hành xây dựng website theo mô hình MVC sử dụng ASP.NET Core nên chúng ta sẽ sử dụng câu lệnh nêu trên. Ngoài ra còn có nhiều câu lệnh hữu ích khách để chúng ta có thể tạo dự án với các lựa chọn như </w:t>
      </w:r>
      <w:r w:rsidR="00E64C16" w:rsidRPr="00E64C16">
        <w:rPr>
          <w:lang w:val="en-US"/>
        </w:rPr>
        <w:t>ASP.NET Core with Angular</w:t>
      </w:r>
      <w:r w:rsidR="00E64C16">
        <w:rPr>
          <w:lang w:val="en-US"/>
        </w:rPr>
        <w:t xml:space="preserve">, React.js với Redux hoặc không,… chi tiết có thể sử dụng lệnh </w:t>
      </w:r>
      <w:r w:rsidR="00E64C16" w:rsidRPr="00E64C16">
        <w:rPr>
          <w:b/>
          <w:bCs/>
          <w:lang w:val="en-US"/>
        </w:rPr>
        <w:t>“dotnet new -h”</w:t>
      </w:r>
    </w:p>
    <w:p w14:paraId="1B54F572" w14:textId="46F3D2C9" w:rsidR="00AD326B" w:rsidRDefault="00090140" w:rsidP="00B75FBF">
      <w:pPr>
        <w:jc w:val="both"/>
        <w:rPr>
          <w:lang w:val="en-US"/>
        </w:rPr>
      </w:pPr>
      <w:r>
        <w:rPr>
          <w:lang w:val="en-US"/>
        </w:rPr>
        <w:tab/>
        <w:t xml:space="preserve">- </w:t>
      </w:r>
      <w:r w:rsidR="00CA19CE">
        <w:rPr>
          <w:lang w:val="en-US"/>
        </w:rPr>
        <w:t>Khi câu lệnh hoàn thành, chúng ta sẽ có thư mục dự án bao gồm các tệp tin như hình bên dưới</w:t>
      </w:r>
      <w:r w:rsidR="00E11AAD">
        <w:rPr>
          <w:lang w:val="en-US"/>
        </w:rPr>
        <w:t>.</w:t>
      </w:r>
    </w:p>
    <w:p w14:paraId="540BB29D" w14:textId="58876193" w:rsidR="00410BE0" w:rsidRDefault="00410BE0" w:rsidP="00CF71C6">
      <w:pPr>
        <w:rPr>
          <w:lang w:val="en-US"/>
        </w:rPr>
      </w:pPr>
      <w:r>
        <w:rPr>
          <w:noProof/>
        </w:rPr>
        <w:lastRenderedPageBreak/>
        <mc:AlternateContent>
          <mc:Choice Requires="wps">
            <w:drawing>
              <wp:anchor distT="0" distB="0" distL="114300" distR="114300" simplePos="0" relativeHeight="251664896" behindDoc="0" locked="0" layoutInCell="1" allowOverlap="1" wp14:anchorId="19A96E1C" wp14:editId="7050BE26">
                <wp:simplePos x="0" y="0"/>
                <wp:positionH relativeFrom="column">
                  <wp:posOffset>1140487</wp:posOffset>
                </wp:positionH>
                <wp:positionV relativeFrom="paragraph">
                  <wp:posOffset>1930455</wp:posOffset>
                </wp:positionV>
                <wp:extent cx="1256306" cy="135173"/>
                <wp:effectExtent l="0" t="0" r="20320" b="17780"/>
                <wp:wrapNone/>
                <wp:docPr id="4" name="Rectangle 4"/>
                <wp:cNvGraphicFramePr/>
                <a:graphic xmlns:a="http://schemas.openxmlformats.org/drawingml/2006/main">
                  <a:graphicData uri="http://schemas.microsoft.com/office/word/2010/wordprocessingShape">
                    <wps:wsp>
                      <wps:cNvSpPr/>
                      <wps:spPr>
                        <a:xfrm>
                          <a:off x="0" y="0"/>
                          <a:ext cx="1256306" cy="135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AB607" id="Rectangle 4" o:spid="_x0000_s1026" style="position:absolute;margin-left:89.8pt;margin-top:152pt;width:98.9pt;height:10.6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" filled="f" strokecolor="red" strokeweight="1pt"/>
            </w:pict>
          </mc:Fallback>
        </mc:AlternateContent>
      </w:r>
      <w:r>
        <w:rPr>
          <w:noProof/>
        </w:rPr>
        <w:drawing>
          <wp:inline distT="0" distB="0" distL="0" distR="0" wp14:anchorId="216CE0A1" wp14:editId="31BF715C">
            <wp:extent cx="5760085"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8500"/>
                    </a:xfrm>
                    <a:prstGeom prst="rect">
                      <a:avLst/>
                    </a:prstGeom>
                  </pic:spPr>
                </pic:pic>
              </a:graphicData>
            </a:graphic>
          </wp:inline>
        </w:drawing>
      </w:r>
    </w:p>
    <w:p w14:paraId="6547AFD5" w14:textId="77777777" w:rsidR="00E11AAD" w:rsidRDefault="00E11AAD" w:rsidP="00252456">
      <w:pPr>
        <w:pStyle w:val="1hinhve"/>
      </w:pPr>
      <w:r>
        <w:t>Hình 4.2. Sau khi hoàn tất khởi tạo dự án</w:t>
      </w:r>
    </w:p>
    <w:p w14:paraId="100D1AA5" w14:textId="77777777" w:rsidR="00E11AAD" w:rsidRDefault="00E11AAD" w:rsidP="00384AE4">
      <w:pPr>
        <w:jc w:val="both"/>
      </w:pPr>
      <w:r>
        <w:tab/>
        <w:t>- Chức năng của các thành phần chính trong dự án trên bao gồm:</w:t>
      </w:r>
    </w:p>
    <w:p w14:paraId="4947A34D" w14:textId="3E313CCB" w:rsidR="00E11AAD" w:rsidRPr="00E11AAD" w:rsidRDefault="00E11AAD" w:rsidP="00384AE4">
      <w:pPr>
        <w:jc w:val="both"/>
      </w:pPr>
      <w:r>
        <w:tab/>
        <w:t xml:space="preserve">+ </w:t>
      </w:r>
      <w:r w:rsidRPr="0028609B">
        <w:rPr>
          <w:b/>
          <w:bCs/>
        </w:rPr>
        <w:t>Startup.cs</w:t>
      </w:r>
      <w:r w:rsidRPr="00E11AAD">
        <w:t>: Startup class - class cấu hình đường ống request</w:t>
      </w:r>
      <w:r w:rsidR="00844DCB">
        <w:rPr>
          <w:lang w:val="en-US"/>
        </w:rPr>
        <w:t xml:space="preserve">, nơi </w:t>
      </w:r>
      <w:r w:rsidRPr="00E11AAD">
        <w:t>xử lý tất cả requests làm nên ứng dụng.</w:t>
      </w:r>
    </w:p>
    <w:p w14:paraId="5C509DCF" w14:textId="1E3AD6D5" w:rsidR="00E11AAD" w:rsidRPr="00E11AAD" w:rsidRDefault="00E11AAD" w:rsidP="00384AE4">
      <w:pPr>
        <w:ind w:firstLine="720"/>
        <w:jc w:val="both"/>
      </w:pPr>
      <w:r>
        <w:t xml:space="preserve">+ </w:t>
      </w:r>
      <w:r w:rsidRPr="0028609B">
        <w:rPr>
          <w:b/>
          <w:bCs/>
        </w:rPr>
        <w:t>Program.cs</w:t>
      </w:r>
      <w:r w:rsidRPr="00E11AAD">
        <w:t xml:space="preserve">: Class chứa </w:t>
      </w:r>
      <w:r w:rsidR="007B4F8A">
        <w:rPr>
          <w:lang w:val="en-US"/>
        </w:rPr>
        <w:t>hàm main khởi đầu</w:t>
      </w:r>
      <w:r w:rsidRPr="00E11AAD">
        <w:t xml:space="preserve"> của ứng dụng.</w:t>
      </w:r>
    </w:p>
    <w:p w14:paraId="1BC2EA10" w14:textId="487A2564" w:rsidR="00E11AAD" w:rsidRPr="00E11AAD" w:rsidRDefault="00E11AAD" w:rsidP="00384AE4">
      <w:pPr>
        <w:ind w:firstLine="720"/>
        <w:jc w:val="both"/>
      </w:pPr>
      <w:r>
        <w:t xml:space="preserve">+ </w:t>
      </w:r>
      <w:r w:rsidRPr="0028609B">
        <w:rPr>
          <w:b/>
          <w:bCs/>
        </w:rPr>
        <w:t>MitechCenter.vn.csproj</w:t>
      </w:r>
      <w:r w:rsidRPr="00E11AAD">
        <w:t xml:space="preserve">: </w:t>
      </w:r>
      <w:r w:rsidR="004B6DC8">
        <w:rPr>
          <w:lang w:val="en-US"/>
        </w:rPr>
        <w:t>Tệp tin</w:t>
      </w:r>
      <w:r w:rsidRPr="00E11AAD">
        <w:t xml:space="preserve"> dự án định dạng cho những ứng dụng ASP.NET Core. Chứa Project references, Nuget references và các mục liên quan khác.</w:t>
      </w:r>
    </w:p>
    <w:p w14:paraId="1F9A35D1" w14:textId="2BB74961" w:rsidR="00E11AAD" w:rsidRPr="00E11AAD" w:rsidRDefault="00441EA4" w:rsidP="00384AE4">
      <w:pPr>
        <w:ind w:firstLine="720"/>
        <w:jc w:val="both"/>
      </w:pPr>
      <w:r>
        <w:t xml:space="preserve">+ </w:t>
      </w:r>
      <w:r w:rsidR="00E11AAD" w:rsidRPr="0028609B">
        <w:rPr>
          <w:b/>
          <w:bCs/>
        </w:rPr>
        <w:t>application.j</w:t>
      </w:r>
      <w:r w:rsidRPr="0028609B">
        <w:rPr>
          <w:b/>
          <w:bCs/>
        </w:rPr>
        <w:t>s</w:t>
      </w:r>
      <w:r w:rsidR="00E11AAD" w:rsidRPr="0028609B">
        <w:rPr>
          <w:b/>
          <w:bCs/>
        </w:rPr>
        <w:t>on/appsettings.Development.json</w:t>
      </w:r>
      <w:r w:rsidR="00E11AAD" w:rsidRPr="00E11AAD">
        <w:t>: Chứa những cấu hình, thiết lập cơ bản cho ứng dụng.</w:t>
      </w:r>
    </w:p>
    <w:p w14:paraId="16CC0C9C" w14:textId="2565FA79" w:rsidR="00E11AAD" w:rsidRPr="00E11AAD" w:rsidRDefault="00441EA4" w:rsidP="00384AE4">
      <w:pPr>
        <w:ind w:firstLine="720"/>
        <w:jc w:val="both"/>
      </w:pPr>
      <w:r>
        <w:t xml:space="preserve">+ </w:t>
      </w:r>
      <w:r w:rsidR="00E11AAD" w:rsidRPr="0028609B">
        <w:rPr>
          <w:b/>
          <w:bCs/>
        </w:rPr>
        <w:t>Views</w:t>
      </w:r>
      <w:r w:rsidR="00E11AAD" w:rsidRPr="00E11AAD">
        <w:t>: Chứa Razor views. Views là các thành phần để hiển thị giao diện người dùng. Nói chung, UI này hiển thị data model</w:t>
      </w:r>
    </w:p>
    <w:p w14:paraId="4CC92AB6" w14:textId="77777777" w:rsidR="00F90DAF" w:rsidRDefault="00441EA4" w:rsidP="00384AE4">
      <w:pPr>
        <w:ind w:firstLine="720"/>
        <w:jc w:val="both"/>
        <w:rPr>
          <w:lang w:val="en-US"/>
        </w:rPr>
      </w:pPr>
      <w:r>
        <w:t xml:space="preserve">+ </w:t>
      </w:r>
      <w:r w:rsidR="00E11AAD" w:rsidRPr="0028609B">
        <w:rPr>
          <w:b/>
          <w:bCs/>
        </w:rPr>
        <w:t>Controller</w:t>
      </w:r>
      <w:r w:rsidR="00E11AAD" w:rsidRPr="00E11AAD">
        <w:t>: Chứa các MVC controllers, khởi tạo với HomeController.cs.</w:t>
      </w:r>
      <w:r>
        <w:t xml:space="preserve"> </w:t>
      </w:r>
      <w:r w:rsidR="00E11AAD" w:rsidRPr="00E11AAD">
        <w:t>Controllers là các class để xử lý những yêu cầu của trình duyệt</w:t>
      </w:r>
      <w:r w:rsidR="00844DCB">
        <w:rPr>
          <w:lang w:val="en-US"/>
        </w:rPr>
        <w:t>.</w:t>
      </w:r>
    </w:p>
    <w:p w14:paraId="0F7E4A1A" w14:textId="5AB17B09" w:rsidR="00F90DAF" w:rsidRDefault="00F90DAF" w:rsidP="00F90DAF">
      <w:pPr>
        <w:pStyle w:val="1tenmucnho"/>
      </w:pPr>
      <w:r>
        <w:t>c) Chạy thử dự án sau khi khởi tạo</w:t>
      </w:r>
    </w:p>
    <w:p w14:paraId="65C9EC4C" w14:textId="03C6FD04" w:rsidR="004D11CB" w:rsidRDefault="004D11CB" w:rsidP="004D11CB">
      <w:pPr>
        <w:rPr>
          <w:lang w:val="en-US"/>
        </w:rPr>
      </w:pPr>
      <w:r>
        <w:tab/>
      </w:r>
      <w:r>
        <w:rPr>
          <w:lang w:val="en-US"/>
        </w:rPr>
        <w:t xml:space="preserve">- Gõ lệnh </w:t>
      </w:r>
      <w:r w:rsidRPr="004D11CB">
        <w:rPr>
          <w:b/>
          <w:bCs/>
        </w:rPr>
        <w:t xml:space="preserve">“dotnet dev-certs https </w:t>
      </w:r>
      <w:r w:rsidR="00A6479A">
        <w:rPr>
          <w:b/>
          <w:bCs/>
          <w:lang w:val="en-US"/>
        </w:rPr>
        <w:t>--</w:t>
      </w:r>
      <w:r w:rsidRPr="004D11CB">
        <w:rPr>
          <w:b/>
          <w:bCs/>
        </w:rPr>
        <w:t>trust”</w:t>
      </w:r>
      <w:r>
        <w:rPr>
          <w:lang w:val="en-US"/>
        </w:rPr>
        <w:t xml:space="preserve"> để tạo tin tưởng cho phép thực hiện hoàn chỉnh https trên môi trường phát triển.</w:t>
      </w:r>
      <w:r w:rsidR="00540A0C">
        <w:rPr>
          <w:lang w:val="en-US"/>
        </w:rPr>
        <w:t xml:space="preserve"> </w:t>
      </w:r>
      <w:r w:rsidR="001B44C9">
        <w:rPr>
          <w:lang w:val="en-US"/>
        </w:rPr>
        <w:t>Nhấn c</w:t>
      </w:r>
      <w:r w:rsidR="00540A0C">
        <w:rPr>
          <w:lang w:val="en-US"/>
        </w:rPr>
        <w:t>hấp nhận</w:t>
      </w:r>
      <w:r w:rsidR="001B44C9">
        <w:rPr>
          <w:lang w:val="en-US"/>
        </w:rPr>
        <w:t xml:space="preserve"> </w:t>
      </w:r>
      <w:r w:rsidR="001B44C9" w:rsidRPr="001B44C9">
        <w:rPr>
          <w:b/>
          <w:bCs/>
          <w:lang w:val="en-US"/>
        </w:rPr>
        <w:t>“Yes”</w:t>
      </w:r>
      <w:r w:rsidR="001B44C9">
        <w:rPr>
          <w:lang w:val="en-US"/>
        </w:rPr>
        <w:t xml:space="preserve"> trong</w:t>
      </w:r>
      <w:r w:rsidR="00540A0C">
        <w:rPr>
          <w:lang w:val="en-US"/>
        </w:rPr>
        <w:t xml:space="preserve"> hộp thoại như hình dưới để hoàn tất:</w:t>
      </w:r>
    </w:p>
    <w:p w14:paraId="410FD6EB" w14:textId="27135B3D" w:rsidR="00540A0C" w:rsidRDefault="00540A0C" w:rsidP="00540A0C">
      <w:pPr>
        <w:jc w:val="center"/>
        <w:rPr>
          <w:lang w:val="en-US"/>
        </w:rPr>
      </w:pPr>
      <w:r>
        <w:rPr>
          <w:noProof/>
        </w:rPr>
        <w:lastRenderedPageBreak/>
        <w:drawing>
          <wp:inline distT="0" distB="0" distL="0" distR="0" wp14:anchorId="1D68A8D6" wp14:editId="18A6B9D8">
            <wp:extent cx="3990975" cy="3714750"/>
            <wp:effectExtent l="0" t="0" r="9525" b="0"/>
            <wp:docPr id="9" name="Picture 9"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warning dialo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975" cy="3714750"/>
                    </a:xfrm>
                    <a:prstGeom prst="rect">
                      <a:avLst/>
                    </a:prstGeom>
                    <a:noFill/>
                    <a:ln>
                      <a:noFill/>
                    </a:ln>
                  </pic:spPr>
                </pic:pic>
              </a:graphicData>
            </a:graphic>
          </wp:inline>
        </w:drawing>
      </w:r>
    </w:p>
    <w:p w14:paraId="2C9FF8C5" w14:textId="5AB91727" w:rsidR="00540A0C" w:rsidRPr="00540A0C" w:rsidRDefault="00540A0C" w:rsidP="00540A0C">
      <w:pPr>
        <w:pStyle w:val="1hinhve"/>
      </w:pPr>
      <w:r w:rsidRPr="00540A0C">
        <w:t>Hình 4.3. Cài đặt chứng chỉ https cho môi trường phát triển</w:t>
      </w:r>
    </w:p>
    <w:p w14:paraId="56C28198" w14:textId="6D9B5C36" w:rsidR="00F90DAF" w:rsidRPr="00E53E26" w:rsidRDefault="00F90DAF" w:rsidP="00E53E26">
      <w:pPr>
        <w:jc w:val="both"/>
        <w:rPr>
          <w:lang w:val="en-US"/>
        </w:rPr>
      </w:pPr>
      <w:r>
        <w:tab/>
      </w:r>
      <w:r>
        <w:rPr>
          <w:lang w:val="en-US"/>
        </w:rPr>
        <w:t xml:space="preserve">- </w:t>
      </w:r>
      <w:r w:rsidR="00E53E26">
        <w:rPr>
          <w:lang w:val="en-US"/>
        </w:rPr>
        <w:t>Gõ lệnh</w:t>
      </w:r>
      <w:r>
        <w:rPr>
          <w:lang w:val="en-US"/>
        </w:rPr>
        <w:t xml:space="preserve"> </w:t>
      </w:r>
      <w:r w:rsidR="00E53E26">
        <w:rPr>
          <w:b/>
          <w:bCs/>
          <w:lang w:val="en-US"/>
        </w:rPr>
        <w:t xml:space="preserve">“dotnet run” </w:t>
      </w:r>
      <w:r w:rsidR="00E53E26">
        <w:rPr>
          <w:lang w:val="en-US"/>
        </w:rPr>
        <w:t xml:space="preserve">hoặc </w:t>
      </w:r>
      <w:r w:rsidR="00E53E26">
        <w:rPr>
          <w:b/>
          <w:bCs/>
          <w:lang w:val="en-US"/>
        </w:rPr>
        <w:t>“dotnet watch run”</w:t>
      </w:r>
      <w:r>
        <w:rPr>
          <w:lang w:val="en-US"/>
        </w:rPr>
        <w:t xml:space="preserve"> và chờ dự án tiến hành build.</w:t>
      </w:r>
      <w:r w:rsidR="00E53E26">
        <w:rPr>
          <w:lang w:val="en-US"/>
        </w:rPr>
        <w:t xml:space="preserve"> Nếu sử dụng lệnh </w:t>
      </w:r>
      <w:r w:rsidR="00E53E26" w:rsidRPr="00E53E26">
        <w:rPr>
          <w:b/>
          <w:bCs/>
          <w:lang w:val="en-US"/>
        </w:rPr>
        <w:t>“dotnet watch run”</w:t>
      </w:r>
      <w:r w:rsidR="00E53E26">
        <w:rPr>
          <w:b/>
          <w:bCs/>
          <w:lang w:val="en-US"/>
        </w:rPr>
        <w:t xml:space="preserve"> </w:t>
      </w:r>
      <w:r w:rsidR="00E53E26">
        <w:rPr>
          <w:lang w:val="en-US"/>
        </w:rPr>
        <w:t xml:space="preserve">ta cần thêm thuộc tính </w:t>
      </w:r>
      <w:r w:rsidR="00E53E26" w:rsidRPr="00E53E26">
        <w:rPr>
          <w:b/>
          <w:bCs/>
          <w:lang w:val="en-US"/>
        </w:rPr>
        <w:t>“</w:t>
      </w:r>
      <w:r w:rsidR="00E53E26">
        <w:rPr>
          <w:b/>
          <w:bCs/>
          <w:lang w:val="en-US"/>
        </w:rPr>
        <w:t>isBackground: true</w:t>
      </w:r>
      <w:r w:rsidR="00E53E26" w:rsidRPr="00E53E26">
        <w:rPr>
          <w:b/>
          <w:bCs/>
          <w:lang w:val="en-US"/>
        </w:rPr>
        <w:t>”</w:t>
      </w:r>
      <w:r w:rsidR="00E53E26">
        <w:rPr>
          <w:b/>
          <w:bCs/>
          <w:lang w:val="en-US"/>
        </w:rPr>
        <w:t xml:space="preserve"> </w:t>
      </w:r>
      <w:r w:rsidR="00E53E26">
        <w:rPr>
          <w:lang w:val="en-US"/>
        </w:rPr>
        <w:t xml:space="preserve">trong tệp </w:t>
      </w:r>
      <w:r w:rsidR="00E53E26" w:rsidRPr="00E53E26">
        <w:rPr>
          <w:b/>
          <w:bCs/>
          <w:lang w:val="en-US"/>
        </w:rPr>
        <w:t>./.vscode/task.json</w:t>
      </w:r>
      <w:r w:rsidR="00E53E26">
        <w:rPr>
          <w:lang w:val="en-US"/>
        </w:rPr>
        <w:t xml:space="preserve"> tại </w:t>
      </w:r>
      <w:r w:rsidR="00E53E26" w:rsidRPr="00E53E26">
        <w:rPr>
          <w:b/>
          <w:bCs/>
          <w:lang w:val="en-US"/>
        </w:rPr>
        <w:t>label</w:t>
      </w:r>
      <w:r w:rsidR="00E53E26">
        <w:rPr>
          <w:lang w:val="en-US"/>
        </w:rPr>
        <w:t xml:space="preserve"> có nội dung </w:t>
      </w:r>
      <w:r w:rsidR="00E53E26" w:rsidRPr="00E53E26">
        <w:rPr>
          <w:b/>
          <w:bCs/>
          <w:lang w:val="en-US"/>
        </w:rPr>
        <w:t>watch</w:t>
      </w:r>
      <w:r w:rsidR="00E53E26">
        <w:rPr>
          <w:lang w:val="en-US"/>
        </w:rPr>
        <w:t>.</w:t>
      </w:r>
    </w:p>
    <w:p w14:paraId="203E6D3A" w14:textId="38F13E75" w:rsidR="009D5488" w:rsidRDefault="00F90DAF" w:rsidP="00F90DAF">
      <w:pPr>
        <w:rPr>
          <w:lang w:val="en-US"/>
        </w:rPr>
      </w:pPr>
      <w:r>
        <w:rPr>
          <w:lang w:val="en-US"/>
        </w:rPr>
        <w:tab/>
        <w:t>- Sau khi build hoàn tất, ta được kết quả như hình dưới</w:t>
      </w:r>
      <w:r w:rsidR="009D5488">
        <w:rPr>
          <w:lang w:val="en-US"/>
        </w:rPr>
        <w:t>.</w:t>
      </w:r>
    </w:p>
    <w:p w14:paraId="19F5E2BA" w14:textId="149B77B9" w:rsidR="003B39FE" w:rsidRDefault="003B39FE" w:rsidP="00F90DAF">
      <w:pPr>
        <w:rPr>
          <w:lang w:val="en-US"/>
        </w:rPr>
      </w:pPr>
      <w:r>
        <w:rPr>
          <w:noProof/>
        </w:rPr>
        <w:drawing>
          <wp:inline distT="0" distB="0" distL="0" distR="0" wp14:anchorId="21524755" wp14:editId="18D30422">
            <wp:extent cx="5760085" cy="3238500"/>
            <wp:effectExtent l="76200" t="76200" r="12636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CBD30" w14:textId="1A8AFC0C" w:rsidR="003B39FE" w:rsidRDefault="003B39FE" w:rsidP="003B39FE">
      <w:pPr>
        <w:pStyle w:val="1hinhve"/>
      </w:pPr>
      <w:r>
        <w:t>Hình 4.</w:t>
      </w:r>
      <w:r w:rsidR="003F4FE2">
        <w:t>4</w:t>
      </w:r>
      <w:r>
        <w:t>. Hoàn tất khởi tạo dự án</w:t>
      </w:r>
    </w:p>
    <w:p w14:paraId="4C9FDC9F" w14:textId="77777777" w:rsidR="002502AC" w:rsidRDefault="00B057D8" w:rsidP="00B057D8">
      <w:pPr>
        <w:pStyle w:val="1tenmucvua"/>
      </w:pPr>
      <w:r>
        <w:lastRenderedPageBreak/>
        <w:t xml:space="preserve">4.5.2. </w:t>
      </w:r>
      <w:r w:rsidR="009919CD">
        <w:t>Tiến hành tạo trang</w:t>
      </w:r>
    </w:p>
    <w:p w14:paraId="65F3556D" w14:textId="77777777" w:rsidR="002502AC" w:rsidRDefault="002502AC" w:rsidP="00DA4C0A">
      <w:pPr>
        <w:pStyle w:val="1doanvanban"/>
      </w:pPr>
      <w:r>
        <w:t>Để tạo một trang bất kỳ trong ASP.NET Core MVC, chúng ta lần lượt tiến hành như sau:</w:t>
      </w:r>
    </w:p>
    <w:p w14:paraId="00DC767F" w14:textId="0420A390" w:rsidR="002502AC" w:rsidRDefault="002502AC" w:rsidP="002502AC">
      <w:pPr>
        <w:pStyle w:val="1tenmucnho"/>
      </w:pPr>
      <w:r>
        <w:t xml:space="preserve">a) Tạo </w:t>
      </w:r>
      <w:r w:rsidR="00F744E1">
        <w:t>C</w:t>
      </w:r>
      <w:r>
        <w:t>ontroller</w:t>
      </w:r>
    </w:p>
    <w:p w14:paraId="05FA6142" w14:textId="77777777" w:rsidR="002502AC" w:rsidRDefault="002502AC" w:rsidP="002502AC">
      <w:pPr>
        <w:jc w:val="both"/>
        <w:rPr>
          <w:lang w:val="en-US"/>
        </w:rPr>
      </w:pPr>
      <w:r>
        <w:tab/>
      </w:r>
      <w:r>
        <w:rPr>
          <w:lang w:val="en-US"/>
        </w:rPr>
        <w:t>- Đầu tiên, nhấn chuột phải vào thư mục Controllers &gt; New File, sau đó đặt tên controller mới theo quy tắc:</w:t>
      </w:r>
      <w:r w:rsidRPr="002502AC">
        <w:rPr>
          <w:b/>
          <w:bCs/>
          <w:lang w:val="en-US"/>
        </w:rPr>
        <w:t xml:space="preserve"> </w:t>
      </w:r>
      <w:r w:rsidRPr="002502AC">
        <w:rPr>
          <w:b/>
          <w:bCs/>
          <w:i/>
          <w:iCs/>
          <w:u w:val="single"/>
          <w:lang w:val="en-US"/>
        </w:rPr>
        <w:t>&lt;Tên controller mong muốn&gt;</w:t>
      </w:r>
      <w:r w:rsidRPr="002502AC">
        <w:rPr>
          <w:b/>
          <w:bCs/>
          <w:lang w:val="en-US"/>
        </w:rPr>
        <w:t>Controller.cs</w:t>
      </w:r>
    </w:p>
    <w:p w14:paraId="49ACF2C4" w14:textId="77777777" w:rsidR="002502AC" w:rsidRDefault="002502AC" w:rsidP="002502AC">
      <w:pPr>
        <w:jc w:val="both"/>
        <w:rPr>
          <w:lang w:val="en-US"/>
        </w:rPr>
      </w:pPr>
      <w:r>
        <w:rPr>
          <w:lang w:val="en-US"/>
        </w:rPr>
        <w:tab/>
        <w:t>VD: Ở đây chúng ta cần tạo một trang đăng nhập, nên bước đầu tiên cần tạo controller cho trang đăng nhập này. Vì vậy controller sẽ có tên là:</w:t>
      </w:r>
    </w:p>
    <w:p w14:paraId="4494F338" w14:textId="77777777" w:rsidR="003F4FE2" w:rsidRDefault="002502AC" w:rsidP="002502AC">
      <w:pPr>
        <w:jc w:val="center"/>
        <w:rPr>
          <w:b/>
          <w:bCs/>
        </w:rPr>
      </w:pPr>
      <w:r w:rsidRPr="002502AC">
        <w:rPr>
          <w:b/>
          <w:bCs/>
        </w:rPr>
        <w:t>“LoginController.cs”</w:t>
      </w:r>
    </w:p>
    <w:p w14:paraId="53E15737" w14:textId="25BC82C2" w:rsidR="003F4FE2" w:rsidRDefault="003F4FE2" w:rsidP="003F4FE2">
      <w:pPr>
        <w:rPr>
          <w:lang w:val="en-US"/>
        </w:rPr>
      </w:pPr>
      <w:r>
        <w:rPr>
          <w:b/>
          <w:bCs/>
        </w:rPr>
        <w:tab/>
      </w:r>
      <w:r>
        <w:rPr>
          <w:lang w:val="en-US"/>
        </w:rPr>
        <w:t>- Sau đó tiến hành dán đoạn mã sau đây vào để hoàn tất việc tạo controller:</w:t>
      </w:r>
    </w:p>
    <w:p w14:paraId="43A9CD94" w14:textId="77777777" w:rsidR="003F4FE2" w:rsidRDefault="003F4FE2" w:rsidP="003F4FE2">
      <w:pPr>
        <w:shd w:val="clear" w:color="auto" w:fill="1E1E1E"/>
        <w:spacing w:before="0" w:after="0" w:line="285" w:lineRule="atLeast"/>
        <w:rPr>
          <w:rFonts w:ascii="Consolas" w:hAnsi="Consolas"/>
          <w:color w:val="C586C0"/>
          <w:sz w:val="21"/>
          <w:szCs w:val="21"/>
          <w:lang w:val="en-US"/>
        </w:rPr>
      </w:pPr>
    </w:p>
    <w:p w14:paraId="00124CA9" w14:textId="37DA1023"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C586C0"/>
          <w:sz w:val="21"/>
          <w:szCs w:val="21"/>
          <w:lang w:val="en-US"/>
        </w:rPr>
        <w:t>using</w:t>
      </w:r>
      <w:r w:rsidRPr="003F4FE2">
        <w:rPr>
          <w:rFonts w:ascii="Consolas" w:hAnsi="Consolas"/>
          <w:color w:val="D4D4D4"/>
          <w:sz w:val="21"/>
          <w:szCs w:val="21"/>
          <w:lang w:val="en-US"/>
        </w:rPr>
        <w:t> </w:t>
      </w:r>
      <w:r w:rsidRPr="003F4FE2">
        <w:rPr>
          <w:rFonts w:ascii="Consolas" w:hAnsi="Consolas"/>
          <w:color w:val="4EC9B0"/>
          <w:sz w:val="21"/>
          <w:szCs w:val="21"/>
          <w:lang w:val="en-US"/>
        </w:rPr>
        <w:t>Microsoft</w:t>
      </w:r>
      <w:r w:rsidRPr="003F4FE2">
        <w:rPr>
          <w:rFonts w:ascii="Consolas" w:hAnsi="Consolas"/>
          <w:color w:val="D4D4D4"/>
          <w:sz w:val="21"/>
          <w:szCs w:val="21"/>
          <w:lang w:val="en-US"/>
        </w:rPr>
        <w:t>.</w:t>
      </w:r>
      <w:r w:rsidRPr="003F4FE2">
        <w:rPr>
          <w:rFonts w:ascii="Consolas" w:hAnsi="Consolas"/>
          <w:color w:val="4EC9B0"/>
          <w:sz w:val="21"/>
          <w:szCs w:val="21"/>
          <w:lang w:val="en-US"/>
        </w:rPr>
        <w:t>AspNetCore</w:t>
      </w:r>
      <w:r w:rsidRPr="003F4FE2">
        <w:rPr>
          <w:rFonts w:ascii="Consolas" w:hAnsi="Consolas"/>
          <w:color w:val="D4D4D4"/>
          <w:sz w:val="21"/>
          <w:szCs w:val="21"/>
          <w:lang w:val="en-US"/>
        </w:rPr>
        <w:t>.</w:t>
      </w:r>
      <w:r w:rsidRPr="003F4FE2">
        <w:rPr>
          <w:rFonts w:ascii="Consolas" w:hAnsi="Consolas"/>
          <w:color w:val="4EC9B0"/>
          <w:sz w:val="21"/>
          <w:szCs w:val="21"/>
          <w:lang w:val="en-US"/>
        </w:rPr>
        <w:t>Mvc</w:t>
      </w:r>
      <w:r w:rsidRPr="003F4FE2">
        <w:rPr>
          <w:rFonts w:ascii="Consolas" w:hAnsi="Consolas"/>
          <w:color w:val="D4D4D4"/>
          <w:sz w:val="21"/>
          <w:szCs w:val="21"/>
          <w:lang w:val="en-US"/>
        </w:rPr>
        <w:t>;</w:t>
      </w:r>
    </w:p>
    <w:p w14:paraId="591391C9"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569CD6"/>
          <w:sz w:val="21"/>
          <w:szCs w:val="21"/>
          <w:lang w:val="en-US"/>
        </w:rPr>
        <w:t>namespace</w:t>
      </w:r>
      <w:r w:rsidRPr="003F4FE2">
        <w:rPr>
          <w:rFonts w:ascii="Consolas" w:hAnsi="Consolas"/>
          <w:color w:val="D4D4D4"/>
          <w:sz w:val="21"/>
          <w:szCs w:val="21"/>
          <w:lang w:val="en-US"/>
        </w:rPr>
        <w:t> </w:t>
      </w:r>
      <w:r w:rsidRPr="003F4FE2">
        <w:rPr>
          <w:rFonts w:ascii="Consolas" w:hAnsi="Consolas"/>
          <w:color w:val="4EC9B0"/>
          <w:sz w:val="21"/>
          <w:szCs w:val="21"/>
          <w:lang w:val="en-US"/>
        </w:rPr>
        <w:t>SampleMVCApps</w:t>
      </w:r>
      <w:r w:rsidRPr="003F4FE2">
        <w:rPr>
          <w:rFonts w:ascii="Consolas" w:hAnsi="Consolas"/>
          <w:color w:val="D4D4D4"/>
          <w:sz w:val="21"/>
          <w:szCs w:val="21"/>
          <w:lang w:val="en-US"/>
        </w:rPr>
        <w:t>.</w:t>
      </w:r>
      <w:r w:rsidRPr="003F4FE2">
        <w:rPr>
          <w:rFonts w:ascii="Consolas" w:hAnsi="Consolas"/>
          <w:color w:val="4EC9B0"/>
          <w:sz w:val="21"/>
          <w:szCs w:val="21"/>
          <w:lang w:val="en-US"/>
        </w:rPr>
        <w:t>Controllers</w:t>
      </w:r>
    </w:p>
    <w:p w14:paraId="5ECCB42B"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w:t>
      </w:r>
    </w:p>
    <w:p w14:paraId="6E28CF87" w14:textId="449B3ED3"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r w:rsidRPr="003F4FE2">
        <w:rPr>
          <w:rFonts w:ascii="Consolas" w:hAnsi="Consolas"/>
          <w:color w:val="569CD6"/>
          <w:sz w:val="21"/>
          <w:szCs w:val="21"/>
          <w:lang w:val="en-US"/>
        </w:rPr>
        <w:t>public</w:t>
      </w:r>
      <w:r w:rsidRPr="003F4FE2">
        <w:rPr>
          <w:rFonts w:ascii="Consolas" w:hAnsi="Consolas"/>
          <w:color w:val="D4D4D4"/>
          <w:sz w:val="21"/>
          <w:szCs w:val="21"/>
          <w:lang w:val="en-US"/>
        </w:rPr>
        <w:t> </w:t>
      </w:r>
      <w:r w:rsidRPr="003F4FE2">
        <w:rPr>
          <w:rFonts w:ascii="Consolas" w:hAnsi="Consolas"/>
          <w:color w:val="569CD6"/>
          <w:sz w:val="21"/>
          <w:szCs w:val="21"/>
          <w:lang w:val="en-US"/>
        </w:rPr>
        <w:t>class</w:t>
      </w:r>
      <w:r w:rsidRPr="003F4FE2">
        <w:rPr>
          <w:rFonts w:ascii="Consolas" w:hAnsi="Consolas"/>
          <w:color w:val="D4D4D4"/>
          <w:sz w:val="21"/>
          <w:szCs w:val="21"/>
          <w:lang w:val="en-US"/>
        </w:rPr>
        <w:t> </w:t>
      </w:r>
      <w:r w:rsidR="00F744E1">
        <w:rPr>
          <w:rFonts w:ascii="Consolas" w:hAnsi="Consolas"/>
          <w:color w:val="4EC9B0"/>
          <w:sz w:val="21"/>
          <w:szCs w:val="21"/>
          <w:lang w:val="en-US"/>
        </w:rPr>
        <w:t>Base</w:t>
      </w:r>
      <w:r w:rsidRPr="003F4FE2">
        <w:rPr>
          <w:rFonts w:ascii="Consolas" w:hAnsi="Consolas"/>
          <w:color w:val="4EC9B0"/>
          <w:sz w:val="21"/>
          <w:szCs w:val="21"/>
          <w:lang w:val="en-US"/>
        </w:rPr>
        <w:t>Controller</w:t>
      </w:r>
      <w:r w:rsidRPr="003F4FE2">
        <w:rPr>
          <w:rFonts w:ascii="Consolas" w:hAnsi="Consolas"/>
          <w:color w:val="D4D4D4"/>
          <w:sz w:val="21"/>
          <w:szCs w:val="21"/>
          <w:lang w:val="en-US"/>
        </w:rPr>
        <w:t> : </w:t>
      </w:r>
      <w:r w:rsidRPr="003F4FE2">
        <w:rPr>
          <w:rFonts w:ascii="Consolas" w:hAnsi="Consolas"/>
          <w:color w:val="4EC9B0"/>
          <w:sz w:val="21"/>
          <w:szCs w:val="21"/>
          <w:lang w:val="en-US"/>
        </w:rPr>
        <w:t>Controller</w:t>
      </w:r>
    </w:p>
    <w:p w14:paraId="2EAE5C30"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p>
    <w:p w14:paraId="721377E0"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r w:rsidRPr="003F4FE2">
        <w:rPr>
          <w:rFonts w:ascii="Consolas" w:hAnsi="Consolas"/>
          <w:color w:val="569CD6"/>
          <w:sz w:val="21"/>
          <w:szCs w:val="21"/>
          <w:lang w:val="en-US"/>
        </w:rPr>
        <w:t>public</w:t>
      </w:r>
      <w:r w:rsidRPr="003F4FE2">
        <w:rPr>
          <w:rFonts w:ascii="Consolas" w:hAnsi="Consolas"/>
          <w:color w:val="D4D4D4"/>
          <w:sz w:val="21"/>
          <w:szCs w:val="21"/>
          <w:lang w:val="en-US"/>
        </w:rPr>
        <w:t> </w:t>
      </w:r>
      <w:r w:rsidRPr="003F4FE2">
        <w:rPr>
          <w:rFonts w:ascii="Consolas" w:hAnsi="Consolas"/>
          <w:color w:val="4EC9B0"/>
          <w:sz w:val="21"/>
          <w:szCs w:val="21"/>
          <w:lang w:val="en-US"/>
        </w:rPr>
        <w:t>IActionResult</w:t>
      </w:r>
      <w:r w:rsidRPr="003F4FE2">
        <w:rPr>
          <w:rFonts w:ascii="Consolas" w:hAnsi="Consolas"/>
          <w:color w:val="D4D4D4"/>
          <w:sz w:val="21"/>
          <w:szCs w:val="21"/>
          <w:lang w:val="en-US"/>
        </w:rPr>
        <w:t> </w:t>
      </w:r>
      <w:r w:rsidRPr="003F4FE2">
        <w:rPr>
          <w:rFonts w:ascii="Consolas" w:hAnsi="Consolas"/>
          <w:color w:val="DCDCAA"/>
          <w:sz w:val="21"/>
          <w:szCs w:val="21"/>
          <w:lang w:val="en-US"/>
        </w:rPr>
        <w:t>Index</w:t>
      </w:r>
      <w:r w:rsidRPr="003F4FE2">
        <w:rPr>
          <w:rFonts w:ascii="Consolas" w:hAnsi="Consolas"/>
          <w:color w:val="D4D4D4"/>
          <w:sz w:val="21"/>
          <w:szCs w:val="21"/>
          <w:lang w:val="en-US"/>
        </w:rPr>
        <w:t>()</w:t>
      </w:r>
    </w:p>
    <w:p w14:paraId="6FEAAF6D"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p>
    <w:p w14:paraId="03AB496E"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r w:rsidRPr="003F4FE2">
        <w:rPr>
          <w:rFonts w:ascii="Consolas" w:hAnsi="Consolas"/>
          <w:color w:val="C586C0"/>
          <w:sz w:val="21"/>
          <w:szCs w:val="21"/>
          <w:lang w:val="en-US"/>
        </w:rPr>
        <w:t>return</w:t>
      </w:r>
      <w:r w:rsidRPr="003F4FE2">
        <w:rPr>
          <w:rFonts w:ascii="Consolas" w:hAnsi="Consolas"/>
          <w:color w:val="D4D4D4"/>
          <w:sz w:val="21"/>
          <w:szCs w:val="21"/>
          <w:lang w:val="en-US"/>
        </w:rPr>
        <w:t> </w:t>
      </w:r>
      <w:r w:rsidRPr="003F4FE2">
        <w:rPr>
          <w:rFonts w:ascii="Consolas" w:hAnsi="Consolas"/>
          <w:color w:val="DCDCAA"/>
          <w:sz w:val="21"/>
          <w:szCs w:val="21"/>
          <w:lang w:val="en-US"/>
        </w:rPr>
        <w:t>View</w:t>
      </w:r>
      <w:r w:rsidRPr="003F4FE2">
        <w:rPr>
          <w:rFonts w:ascii="Consolas" w:hAnsi="Consolas"/>
          <w:color w:val="D4D4D4"/>
          <w:sz w:val="21"/>
          <w:szCs w:val="21"/>
          <w:lang w:val="en-US"/>
        </w:rPr>
        <w:t>();</w:t>
      </w:r>
    </w:p>
    <w:p w14:paraId="04D13827" w14:textId="7E62694A"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p>
    <w:p w14:paraId="6963DC86"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    }</w:t>
      </w:r>
    </w:p>
    <w:p w14:paraId="370FEEE6" w14:textId="725ADDC7" w:rsidR="003F4FE2" w:rsidRDefault="003F4FE2" w:rsidP="003F4FE2">
      <w:pPr>
        <w:shd w:val="clear" w:color="auto" w:fill="1E1E1E"/>
        <w:spacing w:before="0" w:after="0" w:line="285" w:lineRule="atLeast"/>
        <w:rPr>
          <w:rFonts w:ascii="Consolas" w:hAnsi="Consolas"/>
          <w:color w:val="D4D4D4"/>
          <w:sz w:val="21"/>
          <w:szCs w:val="21"/>
          <w:lang w:val="en-US"/>
        </w:rPr>
      </w:pPr>
      <w:r w:rsidRPr="003F4FE2">
        <w:rPr>
          <w:rFonts w:ascii="Consolas" w:hAnsi="Consolas"/>
          <w:color w:val="D4D4D4"/>
          <w:sz w:val="21"/>
          <w:szCs w:val="21"/>
          <w:lang w:val="en-US"/>
        </w:rPr>
        <w:t>}</w:t>
      </w:r>
    </w:p>
    <w:p w14:paraId="22FB0984" w14:textId="77777777" w:rsidR="003F4FE2" w:rsidRPr="003F4FE2" w:rsidRDefault="003F4FE2" w:rsidP="003F4FE2">
      <w:pPr>
        <w:shd w:val="clear" w:color="auto" w:fill="1E1E1E"/>
        <w:spacing w:before="0" w:after="0" w:line="285" w:lineRule="atLeast"/>
        <w:rPr>
          <w:rFonts w:ascii="Consolas" w:hAnsi="Consolas"/>
          <w:color w:val="D4D4D4"/>
          <w:sz w:val="21"/>
          <w:szCs w:val="21"/>
          <w:lang w:val="en-US"/>
        </w:rPr>
      </w:pPr>
    </w:p>
    <w:p w14:paraId="267E3D26" w14:textId="51D99BAF" w:rsidR="003F4FE2" w:rsidRDefault="003F4FE2" w:rsidP="003F4FE2">
      <w:pPr>
        <w:pStyle w:val="1hinhve"/>
      </w:pPr>
      <w:r>
        <w:tab/>
        <w:t>Hình 4.5. Đoạn mã mặc định trong Controller bất kỳ</w:t>
      </w:r>
    </w:p>
    <w:p w14:paraId="24367CA4" w14:textId="0D4FAAA5" w:rsidR="003F4FE2" w:rsidRDefault="003F4FE2" w:rsidP="00C461A0">
      <w:pPr>
        <w:ind w:firstLine="720"/>
        <w:jc w:val="both"/>
        <w:rPr>
          <w:lang w:val="en-US"/>
        </w:rPr>
      </w:pPr>
      <w:r>
        <w:rPr>
          <w:lang w:val="en-US"/>
        </w:rPr>
        <w:t xml:space="preserve">- </w:t>
      </w:r>
      <w:r>
        <w:t>Đo</w:t>
      </w:r>
      <w:r>
        <w:rPr>
          <w:lang w:val="en-US"/>
        </w:rPr>
        <w:t>ạn mã trên cho phép controller tự động trả về View tương ứng khi người dùng vào đường dẫn tham chiếu đến controller này.</w:t>
      </w:r>
    </w:p>
    <w:p w14:paraId="44522334" w14:textId="61453246" w:rsidR="006C1886" w:rsidRDefault="006C1886" w:rsidP="00F744E1">
      <w:pPr>
        <w:pStyle w:val="1tenmucnho"/>
      </w:pPr>
      <w:r>
        <w:t>b)</w:t>
      </w:r>
      <w:r w:rsidR="00F744E1">
        <w:t xml:space="preserve"> Tạo View cho trang</w:t>
      </w:r>
    </w:p>
    <w:p w14:paraId="02A97FD5" w14:textId="27ECDB2D" w:rsidR="00F744E1" w:rsidRDefault="00F744E1" w:rsidP="008A3F6D">
      <w:pPr>
        <w:jc w:val="both"/>
        <w:rPr>
          <w:lang w:val="en-US"/>
        </w:rPr>
      </w:pPr>
      <w:r>
        <w:tab/>
      </w:r>
      <w:r>
        <w:rPr>
          <w:lang w:val="en-US"/>
        </w:rPr>
        <w:t xml:space="preserve">- Trước tiên để tạo view cho trang, ta cần tạo thư mục là tên của trang cần tạo trong thư mục </w:t>
      </w:r>
      <w:r w:rsidRPr="008A3F6D">
        <w:rPr>
          <w:b/>
          <w:bCs/>
          <w:lang w:val="en-US"/>
        </w:rPr>
        <w:t>Views</w:t>
      </w:r>
      <w:r>
        <w:rPr>
          <w:lang w:val="en-US"/>
        </w:rPr>
        <w:t xml:space="preserve">, bằng cách nhấn chuột phải vào thư mục </w:t>
      </w:r>
      <w:r w:rsidRPr="008A3F6D">
        <w:rPr>
          <w:b/>
          <w:bCs/>
          <w:lang w:val="en-US"/>
        </w:rPr>
        <w:t>Views</w:t>
      </w:r>
      <w:r>
        <w:rPr>
          <w:lang w:val="en-US"/>
        </w:rPr>
        <w:t xml:space="preserve"> &gt; </w:t>
      </w:r>
      <w:r w:rsidR="008A3F6D" w:rsidRPr="008A3F6D">
        <w:rPr>
          <w:b/>
          <w:bCs/>
          <w:lang w:val="en-US"/>
        </w:rPr>
        <w:t>New Folder</w:t>
      </w:r>
      <w:r w:rsidR="008A3F6D">
        <w:rPr>
          <w:lang w:val="en-US"/>
        </w:rPr>
        <w:t xml:space="preserve">. </w:t>
      </w:r>
      <w:r w:rsidR="008A3F6D" w:rsidRPr="002C094F">
        <w:rPr>
          <w:i/>
          <w:iCs/>
          <w:u w:val="single"/>
          <w:lang w:val="en-US"/>
        </w:rPr>
        <w:t>Lưu ý:</w:t>
      </w:r>
      <w:r w:rsidR="008A3F6D" w:rsidRPr="002C094F">
        <w:rPr>
          <w:i/>
          <w:iCs/>
          <w:lang w:val="en-US"/>
        </w:rPr>
        <w:t xml:space="preserve"> Tên thư mục phải trùng với tên của </w:t>
      </w:r>
      <w:r w:rsidR="008A3F6D" w:rsidRPr="002C094F">
        <w:rPr>
          <w:b/>
          <w:bCs/>
          <w:i/>
          <w:iCs/>
          <w:lang w:val="en-US"/>
        </w:rPr>
        <w:t>Controller</w:t>
      </w:r>
      <w:r w:rsidR="008A3F6D" w:rsidRPr="002C094F">
        <w:rPr>
          <w:i/>
          <w:iCs/>
          <w:lang w:val="en-US"/>
        </w:rPr>
        <w:t xml:space="preserve"> vừa tạo cho trang.</w:t>
      </w:r>
    </w:p>
    <w:p w14:paraId="53569E24" w14:textId="421FB5EF" w:rsidR="008A3F6D" w:rsidRDefault="008A3F6D" w:rsidP="00C461A0">
      <w:pPr>
        <w:jc w:val="both"/>
        <w:rPr>
          <w:lang w:val="en-US"/>
        </w:rPr>
      </w:pPr>
      <w:r>
        <w:rPr>
          <w:lang w:val="en-US"/>
        </w:rPr>
        <w:tab/>
        <w:t xml:space="preserve">VD: Ở đây chúng ta sẽ tạo thư mục có tên là </w:t>
      </w:r>
      <w:r w:rsidRPr="008A3F6D">
        <w:rPr>
          <w:b/>
          <w:bCs/>
          <w:lang w:val="en-US"/>
        </w:rPr>
        <w:t>Login</w:t>
      </w:r>
      <w:r>
        <w:rPr>
          <w:lang w:val="en-US"/>
        </w:rPr>
        <w:t>.</w:t>
      </w:r>
    </w:p>
    <w:p w14:paraId="6C4225C1" w14:textId="69DC4F06" w:rsidR="0051695B" w:rsidRDefault="00585CB6" w:rsidP="00C461A0">
      <w:pPr>
        <w:ind w:firstLine="720"/>
        <w:jc w:val="both"/>
        <w:rPr>
          <w:lang w:val="en-US"/>
        </w:rPr>
      </w:pPr>
      <w:r>
        <w:rPr>
          <w:lang w:val="en-US"/>
        </w:rPr>
        <w:t xml:space="preserve">- </w:t>
      </w:r>
      <w:r w:rsidR="002C094F" w:rsidRPr="00585CB6">
        <w:rPr>
          <w:lang w:val="en-US"/>
        </w:rPr>
        <w:t xml:space="preserve">Tiếp theo chúng ta tạo tệp tin </w:t>
      </w:r>
      <w:r w:rsidR="002C094F" w:rsidRPr="00585CB6">
        <w:rPr>
          <w:b/>
          <w:bCs/>
          <w:lang w:val="en-US"/>
        </w:rPr>
        <w:t>“index.cshtml”</w:t>
      </w:r>
      <w:r w:rsidR="002C094F" w:rsidRPr="00585CB6">
        <w:rPr>
          <w:lang w:val="en-US"/>
        </w:rPr>
        <w:t xml:space="preserve"> trong thư mục vừa mới tạo. Sau đó tiến hành dán đoạn mã CSHTML sau vào để thực thi thử:</w:t>
      </w:r>
    </w:p>
    <w:p w14:paraId="05C4ED09"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C586C0"/>
          <w:sz w:val="21"/>
          <w:szCs w:val="21"/>
          <w:lang w:val="en-US"/>
        </w:rPr>
        <w:t>@{</w:t>
      </w:r>
    </w:p>
    <w:p w14:paraId="6EC638C6"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D4D4D4"/>
          <w:sz w:val="21"/>
          <w:szCs w:val="21"/>
          <w:lang w:val="en-US"/>
        </w:rPr>
        <w:t>    </w:t>
      </w:r>
      <w:r w:rsidRPr="00585CB6">
        <w:rPr>
          <w:rFonts w:ascii="Consolas" w:hAnsi="Consolas"/>
          <w:color w:val="9CDCFE"/>
          <w:sz w:val="21"/>
          <w:szCs w:val="21"/>
          <w:lang w:val="en-US"/>
        </w:rPr>
        <w:t>ViewData</w:t>
      </w:r>
      <w:r w:rsidRPr="00585CB6">
        <w:rPr>
          <w:rFonts w:ascii="Consolas" w:hAnsi="Consolas"/>
          <w:color w:val="D4D4D4"/>
          <w:sz w:val="21"/>
          <w:szCs w:val="21"/>
          <w:lang w:val="en-US"/>
        </w:rPr>
        <w:t>[</w:t>
      </w:r>
      <w:r w:rsidRPr="00585CB6">
        <w:rPr>
          <w:rFonts w:ascii="Consolas" w:hAnsi="Consolas"/>
          <w:color w:val="CE9178"/>
          <w:sz w:val="21"/>
          <w:szCs w:val="21"/>
          <w:lang w:val="en-US"/>
        </w:rPr>
        <w:t>"Title"</w:t>
      </w:r>
      <w:r w:rsidRPr="00585CB6">
        <w:rPr>
          <w:rFonts w:ascii="Consolas" w:hAnsi="Consolas"/>
          <w:color w:val="D4D4D4"/>
          <w:sz w:val="21"/>
          <w:szCs w:val="21"/>
          <w:lang w:val="en-US"/>
        </w:rPr>
        <w:t>] = </w:t>
      </w:r>
      <w:r w:rsidRPr="00585CB6">
        <w:rPr>
          <w:rFonts w:ascii="Consolas" w:hAnsi="Consolas"/>
          <w:color w:val="CE9178"/>
          <w:sz w:val="21"/>
          <w:szCs w:val="21"/>
          <w:lang w:val="en-US"/>
        </w:rPr>
        <w:t>"Login Page"</w:t>
      </w:r>
      <w:r w:rsidRPr="00585CB6">
        <w:rPr>
          <w:rFonts w:ascii="Consolas" w:hAnsi="Consolas"/>
          <w:color w:val="D4D4D4"/>
          <w:sz w:val="21"/>
          <w:szCs w:val="21"/>
          <w:lang w:val="en-US"/>
        </w:rPr>
        <w:t>;</w:t>
      </w:r>
    </w:p>
    <w:p w14:paraId="457D0136"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C586C0"/>
          <w:sz w:val="21"/>
          <w:szCs w:val="21"/>
          <w:lang w:val="en-US"/>
        </w:rPr>
        <w:t>}</w:t>
      </w:r>
    </w:p>
    <w:p w14:paraId="67A44311"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p>
    <w:p w14:paraId="23ADC3D6"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808080"/>
          <w:sz w:val="21"/>
          <w:szCs w:val="21"/>
          <w:lang w:val="en-US"/>
        </w:rPr>
        <w:t>&lt;</w:t>
      </w:r>
      <w:r w:rsidRPr="00585CB6">
        <w:rPr>
          <w:rFonts w:ascii="Consolas" w:hAnsi="Consolas"/>
          <w:color w:val="569CD6"/>
          <w:sz w:val="21"/>
          <w:szCs w:val="21"/>
          <w:lang w:val="en-US"/>
        </w:rPr>
        <w:t>div</w:t>
      </w:r>
      <w:r w:rsidRPr="00585CB6">
        <w:rPr>
          <w:rFonts w:ascii="Consolas" w:hAnsi="Consolas"/>
          <w:color w:val="D4D4D4"/>
          <w:sz w:val="21"/>
          <w:szCs w:val="21"/>
          <w:lang w:val="en-US"/>
        </w:rPr>
        <w:t> </w:t>
      </w:r>
      <w:r w:rsidRPr="00585CB6">
        <w:rPr>
          <w:rFonts w:ascii="Consolas" w:hAnsi="Consolas"/>
          <w:color w:val="9CDCFE"/>
          <w:sz w:val="21"/>
          <w:szCs w:val="21"/>
          <w:lang w:val="en-US"/>
        </w:rPr>
        <w:t>class</w:t>
      </w:r>
      <w:r w:rsidRPr="00585CB6">
        <w:rPr>
          <w:rFonts w:ascii="Consolas" w:hAnsi="Consolas"/>
          <w:color w:val="D4D4D4"/>
          <w:sz w:val="21"/>
          <w:szCs w:val="21"/>
          <w:lang w:val="en-US"/>
        </w:rPr>
        <w:t>=</w:t>
      </w:r>
      <w:r w:rsidRPr="00585CB6">
        <w:rPr>
          <w:rFonts w:ascii="Consolas" w:hAnsi="Consolas"/>
          <w:color w:val="CE9178"/>
          <w:sz w:val="21"/>
          <w:szCs w:val="21"/>
          <w:lang w:val="en-US"/>
        </w:rPr>
        <w:t>"text-center"</w:t>
      </w:r>
      <w:r w:rsidRPr="00585CB6">
        <w:rPr>
          <w:rFonts w:ascii="Consolas" w:hAnsi="Consolas"/>
          <w:color w:val="808080"/>
          <w:sz w:val="21"/>
          <w:szCs w:val="21"/>
          <w:lang w:val="en-US"/>
        </w:rPr>
        <w:t>&gt;</w:t>
      </w:r>
    </w:p>
    <w:p w14:paraId="5C3EA85B"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D4D4D4"/>
          <w:sz w:val="21"/>
          <w:szCs w:val="21"/>
          <w:lang w:val="en-US"/>
        </w:rPr>
        <w:t>    </w:t>
      </w:r>
      <w:r w:rsidRPr="00585CB6">
        <w:rPr>
          <w:rFonts w:ascii="Consolas" w:hAnsi="Consolas"/>
          <w:color w:val="808080"/>
          <w:sz w:val="21"/>
          <w:szCs w:val="21"/>
          <w:lang w:val="en-US"/>
        </w:rPr>
        <w:t>&lt;</w:t>
      </w:r>
      <w:r w:rsidRPr="00585CB6">
        <w:rPr>
          <w:rFonts w:ascii="Consolas" w:hAnsi="Consolas"/>
          <w:color w:val="569CD6"/>
          <w:sz w:val="21"/>
          <w:szCs w:val="21"/>
          <w:lang w:val="en-US"/>
        </w:rPr>
        <w:t>h1</w:t>
      </w:r>
      <w:r w:rsidRPr="00585CB6">
        <w:rPr>
          <w:rFonts w:ascii="Consolas" w:hAnsi="Consolas"/>
          <w:color w:val="D4D4D4"/>
          <w:sz w:val="21"/>
          <w:szCs w:val="21"/>
          <w:lang w:val="en-US"/>
        </w:rPr>
        <w:t> </w:t>
      </w:r>
      <w:r w:rsidRPr="00585CB6">
        <w:rPr>
          <w:rFonts w:ascii="Consolas" w:hAnsi="Consolas"/>
          <w:color w:val="9CDCFE"/>
          <w:sz w:val="21"/>
          <w:szCs w:val="21"/>
          <w:lang w:val="en-US"/>
        </w:rPr>
        <w:t>class</w:t>
      </w:r>
      <w:r w:rsidRPr="00585CB6">
        <w:rPr>
          <w:rFonts w:ascii="Consolas" w:hAnsi="Consolas"/>
          <w:color w:val="D4D4D4"/>
          <w:sz w:val="21"/>
          <w:szCs w:val="21"/>
          <w:lang w:val="en-US"/>
        </w:rPr>
        <w:t>=</w:t>
      </w:r>
      <w:r w:rsidRPr="00585CB6">
        <w:rPr>
          <w:rFonts w:ascii="Consolas" w:hAnsi="Consolas"/>
          <w:color w:val="CE9178"/>
          <w:sz w:val="21"/>
          <w:szCs w:val="21"/>
          <w:lang w:val="en-US"/>
        </w:rPr>
        <w:t>"display-4"</w:t>
      </w:r>
      <w:r w:rsidRPr="00585CB6">
        <w:rPr>
          <w:rFonts w:ascii="Consolas" w:hAnsi="Consolas"/>
          <w:color w:val="808080"/>
          <w:sz w:val="21"/>
          <w:szCs w:val="21"/>
          <w:lang w:val="en-US"/>
        </w:rPr>
        <w:t>&gt;</w:t>
      </w:r>
      <w:r w:rsidRPr="00585CB6">
        <w:rPr>
          <w:rFonts w:ascii="Consolas" w:hAnsi="Consolas"/>
          <w:color w:val="D4D4D4"/>
          <w:sz w:val="21"/>
          <w:szCs w:val="21"/>
          <w:lang w:val="en-US"/>
        </w:rPr>
        <w:t>Xin chào</w:t>
      </w:r>
      <w:r w:rsidRPr="00585CB6">
        <w:rPr>
          <w:rFonts w:ascii="Consolas" w:hAnsi="Consolas"/>
          <w:color w:val="808080"/>
          <w:sz w:val="21"/>
          <w:szCs w:val="21"/>
          <w:lang w:val="en-US"/>
        </w:rPr>
        <w:t>&lt;/</w:t>
      </w:r>
      <w:r w:rsidRPr="00585CB6">
        <w:rPr>
          <w:rFonts w:ascii="Consolas" w:hAnsi="Consolas"/>
          <w:color w:val="569CD6"/>
          <w:sz w:val="21"/>
          <w:szCs w:val="21"/>
          <w:lang w:val="en-US"/>
        </w:rPr>
        <w:t>h1</w:t>
      </w:r>
      <w:r w:rsidRPr="00585CB6">
        <w:rPr>
          <w:rFonts w:ascii="Consolas" w:hAnsi="Consolas"/>
          <w:color w:val="808080"/>
          <w:sz w:val="21"/>
          <w:szCs w:val="21"/>
          <w:lang w:val="en-US"/>
        </w:rPr>
        <w:t>&gt;</w:t>
      </w:r>
    </w:p>
    <w:p w14:paraId="6ACD8D10" w14:textId="77777777" w:rsidR="00585CB6" w:rsidRP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D4D4D4"/>
          <w:sz w:val="21"/>
          <w:szCs w:val="21"/>
          <w:lang w:val="en-US"/>
        </w:rPr>
        <w:lastRenderedPageBreak/>
        <w:t>    </w:t>
      </w:r>
      <w:r w:rsidRPr="00585CB6">
        <w:rPr>
          <w:rFonts w:ascii="Consolas" w:hAnsi="Consolas"/>
          <w:color w:val="808080"/>
          <w:sz w:val="21"/>
          <w:szCs w:val="21"/>
          <w:lang w:val="en-US"/>
        </w:rPr>
        <w:t>&lt;</w:t>
      </w:r>
      <w:r w:rsidRPr="00585CB6">
        <w:rPr>
          <w:rFonts w:ascii="Consolas" w:hAnsi="Consolas"/>
          <w:color w:val="569CD6"/>
          <w:sz w:val="21"/>
          <w:szCs w:val="21"/>
          <w:lang w:val="en-US"/>
        </w:rPr>
        <w:t>p</w:t>
      </w:r>
      <w:r w:rsidRPr="00585CB6">
        <w:rPr>
          <w:rFonts w:ascii="Consolas" w:hAnsi="Consolas"/>
          <w:color w:val="808080"/>
          <w:sz w:val="21"/>
          <w:szCs w:val="21"/>
          <w:lang w:val="en-US"/>
        </w:rPr>
        <w:t>&gt;</w:t>
      </w:r>
      <w:r w:rsidRPr="00585CB6">
        <w:rPr>
          <w:rFonts w:ascii="Consolas" w:hAnsi="Consolas"/>
          <w:color w:val="D4D4D4"/>
          <w:sz w:val="21"/>
          <w:szCs w:val="21"/>
          <w:lang w:val="en-US"/>
        </w:rPr>
        <w:t>Đây sẽ là trang đăng nhập</w:t>
      </w:r>
      <w:r w:rsidRPr="00585CB6">
        <w:rPr>
          <w:rFonts w:ascii="Consolas" w:hAnsi="Consolas"/>
          <w:color w:val="808080"/>
          <w:sz w:val="21"/>
          <w:szCs w:val="21"/>
          <w:lang w:val="en-US"/>
        </w:rPr>
        <w:t>&lt;/</w:t>
      </w:r>
      <w:r w:rsidRPr="00585CB6">
        <w:rPr>
          <w:rFonts w:ascii="Consolas" w:hAnsi="Consolas"/>
          <w:color w:val="569CD6"/>
          <w:sz w:val="21"/>
          <w:szCs w:val="21"/>
          <w:lang w:val="en-US"/>
        </w:rPr>
        <w:t>p</w:t>
      </w:r>
      <w:r w:rsidRPr="00585CB6">
        <w:rPr>
          <w:rFonts w:ascii="Consolas" w:hAnsi="Consolas"/>
          <w:color w:val="808080"/>
          <w:sz w:val="21"/>
          <w:szCs w:val="21"/>
          <w:lang w:val="en-US"/>
        </w:rPr>
        <w:t>&gt;</w:t>
      </w:r>
    </w:p>
    <w:p w14:paraId="43D095EF" w14:textId="3AF1BC7A" w:rsidR="00585CB6" w:rsidRDefault="00585CB6" w:rsidP="00585CB6">
      <w:pPr>
        <w:shd w:val="clear" w:color="auto" w:fill="1E1E1E"/>
        <w:spacing w:before="0" w:after="0" w:line="285" w:lineRule="atLeast"/>
        <w:rPr>
          <w:rFonts w:ascii="Consolas" w:hAnsi="Consolas"/>
          <w:color w:val="D4D4D4"/>
          <w:sz w:val="21"/>
          <w:szCs w:val="21"/>
          <w:lang w:val="en-US"/>
        </w:rPr>
      </w:pPr>
      <w:r w:rsidRPr="00585CB6">
        <w:rPr>
          <w:rFonts w:ascii="Consolas" w:hAnsi="Consolas"/>
          <w:color w:val="808080"/>
          <w:sz w:val="21"/>
          <w:szCs w:val="21"/>
          <w:lang w:val="en-US"/>
        </w:rPr>
        <w:t>&lt;/</w:t>
      </w:r>
      <w:r w:rsidRPr="00585CB6">
        <w:rPr>
          <w:rFonts w:ascii="Consolas" w:hAnsi="Consolas"/>
          <w:color w:val="569CD6"/>
          <w:sz w:val="21"/>
          <w:szCs w:val="21"/>
          <w:lang w:val="en-US"/>
        </w:rPr>
        <w:t>div</w:t>
      </w:r>
      <w:r w:rsidRPr="00585CB6">
        <w:rPr>
          <w:rFonts w:ascii="Consolas" w:hAnsi="Consolas"/>
          <w:color w:val="808080"/>
          <w:sz w:val="21"/>
          <w:szCs w:val="21"/>
          <w:lang w:val="en-US"/>
        </w:rPr>
        <w:t>&gt;</w:t>
      </w:r>
    </w:p>
    <w:p w14:paraId="66D874C0" w14:textId="3C10D24C" w:rsidR="00585CB6" w:rsidRPr="00585CB6" w:rsidRDefault="00585CB6" w:rsidP="00585CB6">
      <w:pPr>
        <w:pStyle w:val="1hinhve"/>
      </w:pPr>
      <w:r>
        <w:t>Hình 4.6. Mã nội dung của trang đăng nhập (Login)</w:t>
      </w:r>
    </w:p>
    <w:p w14:paraId="1FD2AB99" w14:textId="77777777" w:rsidR="00F75000" w:rsidRDefault="00F75000" w:rsidP="00C461A0">
      <w:pPr>
        <w:pStyle w:val="1tenmucnho"/>
        <w:jc w:val="both"/>
      </w:pPr>
      <w:r>
        <w:t>c) Khởi chạy và kiểm tra</w:t>
      </w:r>
    </w:p>
    <w:p w14:paraId="47BA1279" w14:textId="5F1BC498" w:rsidR="007C24D9" w:rsidRDefault="00F75000" w:rsidP="00DA4C0A">
      <w:pPr>
        <w:pStyle w:val="1doanvanban"/>
      </w:pPr>
      <w:r>
        <w:t xml:space="preserve">Tiến hành khởi chạy bằng lệnh “dotnet watch run” sau đó vào theo đường dẫn </w:t>
      </w:r>
      <w:hyperlink r:id="rId38" w:history="1">
        <w:r w:rsidRPr="00F75000">
          <w:rPr>
            <w:rStyle w:val="Hyperlink"/>
            <w:b/>
            <w:bCs/>
            <w:color w:val="auto"/>
          </w:rPr>
          <w:t>https://localhost:50001/Login</w:t>
        </w:r>
      </w:hyperlink>
      <w:r>
        <w:t xml:space="preserve"> ta thu được kết quả như hình sau:</w:t>
      </w:r>
    </w:p>
    <w:p w14:paraId="4751EBB0" w14:textId="1489C724" w:rsidR="007C24D9" w:rsidRPr="007C24D9" w:rsidRDefault="007C24D9" w:rsidP="007C24D9">
      <w:pPr>
        <w:jc w:val="center"/>
      </w:pPr>
      <w:r>
        <w:rPr>
          <w:noProof/>
        </w:rPr>
        <w:drawing>
          <wp:inline distT="0" distB="0" distL="0" distR="0" wp14:anchorId="04A9626F" wp14:editId="4C03D3DC">
            <wp:extent cx="5760085" cy="3238500"/>
            <wp:effectExtent l="76200" t="76200" r="12636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48120" w14:textId="5E39737D" w:rsidR="007C24D9" w:rsidRDefault="009C4068" w:rsidP="009C4068">
      <w:pPr>
        <w:pStyle w:val="1hinhve"/>
      </w:pPr>
      <w:r>
        <w:t>Hình 4.7. Kết quả thu được sau khi hình thành trang đăng nhập</w:t>
      </w:r>
    </w:p>
    <w:p w14:paraId="5D106E4E" w14:textId="1F23A0F3" w:rsidR="003A3A90" w:rsidRDefault="003A3A90" w:rsidP="003A3A90">
      <w:pPr>
        <w:pStyle w:val="1tenmucvua"/>
      </w:pPr>
      <w:r>
        <w:t>4.5.3. Tùy chỉnh layout</w:t>
      </w:r>
    </w:p>
    <w:p w14:paraId="07101DEE" w14:textId="122EA472" w:rsidR="006B25A2" w:rsidRDefault="006B25A2" w:rsidP="00C461A0">
      <w:pPr>
        <w:jc w:val="both"/>
        <w:rPr>
          <w:lang w:val="en-US"/>
        </w:rPr>
      </w:pPr>
      <w:r>
        <w:tab/>
      </w:r>
      <w:r w:rsidR="00080D96">
        <w:rPr>
          <w:lang w:val="en-US"/>
        </w:rPr>
        <w:t>Trong một website có thể chứa các thành phần chung trong các giao diện người dùng mà vẫn giữ nguyên trong suốt ứng dụng chẳng hạn như logo, tiêu đề, thanh điều hướng bên trái, thanh điều hướng bên phải hoặc phần footer – đó được gọi là Layout của một website.</w:t>
      </w:r>
      <w:r w:rsidR="00A00F04">
        <w:rPr>
          <w:lang w:val="en-US"/>
        </w:rPr>
        <w:t xml:space="preserve"> </w:t>
      </w:r>
      <w:r w:rsidR="008C52E2">
        <w:rPr>
          <w:lang w:val="en-US"/>
        </w:rPr>
        <w:t>Chúng ta có thể hình dung như sau:</w:t>
      </w:r>
    </w:p>
    <w:p w14:paraId="22676968" w14:textId="6110010B" w:rsidR="008C52E2" w:rsidRDefault="00C461A0" w:rsidP="008C52E2">
      <w:pPr>
        <w:jc w:val="center"/>
        <w:rPr>
          <w:lang w:val="en-US"/>
        </w:rPr>
      </w:pPr>
      <w:r>
        <w:rPr>
          <w:noProof/>
        </w:rPr>
        <w:lastRenderedPageBreak/>
        <w:drawing>
          <wp:inline distT="0" distB="0" distL="0" distR="0" wp14:anchorId="79E8C712" wp14:editId="7AEC94A9">
            <wp:extent cx="4140200" cy="3401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0200" cy="3401695"/>
                    </a:xfrm>
                    <a:prstGeom prst="rect">
                      <a:avLst/>
                    </a:prstGeom>
                    <a:noFill/>
                    <a:ln>
                      <a:noFill/>
                    </a:ln>
                  </pic:spPr>
                </pic:pic>
              </a:graphicData>
            </a:graphic>
          </wp:inline>
        </w:drawing>
      </w:r>
    </w:p>
    <w:p w14:paraId="174093ED" w14:textId="5E603F5D" w:rsidR="006703FE" w:rsidRDefault="008C52E2" w:rsidP="006703FE">
      <w:pPr>
        <w:pStyle w:val="1hinhve"/>
      </w:pPr>
      <w:r>
        <w:t>Hình 4.8. Mô hình cho việc hình dung layout trong một website</w:t>
      </w:r>
    </w:p>
    <w:p w14:paraId="2D6BAD86" w14:textId="5BA0A54B" w:rsidR="006703FE" w:rsidRDefault="006703FE" w:rsidP="006703FE">
      <w:pPr>
        <w:pStyle w:val="1tenmucnho"/>
      </w:pPr>
      <w:r>
        <w:t>a) Layout trong ASP.NET Core</w:t>
      </w:r>
    </w:p>
    <w:p w14:paraId="3CF21B7E" w14:textId="60CD01AE" w:rsidR="006703FE" w:rsidRDefault="006703FE" w:rsidP="00C461A0">
      <w:pPr>
        <w:pStyle w:val="1tenmucnho"/>
        <w:jc w:val="both"/>
        <w:rPr>
          <w:i w:val="0"/>
          <w:iCs w:val="0"/>
        </w:rPr>
      </w:pPr>
      <w:r>
        <w:rPr>
          <w:i w:val="0"/>
          <w:iCs w:val="0"/>
        </w:rPr>
        <w:t xml:space="preserve">Như đã tìm hiểu ở trên, Views trong ASP.NET Core được tạo ra từ tệp tin có phần mở rộng là </w:t>
      </w:r>
      <w:r w:rsidRPr="006703FE">
        <w:rPr>
          <w:b/>
          <w:bCs w:val="0"/>
          <w:i w:val="0"/>
          <w:iCs w:val="0"/>
        </w:rPr>
        <w:t>*.cshtml</w:t>
      </w:r>
      <w:r>
        <w:rPr>
          <w:i w:val="0"/>
          <w:iCs w:val="0"/>
        </w:rPr>
        <w:t xml:space="preserve"> được đặt trong thư mục </w:t>
      </w:r>
      <w:r w:rsidRPr="006703FE">
        <w:rPr>
          <w:b/>
          <w:bCs w:val="0"/>
          <w:i w:val="0"/>
          <w:iCs w:val="0"/>
        </w:rPr>
        <w:t>Views</w:t>
      </w:r>
      <w:r>
        <w:rPr>
          <w:i w:val="0"/>
          <w:iCs w:val="0"/>
        </w:rPr>
        <w:t xml:space="preserve">. Cũng như những website thông thường khác, để giữ cho việc đồng nhất giữa các trang thi tạo website với ASP.NET Core, chúng ta cũng cần thêm header, footer và thành điều hướng,… ở tất cả các view. Tuy nhiên điều này thường gặp nhiều khó khăn và dễ dẫn đến sai sót, đặc biệt là khi dự án của chúng ta có số lượng view quá lớn. Tuy nhiên, trong ASP.NET Core đã định nghĩa sẵn tệp tin </w:t>
      </w:r>
      <w:r w:rsidRPr="006703FE">
        <w:rPr>
          <w:b/>
          <w:bCs w:val="0"/>
          <w:i w:val="0"/>
          <w:iCs w:val="0"/>
        </w:rPr>
        <w:t>_Layout.cshtml</w:t>
      </w:r>
      <w:r>
        <w:rPr>
          <w:i w:val="0"/>
          <w:iCs w:val="0"/>
        </w:rPr>
        <w:t xml:space="preserve"> trong thư mục </w:t>
      </w:r>
      <w:r w:rsidRPr="006703FE">
        <w:rPr>
          <w:b/>
          <w:bCs w:val="0"/>
          <w:i w:val="0"/>
          <w:iCs w:val="0"/>
        </w:rPr>
        <w:t>Shared</w:t>
      </w:r>
      <w:r>
        <w:rPr>
          <w:i w:val="0"/>
          <w:iCs w:val="0"/>
        </w:rPr>
        <w:t xml:space="preserve"> là con của thư mục </w:t>
      </w:r>
      <w:r w:rsidRPr="006703FE">
        <w:rPr>
          <w:b/>
          <w:bCs w:val="0"/>
          <w:i w:val="0"/>
          <w:iCs w:val="0"/>
        </w:rPr>
        <w:t>Views</w:t>
      </w:r>
      <w:r>
        <w:rPr>
          <w:i w:val="0"/>
          <w:iCs w:val="0"/>
        </w:rPr>
        <w:t xml:space="preserve"> để giúp chúng ta trong công việc thống nhất layout này.</w:t>
      </w:r>
      <w:r w:rsidR="00EB2E10">
        <w:rPr>
          <w:i w:val="0"/>
          <w:iCs w:val="0"/>
        </w:rPr>
        <w:t xml:space="preserve"> Theo mặc định, các view mới được tạo ra trong thư mục Views sẽ kế thừa layout từ tệp tin </w:t>
      </w:r>
      <w:r w:rsidR="00EB2E10" w:rsidRPr="00EB2E10">
        <w:rPr>
          <w:b/>
          <w:bCs w:val="0"/>
          <w:i w:val="0"/>
          <w:iCs w:val="0"/>
        </w:rPr>
        <w:t>_Layout.cshtml</w:t>
      </w:r>
      <w:r w:rsidR="00EB2E10">
        <w:rPr>
          <w:i w:val="0"/>
          <w:iCs w:val="0"/>
        </w:rPr>
        <w:t>.</w:t>
      </w:r>
      <w:r w:rsidR="00C461A0">
        <w:rPr>
          <w:i w:val="0"/>
          <w:iCs w:val="0"/>
        </w:rPr>
        <w:t xml:space="preserve"> Trong tệp tin layout đó, chúng ta cần chúng ta cần chú ý đến các phương thức sau:</w:t>
      </w:r>
    </w:p>
    <w:p w14:paraId="33C66061" w14:textId="696EA21E" w:rsidR="00C461A0" w:rsidRDefault="00C461A0" w:rsidP="00C461A0">
      <w:pPr>
        <w:pStyle w:val="1tenmucnho"/>
        <w:jc w:val="both"/>
        <w:rPr>
          <w:i w:val="0"/>
          <w:iCs w:val="0"/>
        </w:rPr>
      </w:pPr>
      <w:r>
        <w:rPr>
          <w:i w:val="0"/>
          <w:iCs w:val="0"/>
        </w:rPr>
        <w:t xml:space="preserve">- </w:t>
      </w:r>
      <w:r w:rsidRPr="00DD63DA">
        <w:rPr>
          <w:b/>
          <w:bCs w:val="0"/>
          <w:i w:val="0"/>
          <w:iCs w:val="0"/>
        </w:rPr>
        <w:t>RenderBody()</w:t>
      </w:r>
      <w:r>
        <w:rPr>
          <w:i w:val="0"/>
          <w:iCs w:val="0"/>
        </w:rPr>
        <w:t>: Phương thức chứa tất cả nội dung của những view kế thừa từ _Layout.cshtml.</w:t>
      </w:r>
    </w:p>
    <w:p w14:paraId="544E4B63" w14:textId="4651A3CF" w:rsidR="00C461A0" w:rsidRDefault="00C461A0" w:rsidP="00C461A0">
      <w:pPr>
        <w:jc w:val="center"/>
        <w:rPr>
          <w:i/>
          <w:iCs/>
        </w:rPr>
      </w:pPr>
      <w:r w:rsidRPr="00C461A0">
        <w:rPr>
          <w:noProof/>
        </w:rPr>
        <w:lastRenderedPageBreak/>
        <w:drawing>
          <wp:inline distT="0" distB="0" distL="0" distR="0" wp14:anchorId="442078C6" wp14:editId="56AA3495">
            <wp:extent cx="5760085" cy="3623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623945"/>
                    </a:xfrm>
                    <a:prstGeom prst="rect">
                      <a:avLst/>
                    </a:prstGeom>
                    <a:noFill/>
                    <a:ln>
                      <a:noFill/>
                    </a:ln>
                  </pic:spPr>
                </pic:pic>
              </a:graphicData>
            </a:graphic>
          </wp:inline>
        </w:drawing>
      </w:r>
    </w:p>
    <w:p w14:paraId="1E371205" w14:textId="6657C1C4" w:rsidR="00C461A0" w:rsidRDefault="00C461A0" w:rsidP="00C461A0">
      <w:pPr>
        <w:pStyle w:val="1hinhve"/>
      </w:pPr>
      <w:r>
        <w:t>Hình 4.9. Cách hoạt động của phương thức RenderBody()</w:t>
      </w:r>
    </w:p>
    <w:p w14:paraId="4FB175F6" w14:textId="10C8B599" w:rsidR="00DD63DA" w:rsidRDefault="00DD63DA" w:rsidP="00DD63DA">
      <w:pPr>
        <w:rPr>
          <w:lang w:val="en-US"/>
        </w:rPr>
      </w:pPr>
      <w:r>
        <w:tab/>
      </w:r>
      <w:r>
        <w:rPr>
          <w:lang w:val="en-US"/>
        </w:rPr>
        <w:t xml:space="preserve">- </w:t>
      </w:r>
      <w:r w:rsidRPr="00B4511E">
        <w:rPr>
          <w:b/>
          <w:bCs/>
          <w:lang w:val="en-US"/>
        </w:rPr>
        <w:t>RenderSection()</w:t>
      </w:r>
      <w:r>
        <w:rPr>
          <w:lang w:val="en-US"/>
        </w:rPr>
        <w:t xml:space="preserve">: Layout có thể có hoặc không có phương thức này để giữ chỗ cho những thành phần khác được đánh dấu thông qua khối </w:t>
      </w:r>
      <w:r w:rsidR="00772B7F" w:rsidRPr="00772B7F">
        <w:rPr>
          <w:b/>
          <w:bCs/>
          <w:lang w:val="en-US"/>
        </w:rPr>
        <w:t>“@selection &lt;tên của selection&gt; {}”</w:t>
      </w:r>
      <w:r w:rsidR="009E21CB">
        <w:rPr>
          <w:b/>
          <w:bCs/>
          <w:lang w:val="en-US"/>
        </w:rPr>
        <w:t xml:space="preserve"> </w:t>
      </w:r>
      <w:r w:rsidR="009E21CB">
        <w:rPr>
          <w:lang w:val="en-US"/>
        </w:rPr>
        <w:t>trong view kế thừa từ layout đó.</w:t>
      </w:r>
    </w:p>
    <w:p w14:paraId="7EEB5F35" w14:textId="78517E83" w:rsidR="001F51C1" w:rsidRDefault="001F51C1" w:rsidP="001F51C1">
      <w:pPr>
        <w:rPr>
          <w:lang w:val="en-US"/>
        </w:rPr>
      </w:pPr>
      <w:r w:rsidRPr="001F51C1">
        <w:rPr>
          <w:noProof/>
        </w:rPr>
        <w:drawing>
          <wp:inline distT="0" distB="0" distL="0" distR="0" wp14:anchorId="30AE2EA2" wp14:editId="7C6CE31B">
            <wp:extent cx="5760085" cy="3574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574415"/>
                    </a:xfrm>
                    <a:prstGeom prst="rect">
                      <a:avLst/>
                    </a:prstGeom>
                    <a:noFill/>
                    <a:ln>
                      <a:noFill/>
                    </a:ln>
                  </pic:spPr>
                </pic:pic>
              </a:graphicData>
            </a:graphic>
          </wp:inline>
        </w:drawing>
      </w:r>
    </w:p>
    <w:p w14:paraId="2FFEFD07" w14:textId="159E00BD" w:rsidR="00603659" w:rsidRPr="009E21CB" w:rsidRDefault="001F51C1" w:rsidP="00603659">
      <w:pPr>
        <w:pStyle w:val="1hinhve"/>
      </w:pPr>
      <w:r>
        <w:t>Hình 4.10. Cách hoạt động của phương thức RenderSection()</w:t>
      </w:r>
    </w:p>
    <w:p w14:paraId="11E0930D" w14:textId="312035DF" w:rsidR="003A3A90" w:rsidRDefault="003A3A90" w:rsidP="003A3A90">
      <w:pPr>
        <w:pStyle w:val="1tenmucnho"/>
      </w:pPr>
      <w:r>
        <w:t>a) Trang không sử dụng layout mặc định</w:t>
      </w:r>
    </w:p>
    <w:p w14:paraId="1CD986F6" w14:textId="13A45DF3" w:rsidR="003A3A90" w:rsidRDefault="003A3A90" w:rsidP="003A3A90">
      <w:pPr>
        <w:rPr>
          <w:lang w:val="en-US"/>
        </w:rPr>
      </w:pPr>
      <w:r>
        <w:lastRenderedPageBreak/>
        <w:tab/>
      </w:r>
      <w:r w:rsidR="00E8627D">
        <w:rPr>
          <w:lang w:val="en-US"/>
        </w:rPr>
        <w:t>V</w:t>
      </w:r>
      <w:r w:rsidR="00603659">
        <w:rPr>
          <w:lang w:val="en-US"/>
        </w:rPr>
        <w:t>ới ý định thiết kế trang đăng nhập là một trang tách biệt hoàn toàn so với các layout còn lại của website, nên ở đây chúng ta tiến hành không sử dụng layout mặc định cho trang đăng nhập (Login).</w:t>
      </w:r>
      <w:r w:rsidR="00E8627D">
        <w:rPr>
          <w:lang w:val="en-US"/>
        </w:rPr>
        <w:t xml:space="preserve"> </w:t>
      </w:r>
      <w:r w:rsidR="00A40E99">
        <w:rPr>
          <w:lang w:val="en-US"/>
        </w:rPr>
        <w:t>Vì vậy, ta tiến hành tạo mới một layout dành riêng cho việc xác thực này. Sau đó thực hiện theo đoạn mã như bên dưới đây</w:t>
      </w:r>
      <w:r w:rsidR="00F703E5">
        <w:rPr>
          <w:lang w:val="en-US"/>
        </w:rPr>
        <w:t xml:space="preserve"> ở đầu tệp tin *.cshtml của trang </w:t>
      </w:r>
      <w:r w:rsidR="001173FF">
        <w:rPr>
          <w:lang w:val="en-US"/>
        </w:rPr>
        <w:t>mong muốn</w:t>
      </w:r>
      <w:r w:rsidR="00A40E99">
        <w:rPr>
          <w:lang w:val="en-US"/>
        </w:rPr>
        <w:t xml:space="preserve"> để thay đổi từ layout mặc định sang layout mới</w:t>
      </w:r>
      <w:r w:rsidR="00C57EEB">
        <w:rPr>
          <w:lang w:val="en-US"/>
        </w:rPr>
        <w:t>.VD:</w:t>
      </w:r>
    </w:p>
    <w:p w14:paraId="78392996" w14:textId="77777777" w:rsidR="00B50177" w:rsidRDefault="00B50177" w:rsidP="00B50177">
      <w:pPr>
        <w:shd w:val="clear" w:color="auto" w:fill="1E1E1E"/>
        <w:spacing w:before="0" w:after="0" w:line="285" w:lineRule="atLeast"/>
        <w:rPr>
          <w:rFonts w:ascii="Consolas" w:hAnsi="Consolas"/>
          <w:color w:val="C586C0"/>
          <w:sz w:val="21"/>
          <w:szCs w:val="21"/>
          <w:lang w:val="en-US"/>
        </w:rPr>
      </w:pPr>
    </w:p>
    <w:p w14:paraId="158F9151" w14:textId="1B6B2362" w:rsidR="00B50177" w:rsidRPr="00B50177" w:rsidRDefault="00B50177" w:rsidP="00B50177">
      <w:pPr>
        <w:shd w:val="clear" w:color="auto" w:fill="1E1E1E"/>
        <w:spacing w:before="0" w:after="0" w:line="285" w:lineRule="atLeast"/>
        <w:rPr>
          <w:rFonts w:ascii="Consolas" w:hAnsi="Consolas"/>
          <w:color w:val="D4D4D4"/>
          <w:sz w:val="21"/>
          <w:szCs w:val="21"/>
          <w:lang w:val="en-US"/>
        </w:rPr>
      </w:pPr>
      <w:r w:rsidRPr="00B50177">
        <w:rPr>
          <w:rFonts w:ascii="Consolas" w:hAnsi="Consolas"/>
          <w:color w:val="C586C0"/>
          <w:sz w:val="21"/>
          <w:szCs w:val="21"/>
          <w:lang w:val="en-US"/>
        </w:rPr>
        <w:t>@{</w:t>
      </w:r>
    </w:p>
    <w:p w14:paraId="3E713E92" w14:textId="77777777" w:rsidR="00B50177" w:rsidRPr="00B50177" w:rsidRDefault="00B50177" w:rsidP="00B50177">
      <w:pPr>
        <w:shd w:val="clear" w:color="auto" w:fill="1E1E1E"/>
        <w:spacing w:before="0" w:after="0" w:line="285" w:lineRule="atLeast"/>
        <w:rPr>
          <w:rFonts w:ascii="Consolas" w:hAnsi="Consolas"/>
          <w:color w:val="D4D4D4"/>
          <w:sz w:val="21"/>
          <w:szCs w:val="21"/>
          <w:lang w:val="en-US"/>
        </w:rPr>
      </w:pPr>
      <w:r w:rsidRPr="00B50177">
        <w:rPr>
          <w:rFonts w:ascii="Consolas" w:hAnsi="Consolas"/>
          <w:color w:val="D4D4D4"/>
          <w:sz w:val="21"/>
          <w:szCs w:val="21"/>
          <w:lang w:val="en-US"/>
        </w:rPr>
        <w:t>    </w:t>
      </w:r>
      <w:r w:rsidRPr="00B50177">
        <w:rPr>
          <w:rFonts w:ascii="Consolas" w:hAnsi="Consolas"/>
          <w:color w:val="9CDCFE"/>
          <w:sz w:val="21"/>
          <w:szCs w:val="21"/>
          <w:lang w:val="en-US"/>
        </w:rPr>
        <w:t>Layout</w:t>
      </w:r>
      <w:r w:rsidRPr="00B50177">
        <w:rPr>
          <w:rFonts w:ascii="Consolas" w:hAnsi="Consolas"/>
          <w:color w:val="D4D4D4"/>
          <w:sz w:val="21"/>
          <w:szCs w:val="21"/>
          <w:lang w:val="en-US"/>
        </w:rPr>
        <w:t> = </w:t>
      </w:r>
      <w:r w:rsidRPr="00B50177">
        <w:rPr>
          <w:rFonts w:ascii="Consolas" w:hAnsi="Consolas"/>
          <w:color w:val="CE9178"/>
          <w:sz w:val="21"/>
          <w:szCs w:val="21"/>
          <w:lang w:val="en-US"/>
        </w:rPr>
        <w:t>"~/Views/Shared/AuthenticationLayout.cshtml"</w:t>
      </w:r>
      <w:r w:rsidRPr="00B50177">
        <w:rPr>
          <w:rFonts w:ascii="Consolas" w:hAnsi="Consolas"/>
          <w:color w:val="D4D4D4"/>
          <w:sz w:val="21"/>
          <w:szCs w:val="21"/>
          <w:lang w:val="en-US"/>
        </w:rPr>
        <w:t>;  </w:t>
      </w:r>
    </w:p>
    <w:p w14:paraId="197A4D78" w14:textId="43FD482B" w:rsidR="00B50177" w:rsidRDefault="00B50177" w:rsidP="00B50177">
      <w:pPr>
        <w:shd w:val="clear" w:color="auto" w:fill="1E1E1E"/>
        <w:spacing w:before="0" w:after="0" w:line="285" w:lineRule="atLeast"/>
        <w:rPr>
          <w:rFonts w:ascii="Consolas" w:hAnsi="Consolas"/>
          <w:color w:val="C586C0"/>
          <w:sz w:val="21"/>
          <w:szCs w:val="21"/>
          <w:lang w:val="en-US"/>
        </w:rPr>
      </w:pPr>
      <w:r w:rsidRPr="00B50177">
        <w:rPr>
          <w:rFonts w:ascii="Consolas" w:hAnsi="Consolas"/>
          <w:color w:val="C586C0"/>
          <w:sz w:val="21"/>
          <w:szCs w:val="21"/>
          <w:lang w:val="en-US"/>
        </w:rPr>
        <w:t>}</w:t>
      </w:r>
    </w:p>
    <w:p w14:paraId="66C66A04" w14:textId="77777777" w:rsidR="00B50177" w:rsidRPr="00B50177" w:rsidRDefault="00B50177" w:rsidP="00B50177">
      <w:pPr>
        <w:shd w:val="clear" w:color="auto" w:fill="1E1E1E"/>
        <w:spacing w:before="0" w:after="0" w:line="285" w:lineRule="atLeast"/>
        <w:rPr>
          <w:rFonts w:ascii="Consolas" w:hAnsi="Consolas"/>
          <w:color w:val="D4D4D4"/>
          <w:sz w:val="21"/>
          <w:szCs w:val="21"/>
          <w:lang w:val="en-US"/>
        </w:rPr>
      </w:pPr>
    </w:p>
    <w:p w14:paraId="6EA6C0CD" w14:textId="1B32FEDF" w:rsidR="00A40E99" w:rsidRDefault="00C57EEB" w:rsidP="00965855">
      <w:pPr>
        <w:pStyle w:val="1hinhve"/>
      </w:pPr>
      <w:r>
        <w:t>Hình 4.10. Thay đổi layout cho view</w:t>
      </w:r>
    </w:p>
    <w:p w14:paraId="0E6881F0" w14:textId="62ECD7D2" w:rsidR="007656DD" w:rsidRDefault="007656DD" w:rsidP="007656DD">
      <w:r>
        <w:tab/>
        <w:t xml:space="preserve">Kết quả chúng ta thu được như những </w:t>
      </w:r>
      <w:r w:rsidRPr="007656DD">
        <w:t>hình</w:t>
      </w:r>
      <w:r>
        <w:t xml:space="preserve"> sau:</w:t>
      </w:r>
    </w:p>
    <w:p w14:paraId="33208867" w14:textId="46C6045D" w:rsidR="007656DD" w:rsidRPr="009079B5" w:rsidRDefault="009079B5" w:rsidP="00745FE5">
      <w:pPr>
        <w:jc w:val="center"/>
        <w:rPr>
          <w:lang w:val="en-US"/>
        </w:rPr>
      </w:pPr>
      <w:r>
        <w:rPr>
          <w:noProof/>
        </w:rPr>
        <w:drawing>
          <wp:inline distT="0" distB="0" distL="0" distR="0" wp14:anchorId="35A24E2F" wp14:editId="7FC6EF14">
            <wp:extent cx="576008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238500"/>
                    </a:xfrm>
                    <a:prstGeom prst="rect">
                      <a:avLst/>
                    </a:prstGeom>
                  </pic:spPr>
                </pic:pic>
              </a:graphicData>
            </a:graphic>
          </wp:inline>
        </w:drawing>
      </w:r>
    </w:p>
    <w:p w14:paraId="2CE8A4A9" w14:textId="4FE290E8" w:rsidR="007656DD" w:rsidRDefault="007656DD" w:rsidP="007656DD">
      <w:pPr>
        <w:pStyle w:val="1hinhve"/>
      </w:pPr>
      <w:r>
        <w:t xml:space="preserve">Hình 4.11. Trang đăng nhập </w:t>
      </w:r>
      <w:r w:rsidR="00FE76BC">
        <w:t>khi dùng Layout mới</w:t>
      </w:r>
    </w:p>
    <w:p w14:paraId="41DE0486" w14:textId="0596515A" w:rsidR="00CF7E13" w:rsidRDefault="00FB7CD9" w:rsidP="00CF7E13">
      <w:pPr>
        <w:pStyle w:val="1hinhve"/>
        <w:jc w:val="left"/>
      </w:pPr>
      <w:hyperlink r:id="rId44" w:history="1">
        <w:r w:rsidR="00CF7E13">
          <w:rPr>
            <w:rStyle w:val="Hyperlink"/>
          </w:rPr>
          <w:t>https://www.adminmart.com/src/html/index.html</w:t>
        </w:r>
      </w:hyperlink>
    </w:p>
    <w:p w14:paraId="3DB3AE3A" w14:textId="24C2F920" w:rsidR="00FE76BC" w:rsidRDefault="00FE76BC" w:rsidP="00745FE5">
      <w:pPr>
        <w:pStyle w:val="1hinhve"/>
        <w:jc w:val="left"/>
      </w:pPr>
      <w:r>
        <w:rPr>
          <w:noProof/>
        </w:rPr>
        <w:lastRenderedPageBreak/>
        <w:drawing>
          <wp:inline distT="0" distB="0" distL="0" distR="0" wp14:anchorId="679EC8E4" wp14:editId="69D5C391">
            <wp:extent cx="5760085" cy="3239770"/>
            <wp:effectExtent l="76200" t="76200" r="126365"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239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BFC7E" w14:textId="37B45518" w:rsidR="00FE76BC" w:rsidRPr="00624BC4" w:rsidRDefault="00FE76BC" w:rsidP="00624BC4">
      <w:pPr>
        <w:pStyle w:val="1hinhve"/>
      </w:pPr>
      <w:r>
        <w:t xml:space="preserve">Hình 4.12. Trang </w:t>
      </w:r>
      <w:r w:rsidR="00624BC4">
        <w:t>chủ khi vẫn dùng Layout mặc định</w:t>
      </w:r>
    </w:p>
    <w:p w14:paraId="5A1CD0CC" w14:textId="08E2A40F" w:rsidR="0026686E" w:rsidRPr="00F744E1" w:rsidRDefault="005F7C67" w:rsidP="00DA4C0A">
      <w:pPr>
        <w:pStyle w:val="1doanvanban"/>
      </w:pPr>
      <w:r w:rsidRPr="002502AC">
        <w:br w:type="page"/>
      </w:r>
    </w:p>
    <w:p w14:paraId="1B61788F" w14:textId="5E0612F4" w:rsidR="0026686E" w:rsidRDefault="0026686E" w:rsidP="0026686E">
      <w:pPr>
        <w:pStyle w:val="2tenchuong"/>
      </w:pPr>
      <w:r>
        <w:lastRenderedPageBreak/>
        <w:t>KẾT LUẬN</w:t>
      </w:r>
    </w:p>
    <w:p w14:paraId="078B2AF4" w14:textId="65E20228" w:rsidR="00965464" w:rsidRPr="00DE11F4" w:rsidRDefault="00DE11F4" w:rsidP="00DA4C0A">
      <w:pPr>
        <w:pStyle w:val="1doanvanban"/>
      </w:pPr>
      <w:r>
        <w:t xml:space="preserve">ASP.NET Core là mô hình lập trình mới có thể triển khai trên đám mây và có mục đích sử dụng chạy nhiều nền tảng như: MacOS, Linux và Windows. Nó hỗ trợ được ASP.NET MVC, ASP.NET Core Web API,… </w:t>
      </w:r>
      <w:r w:rsidR="00965464">
        <w:t>và con là một mã nguồn mở nhưng vô cùng bảo mật và bền vững với hiệu năng xử lý cao khi được tối ưu tốt mã nguồn, đây đang là một xu hướng công nghệ cho phát triển phần mềm cho tương lai</w:t>
      </w:r>
    </w:p>
    <w:p w14:paraId="6750CCD0" w14:textId="42453749" w:rsidR="0026686E" w:rsidRDefault="0026686E" w:rsidP="0026686E">
      <w:pPr>
        <w:pStyle w:val="1tenmuclon"/>
      </w:pPr>
      <w:r>
        <w:t>I. KẾT QUẢ ĐẠT ĐƯỢC</w:t>
      </w:r>
    </w:p>
    <w:p w14:paraId="7466BAF1" w14:textId="545A41BB" w:rsidR="0026686E" w:rsidRDefault="0026686E" w:rsidP="0026686E">
      <w:pPr>
        <w:pStyle w:val="1tenmuclon"/>
      </w:pPr>
      <w:r>
        <w:t>II. KẾT QUẢ CHƯA ĐẠT ĐƯỢC</w:t>
      </w:r>
    </w:p>
    <w:p w14:paraId="29B945EE" w14:textId="383B43F6" w:rsidR="0026686E" w:rsidRDefault="0026686E" w:rsidP="0026686E">
      <w:pPr>
        <w:pStyle w:val="1tenmuclon"/>
      </w:pPr>
      <w:r>
        <w:t>III. ĐÁNH GIÁ</w:t>
      </w:r>
    </w:p>
    <w:p w14:paraId="54AAF8A0" w14:textId="7B5B4C7C" w:rsidR="0026686E" w:rsidRDefault="0026686E" w:rsidP="00B021A7">
      <w:pPr>
        <w:pStyle w:val="1tenmucvua"/>
      </w:pPr>
      <w:r>
        <w:t>1. Ưu điểm</w:t>
      </w:r>
    </w:p>
    <w:p w14:paraId="7892282E" w14:textId="21795E1E" w:rsidR="0026686E" w:rsidRDefault="0026686E" w:rsidP="00B021A7">
      <w:pPr>
        <w:pStyle w:val="1tenmucvua"/>
      </w:pPr>
      <w:r>
        <w:t>2. Nhược điểm</w:t>
      </w:r>
    </w:p>
    <w:p w14:paraId="481C5D3F" w14:textId="46DFFC03" w:rsidR="0026686E" w:rsidRDefault="0026686E" w:rsidP="0026686E">
      <w:pPr>
        <w:pStyle w:val="1tenmuclon"/>
      </w:pPr>
      <w:r>
        <w:t>IV. ĐỊNH HƯỚNG PHÁT TRIỂN</w:t>
      </w:r>
    </w:p>
    <w:p w14:paraId="19D3DE54" w14:textId="7CE02BE5" w:rsidR="0026686E" w:rsidRDefault="0026686E" w:rsidP="0026686E">
      <w:pPr>
        <w:pStyle w:val="1tenmuclon"/>
      </w:pPr>
      <w:r>
        <w:t>V. KIẾN NGHỊ</w:t>
      </w:r>
    </w:p>
    <w:p w14:paraId="2212A80E" w14:textId="6BBEFD96" w:rsidR="008125E1" w:rsidRPr="003662A7" w:rsidRDefault="008125E1" w:rsidP="003662A7">
      <w:pPr>
        <w:rPr>
          <w:lang w:val="en-US"/>
        </w:rPr>
      </w:pPr>
      <w:r>
        <w:rPr>
          <w:b/>
          <w:szCs w:val="28"/>
        </w:rPr>
        <w:br w:type="page"/>
      </w:r>
    </w:p>
    <w:p w14:paraId="4F7EA2D8" w14:textId="4911A819" w:rsidR="00A3099A" w:rsidRDefault="00A3099A" w:rsidP="009C2DA5">
      <w:pPr>
        <w:jc w:val="center"/>
        <w:rPr>
          <w:b/>
          <w:szCs w:val="28"/>
        </w:rPr>
      </w:pPr>
      <w:r w:rsidRPr="00115240">
        <w:rPr>
          <w:b/>
          <w:szCs w:val="28"/>
        </w:rPr>
        <w:lastRenderedPageBreak/>
        <w:t>TÀI LIỆU THAM KHẢO</w:t>
      </w:r>
    </w:p>
    <w:p w14:paraId="456AA99D" w14:textId="77777777" w:rsidR="00B1643C" w:rsidRPr="00115240" w:rsidRDefault="00B1643C" w:rsidP="009C2DA5">
      <w:pPr>
        <w:jc w:val="center"/>
        <w:rPr>
          <w:b/>
          <w:szCs w:val="28"/>
        </w:rPr>
      </w:pPr>
    </w:p>
    <w:p w14:paraId="56380CB5" w14:textId="6412315F" w:rsidR="003662A7" w:rsidRPr="003213C8" w:rsidRDefault="003662A7" w:rsidP="00B1643C">
      <w:pPr>
        <w:rPr>
          <w:lang w:val="en-US"/>
        </w:rPr>
      </w:pPr>
      <w:r w:rsidRPr="00B1643C">
        <w:t xml:space="preserve">1. </w:t>
      </w:r>
      <w:hyperlink r:id="rId46" w:history="1">
        <w:r w:rsidRPr="00B1643C">
          <w:rPr>
            <w:rStyle w:val="Hyperlink"/>
            <w:color w:val="auto"/>
          </w:rPr>
          <w:t>https://thuthuatmarketing.com/digital-marketing/website/tai-sao-doanh-nghiep-can-phai-co-website</w:t>
        </w:r>
      </w:hyperlink>
      <w:r w:rsidR="003213C8">
        <w:rPr>
          <w:lang w:val="en-US"/>
        </w:rPr>
        <w:t>, Website</w:t>
      </w:r>
    </w:p>
    <w:p w14:paraId="54313BB4" w14:textId="6642D686" w:rsidR="00B1643C" w:rsidRPr="00B1643C" w:rsidRDefault="003662A7" w:rsidP="00B1643C">
      <w:r w:rsidRPr="00B1643C">
        <w:t xml:space="preserve">2. </w:t>
      </w:r>
      <w:hyperlink r:id="rId47" w:history="1">
        <w:r w:rsidRPr="00B1643C">
          <w:rPr>
            <w:rStyle w:val="Hyperlink"/>
            <w:color w:val="auto"/>
          </w:rPr>
          <w:t>https://sinhvientot.net/asp-net-core-buoc-dot-pha-trong-cong-nghe-net</w:t>
        </w:r>
      </w:hyperlink>
      <w:r w:rsidR="003213C8">
        <w:rPr>
          <w:lang w:val="en-US"/>
        </w:rPr>
        <w:t>, Website</w:t>
      </w:r>
    </w:p>
    <w:p w14:paraId="23801A7C" w14:textId="2D2CC087" w:rsidR="00B1643C" w:rsidRPr="00B1643C" w:rsidRDefault="00B1643C" w:rsidP="00B1643C">
      <w:r w:rsidRPr="00B1643C">
        <w:t xml:space="preserve">3. </w:t>
      </w:r>
      <w:hyperlink r:id="rId48" w:history="1">
        <w:r w:rsidRPr="00B1643C">
          <w:rPr>
            <w:rStyle w:val="Hyperlink"/>
            <w:color w:val="auto"/>
          </w:rPr>
          <w:t>https://docs.microsoft.com/en-us/sql/ssms/sql-server-management-studio-ssms?view=sql-server-ver15</w:t>
        </w:r>
      </w:hyperlink>
      <w:r w:rsidR="003213C8">
        <w:rPr>
          <w:lang w:val="en-US"/>
        </w:rPr>
        <w:t>, Website</w:t>
      </w:r>
    </w:p>
    <w:p w14:paraId="55A13DDA" w14:textId="28E2B976" w:rsidR="00B1643C" w:rsidRPr="00B1643C" w:rsidRDefault="00B1643C" w:rsidP="00B1643C">
      <w:r w:rsidRPr="00B1643C">
        <w:t xml:space="preserve">4. </w:t>
      </w:r>
      <w:hyperlink r:id="rId49" w:history="1">
        <w:r w:rsidRPr="00B1643C">
          <w:rPr>
            <w:rStyle w:val="Hyperlink"/>
            <w:color w:val="auto"/>
          </w:rPr>
          <w:t>https://www.adcvietnam.net/tai-sao-nen-chon-thiet-ke-website-bang-ngon-ngu-aspnet-tai-adc</w:t>
        </w:r>
      </w:hyperlink>
      <w:r w:rsidR="003213C8">
        <w:rPr>
          <w:lang w:val="en-US"/>
        </w:rPr>
        <w:t>, Website</w:t>
      </w:r>
    </w:p>
    <w:p w14:paraId="54D9A370" w14:textId="1CF1A31C" w:rsidR="00B1643C" w:rsidRPr="00B1643C" w:rsidRDefault="00B1643C" w:rsidP="00B1643C">
      <w:r w:rsidRPr="00B1643C">
        <w:t xml:space="preserve">5. </w:t>
      </w:r>
      <w:hyperlink r:id="rId50" w:history="1">
        <w:r w:rsidRPr="00B1643C">
          <w:rPr>
            <w:rStyle w:val="Hyperlink"/>
            <w:color w:val="auto"/>
          </w:rPr>
          <w:t>https://tedu.com.vn/lap-trinh-aspnet-core/xay-dung-ung-dung-aspnet-core-mvc-dau-tien-225.html</w:t>
        </w:r>
      </w:hyperlink>
      <w:r w:rsidR="003213C8">
        <w:rPr>
          <w:lang w:val="en-US"/>
        </w:rPr>
        <w:t>, Website</w:t>
      </w:r>
    </w:p>
    <w:p w14:paraId="245D85FB" w14:textId="7D0B2855" w:rsidR="00B1643C" w:rsidRPr="00B1643C" w:rsidRDefault="00B1643C" w:rsidP="00B1643C">
      <w:r w:rsidRPr="00B1643C">
        <w:t xml:space="preserve">6. </w:t>
      </w:r>
      <w:hyperlink r:id="rId51" w:history="1">
        <w:r w:rsidRPr="00B1643C">
          <w:rPr>
            <w:rStyle w:val="Hyperlink"/>
            <w:color w:val="auto"/>
          </w:rPr>
          <w:t>https://topdev.vn/blog/asp-net-core-la-gi/</w:t>
        </w:r>
      </w:hyperlink>
      <w:r w:rsidR="003213C8">
        <w:rPr>
          <w:lang w:val="en-US"/>
        </w:rPr>
        <w:t>, Website</w:t>
      </w:r>
    </w:p>
    <w:p w14:paraId="3A83F0C8" w14:textId="301749CE" w:rsidR="00B1643C" w:rsidRPr="00B1643C" w:rsidRDefault="00B1643C" w:rsidP="00B1643C">
      <w:r w:rsidRPr="00B1643C">
        <w:t xml:space="preserve">7. </w:t>
      </w:r>
      <w:hyperlink r:id="rId52" w:history="1">
        <w:r w:rsidRPr="00B1643C">
          <w:rPr>
            <w:rStyle w:val="Hyperlink"/>
            <w:color w:val="auto"/>
          </w:rPr>
          <w:t>https://tedu.com.vn/lap-trinh-aspnet-core/gioi-thieu-ve-aspnet-core-203.html</w:t>
        </w:r>
      </w:hyperlink>
      <w:r w:rsidR="003213C8">
        <w:rPr>
          <w:lang w:val="en-US"/>
        </w:rPr>
        <w:t>, Website</w:t>
      </w:r>
    </w:p>
    <w:p w14:paraId="6B49A0F7" w14:textId="0877204F" w:rsidR="00B1643C" w:rsidRPr="00B1643C" w:rsidRDefault="00B1643C" w:rsidP="00B1643C">
      <w:r w:rsidRPr="00B1643C">
        <w:t xml:space="preserve">8. </w:t>
      </w:r>
      <w:hyperlink r:id="rId53" w:history="1">
        <w:r w:rsidRPr="00B1643C">
          <w:rPr>
            <w:rStyle w:val="Hyperlink"/>
            <w:color w:val="auto"/>
          </w:rPr>
          <w:t>https://sinhvientot.net/khi-nao-nen-su-dung-net-core-va-net-framework/</w:t>
        </w:r>
      </w:hyperlink>
      <w:r w:rsidR="003213C8">
        <w:rPr>
          <w:lang w:val="en-US"/>
        </w:rPr>
        <w:t>, Website</w:t>
      </w:r>
    </w:p>
    <w:p w14:paraId="0D92C27F" w14:textId="5D1F1A37" w:rsidR="00B1643C" w:rsidRPr="00B1643C" w:rsidRDefault="00B1643C" w:rsidP="00B1643C">
      <w:r w:rsidRPr="00B1643C">
        <w:t xml:space="preserve">9. </w:t>
      </w:r>
      <w:hyperlink r:id="rId54" w:history="1">
        <w:r w:rsidRPr="00B1643C">
          <w:rPr>
            <w:rStyle w:val="Hyperlink"/>
            <w:color w:val="auto"/>
          </w:rPr>
          <w:t>https://kb.pavietnam.vn/so-sanh-giua-net-framework-va-net-core.html</w:t>
        </w:r>
      </w:hyperlink>
      <w:r w:rsidR="003213C8">
        <w:rPr>
          <w:lang w:val="en-US"/>
        </w:rPr>
        <w:t>, Website</w:t>
      </w:r>
    </w:p>
    <w:p w14:paraId="0AE294EA" w14:textId="0D3D8D92" w:rsidR="00B1643C" w:rsidRPr="00B1643C" w:rsidRDefault="00B1643C" w:rsidP="00B1643C">
      <w:r w:rsidRPr="00B1643C">
        <w:t xml:space="preserve">10. </w:t>
      </w:r>
      <w:hyperlink r:id="rId55" w:history="1">
        <w:r w:rsidRPr="00B1643C">
          <w:rPr>
            <w:rStyle w:val="Hyperlink"/>
            <w:color w:val="auto"/>
          </w:rPr>
          <w:t>https://monamedia.co/mvc-la-gi-ung-dung-cua-mo-hinh-mvc-trong-lap-trinh/</w:t>
        </w:r>
      </w:hyperlink>
      <w:r w:rsidR="003213C8">
        <w:rPr>
          <w:lang w:val="en-US"/>
        </w:rPr>
        <w:t>, Website</w:t>
      </w:r>
    </w:p>
    <w:p w14:paraId="57988C2C" w14:textId="0D6CC87F" w:rsidR="00B1643C" w:rsidRPr="00B1643C" w:rsidRDefault="00B1643C" w:rsidP="00B1643C">
      <w:r w:rsidRPr="00B1643C">
        <w:t xml:space="preserve">11. </w:t>
      </w:r>
      <w:hyperlink r:id="rId56" w:history="1">
        <w:r w:rsidRPr="00B1643C">
          <w:rPr>
            <w:rStyle w:val="Hyperlink"/>
            <w:color w:val="auto"/>
          </w:rPr>
          <w:t>https://sinhvientot.net/asp-net-core-mvc-tong-quan-ve-asp-net-core-mvc/</w:t>
        </w:r>
      </w:hyperlink>
      <w:r w:rsidR="003213C8">
        <w:rPr>
          <w:lang w:val="en-US"/>
        </w:rPr>
        <w:t>, Website</w:t>
      </w:r>
    </w:p>
    <w:p w14:paraId="29AEEA47" w14:textId="21547B4B" w:rsidR="00B1643C" w:rsidRPr="00B1643C" w:rsidRDefault="00B1643C" w:rsidP="00B1643C">
      <w:r w:rsidRPr="00B1643C">
        <w:t xml:space="preserve">12. </w:t>
      </w:r>
      <w:hyperlink r:id="rId57" w:history="1">
        <w:r w:rsidRPr="00B1643C">
          <w:rPr>
            <w:rStyle w:val="Hyperlink"/>
            <w:color w:val="auto"/>
          </w:rPr>
          <w:t>https://tedu.com.vn/lap-trinh-aspnet-core/cai-dat-va-cau-hinh-moi-truong-phat-trien-aspnet-core-204.html</w:t>
        </w:r>
      </w:hyperlink>
      <w:r w:rsidR="003213C8">
        <w:rPr>
          <w:lang w:val="en-US"/>
        </w:rPr>
        <w:t>, Website</w:t>
      </w:r>
    </w:p>
    <w:p w14:paraId="4FB33464" w14:textId="50AF6198" w:rsidR="00A3099A" w:rsidRPr="00B1643C" w:rsidRDefault="00B1643C" w:rsidP="00B1643C">
      <w:r w:rsidRPr="00B1643C">
        <w:t xml:space="preserve">13. </w:t>
      </w:r>
      <w:hyperlink r:id="rId58" w:history="1">
        <w:r w:rsidRPr="00B1643C">
          <w:rPr>
            <w:rStyle w:val="Hyperlink"/>
            <w:color w:val="auto"/>
          </w:rPr>
          <w:t>https://tuhocict.com/cai-dat-moi-truong-va-cong-cu-cho-aspnet-core/</w:t>
        </w:r>
      </w:hyperlink>
      <w:r w:rsidR="003213C8">
        <w:rPr>
          <w:lang w:val="en-US"/>
        </w:rPr>
        <w:t>, Website</w:t>
      </w:r>
      <w:r w:rsidR="003213C8" w:rsidRPr="00B1643C">
        <w:t xml:space="preserve"> </w:t>
      </w:r>
      <w:r w:rsidR="00A3099A" w:rsidRPr="00B1643C">
        <w:br w:type="page"/>
      </w:r>
    </w:p>
    <w:p w14:paraId="46674EA0" w14:textId="7BB588CB" w:rsidR="00277383" w:rsidRPr="00115240" w:rsidRDefault="00113E0B" w:rsidP="008125E1">
      <w:pPr>
        <w:spacing w:line="360" w:lineRule="auto"/>
        <w:jc w:val="center"/>
        <w:rPr>
          <w:b/>
          <w:szCs w:val="28"/>
          <w:lang w:val="en-US"/>
        </w:rPr>
      </w:pPr>
      <w:r w:rsidRPr="00115240">
        <w:rPr>
          <w:b/>
          <w:szCs w:val="28"/>
          <w:lang w:val="en-US"/>
        </w:rPr>
        <w:lastRenderedPageBreak/>
        <w:t>KẾ HOẠCH THỰC HIỆN</w:t>
      </w:r>
    </w:p>
    <w:tbl>
      <w:tblPr>
        <w:tblW w:w="905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5103"/>
        <w:gridCol w:w="2814"/>
      </w:tblGrid>
      <w:tr w:rsidR="000D66CF" w:rsidRPr="00115240" w14:paraId="59D307D6" w14:textId="77777777" w:rsidTr="00FC086E">
        <w:trPr>
          <w:trHeight w:val="865"/>
        </w:trPr>
        <w:tc>
          <w:tcPr>
            <w:tcW w:w="1135" w:type="dxa"/>
            <w:vAlign w:val="center"/>
          </w:tcPr>
          <w:p w14:paraId="044024F3" w14:textId="77777777" w:rsidR="000D66CF" w:rsidRPr="00115240" w:rsidRDefault="000D66CF" w:rsidP="00DB6B8E">
            <w:pPr>
              <w:spacing w:line="360" w:lineRule="auto"/>
              <w:jc w:val="center"/>
              <w:rPr>
                <w:b/>
                <w:szCs w:val="28"/>
              </w:rPr>
            </w:pPr>
            <w:r w:rsidRPr="00115240">
              <w:rPr>
                <w:b/>
                <w:szCs w:val="28"/>
              </w:rPr>
              <w:t>STT</w:t>
            </w:r>
          </w:p>
        </w:tc>
        <w:tc>
          <w:tcPr>
            <w:tcW w:w="5103" w:type="dxa"/>
            <w:vAlign w:val="center"/>
          </w:tcPr>
          <w:p w14:paraId="2BD62312" w14:textId="77777777" w:rsidR="000D66CF" w:rsidRPr="00115240" w:rsidRDefault="000D66CF" w:rsidP="00DB6B8E">
            <w:pPr>
              <w:spacing w:line="360" w:lineRule="auto"/>
              <w:jc w:val="center"/>
              <w:rPr>
                <w:b/>
                <w:szCs w:val="28"/>
              </w:rPr>
            </w:pPr>
            <w:r w:rsidRPr="00115240">
              <w:rPr>
                <w:b/>
                <w:szCs w:val="28"/>
              </w:rPr>
              <w:t>Nội dung</w:t>
            </w:r>
          </w:p>
        </w:tc>
        <w:tc>
          <w:tcPr>
            <w:tcW w:w="2814" w:type="dxa"/>
            <w:vAlign w:val="center"/>
          </w:tcPr>
          <w:p w14:paraId="510C2422" w14:textId="77777777" w:rsidR="000D66CF" w:rsidRPr="00115240" w:rsidRDefault="000D66CF" w:rsidP="00DB6B8E">
            <w:pPr>
              <w:spacing w:line="360" w:lineRule="auto"/>
              <w:jc w:val="center"/>
              <w:rPr>
                <w:b/>
                <w:szCs w:val="28"/>
              </w:rPr>
            </w:pPr>
            <w:r w:rsidRPr="00115240">
              <w:rPr>
                <w:b/>
                <w:szCs w:val="28"/>
              </w:rPr>
              <w:t>Thời gian thực hiện</w:t>
            </w:r>
          </w:p>
        </w:tc>
      </w:tr>
      <w:tr w:rsidR="000D66CF" w:rsidRPr="00115240" w14:paraId="658C95D1" w14:textId="77777777" w:rsidTr="00FC086E">
        <w:trPr>
          <w:trHeight w:val="865"/>
        </w:trPr>
        <w:tc>
          <w:tcPr>
            <w:tcW w:w="1135" w:type="dxa"/>
            <w:vAlign w:val="center"/>
          </w:tcPr>
          <w:p w14:paraId="0FE094A1" w14:textId="77777777" w:rsidR="000D66CF" w:rsidRPr="00115240" w:rsidRDefault="000D66CF" w:rsidP="007B2F60">
            <w:pPr>
              <w:spacing w:line="360" w:lineRule="auto"/>
              <w:jc w:val="center"/>
              <w:rPr>
                <w:szCs w:val="28"/>
              </w:rPr>
            </w:pPr>
            <w:r w:rsidRPr="00115240">
              <w:rPr>
                <w:szCs w:val="28"/>
              </w:rPr>
              <w:t>1</w:t>
            </w:r>
          </w:p>
        </w:tc>
        <w:tc>
          <w:tcPr>
            <w:tcW w:w="5103" w:type="dxa"/>
            <w:vAlign w:val="center"/>
          </w:tcPr>
          <w:p w14:paraId="35B2AFF1" w14:textId="41CDFAEA" w:rsidR="000D66CF" w:rsidRPr="00FA3841" w:rsidRDefault="00FA3841" w:rsidP="00FA3841">
            <w:pPr>
              <w:rPr>
                <w:rFonts w:eastAsia="Calibri"/>
                <w:szCs w:val="22"/>
                <w:lang w:val="en-US"/>
              </w:rPr>
            </w:pPr>
            <w:r w:rsidRPr="00A46C0C">
              <w:t>Chương 1:</w:t>
            </w:r>
            <w:r>
              <w:rPr>
                <w:lang w:val="en-US"/>
              </w:rPr>
              <w:t xml:space="preserve"> PHÂN BIỆT .NET CORE VÀ .NET FRAMEWORK</w:t>
            </w:r>
          </w:p>
        </w:tc>
        <w:tc>
          <w:tcPr>
            <w:tcW w:w="2814" w:type="dxa"/>
            <w:vAlign w:val="center"/>
          </w:tcPr>
          <w:p w14:paraId="23148705" w14:textId="00540E4F" w:rsidR="000D66CF" w:rsidRPr="00FA3841" w:rsidRDefault="00FA3841" w:rsidP="00FA3841">
            <w:pPr>
              <w:jc w:val="center"/>
              <w:rPr>
                <w:lang w:val="en-US"/>
              </w:rPr>
            </w:pPr>
            <w:r>
              <w:rPr>
                <w:lang w:val="en-US"/>
              </w:rPr>
              <w:t>10 – 12/4/</w:t>
            </w:r>
            <w:r w:rsidRPr="00FA3841">
              <w:t>2020</w:t>
            </w:r>
          </w:p>
        </w:tc>
      </w:tr>
      <w:tr w:rsidR="000D66CF" w:rsidRPr="00115240" w14:paraId="26FFC0CB" w14:textId="77777777" w:rsidTr="00FC086E">
        <w:trPr>
          <w:trHeight w:val="865"/>
        </w:trPr>
        <w:tc>
          <w:tcPr>
            <w:tcW w:w="1135" w:type="dxa"/>
            <w:vAlign w:val="center"/>
          </w:tcPr>
          <w:p w14:paraId="5D5C6C4F" w14:textId="77777777" w:rsidR="000D66CF" w:rsidRPr="00115240" w:rsidRDefault="000D66CF" w:rsidP="007B2F60">
            <w:pPr>
              <w:spacing w:line="360" w:lineRule="auto"/>
              <w:jc w:val="center"/>
              <w:rPr>
                <w:szCs w:val="28"/>
              </w:rPr>
            </w:pPr>
            <w:r w:rsidRPr="00115240">
              <w:rPr>
                <w:szCs w:val="28"/>
              </w:rPr>
              <w:t>2</w:t>
            </w:r>
          </w:p>
        </w:tc>
        <w:tc>
          <w:tcPr>
            <w:tcW w:w="5103" w:type="dxa"/>
            <w:vAlign w:val="center"/>
          </w:tcPr>
          <w:p w14:paraId="3DB3F66E" w14:textId="4E218F22" w:rsidR="000D66CF" w:rsidRPr="00FA3841" w:rsidRDefault="00FA3841" w:rsidP="00FA3841">
            <w:pPr>
              <w:rPr>
                <w:lang w:val="en-US"/>
              </w:rPr>
            </w:pPr>
            <w:r w:rsidRPr="00A46C0C">
              <w:t xml:space="preserve">Chương </w:t>
            </w:r>
            <w:r>
              <w:rPr>
                <w:lang w:val="en-US"/>
              </w:rPr>
              <w:t>2</w:t>
            </w:r>
            <w:r w:rsidRPr="00A46C0C">
              <w:t>:</w:t>
            </w:r>
            <w:r>
              <w:rPr>
                <w:lang w:val="en-US"/>
              </w:rPr>
              <w:t xml:space="preserve"> GIỚI </w:t>
            </w:r>
            <w:r w:rsidRPr="00FA3841">
              <w:t>THIỆU</w:t>
            </w:r>
            <w:r>
              <w:rPr>
                <w:lang w:val="en-US"/>
              </w:rPr>
              <w:t xml:space="preserve"> VỀ ASP.NET CORE</w:t>
            </w:r>
          </w:p>
        </w:tc>
        <w:tc>
          <w:tcPr>
            <w:tcW w:w="2814" w:type="dxa"/>
            <w:vAlign w:val="center"/>
          </w:tcPr>
          <w:p w14:paraId="3C01AABC" w14:textId="32DDC179" w:rsidR="000D66CF" w:rsidRPr="00FA3841" w:rsidRDefault="00FA3841" w:rsidP="00FA3841">
            <w:pPr>
              <w:jc w:val="center"/>
              <w:rPr>
                <w:lang w:val="en-US"/>
              </w:rPr>
            </w:pPr>
            <w:r>
              <w:rPr>
                <w:lang w:val="en-US"/>
              </w:rPr>
              <w:t xml:space="preserve">13 – </w:t>
            </w:r>
            <w:r w:rsidRPr="00FA3841">
              <w:t>14</w:t>
            </w:r>
            <w:r>
              <w:rPr>
                <w:lang w:val="en-US"/>
              </w:rPr>
              <w:t>/4/2020</w:t>
            </w:r>
          </w:p>
        </w:tc>
      </w:tr>
      <w:tr w:rsidR="000D66CF" w:rsidRPr="00115240" w14:paraId="43604940" w14:textId="77777777" w:rsidTr="00FC086E">
        <w:trPr>
          <w:trHeight w:val="865"/>
        </w:trPr>
        <w:tc>
          <w:tcPr>
            <w:tcW w:w="1135" w:type="dxa"/>
            <w:vAlign w:val="center"/>
          </w:tcPr>
          <w:p w14:paraId="02C65494" w14:textId="0DC12350" w:rsidR="000D66CF" w:rsidRPr="00AF1662" w:rsidRDefault="00AF1662" w:rsidP="007B2F60">
            <w:pPr>
              <w:spacing w:line="360" w:lineRule="auto"/>
              <w:jc w:val="center"/>
              <w:rPr>
                <w:szCs w:val="28"/>
                <w:lang w:val="en-US"/>
              </w:rPr>
            </w:pPr>
            <w:r>
              <w:rPr>
                <w:szCs w:val="28"/>
                <w:lang w:val="en-US"/>
              </w:rPr>
              <w:t>3</w:t>
            </w:r>
          </w:p>
        </w:tc>
        <w:tc>
          <w:tcPr>
            <w:tcW w:w="5103" w:type="dxa"/>
            <w:vAlign w:val="center"/>
          </w:tcPr>
          <w:p w14:paraId="0DA77488" w14:textId="5E474800" w:rsidR="000D66CF" w:rsidRPr="00FA3841" w:rsidRDefault="00FA3841" w:rsidP="00FA3841">
            <w:r w:rsidRPr="00A46C0C">
              <w:rPr>
                <w:lang w:val="en-US"/>
              </w:rPr>
              <w:t xml:space="preserve">Chương </w:t>
            </w:r>
            <w:r>
              <w:rPr>
                <w:lang w:val="en-US"/>
              </w:rPr>
              <w:t>3</w:t>
            </w:r>
            <w:r w:rsidRPr="00A46C0C">
              <w:rPr>
                <w:lang w:val="en-US"/>
              </w:rPr>
              <w:t>:</w:t>
            </w:r>
            <w:r>
              <w:rPr>
                <w:lang w:val="en-US"/>
              </w:rPr>
              <w:t xml:space="preserve"> CÀI ĐẶT MÔI TRƯỜNG PHÁT TRIỂN</w:t>
            </w:r>
          </w:p>
        </w:tc>
        <w:tc>
          <w:tcPr>
            <w:tcW w:w="2814" w:type="dxa"/>
            <w:vAlign w:val="center"/>
          </w:tcPr>
          <w:p w14:paraId="6C2E32D0" w14:textId="638C3341" w:rsidR="000D66CF" w:rsidRPr="00FA3841" w:rsidRDefault="00FA3841" w:rsidP="00FA3841">
            <w:pPr>
              <w:jc w:val="center"/>
            </w:pPr>
            <w:r>
              <w:rPr>
                <w:lang w:val="en-US"/>
              </w:rPr>
              <w:t xml:space="preserve">15 – </w:t>
            </w:r>
            <w:r w:rsidRPr="00FA3841">
              <w:t>1</w:t>
            </w:r>
            <w:r>
              <w:rPr>
                <w:lang w:val="en-US"/>
              </w:rPr>
              <w:t>6/4/2020</w:t>
            </w:r>
          </w:p>
        </w:tc>
      </w:tr>
      <w:tr w:rsidR="000D66CF" w:rsidRPr="00115240" w14:paraId="3E882C87" w14:textId="77777777" w:rsidTr="00FC086E">
        <w:trPr>
          <w:trHeight w:val="865"/>
        </w:trPr>
        <w:tc>
          <w:tcPr>
            <w:tcW w:w="1135" w:type="dxa"/>
            <w:vAlign w:val="center"/>
          </w:tcPr>
          <w:p w14:paraId="5109A615" w14:textId="1FCB92C1" w:rsidR="000D66CF" w:rsidRPr="00AF1662" w:rsidRDefault="00AF1662" w:rsidP="007B2F60">
            <w:pPr>
              <w:spacing w:line="360" w:lineRule="auto"/>
              <w:jc w:val="center"/>
              <w:rPr>
                <w:szCs w:val="28"/>
                <w:lang w:val="en-US"/>
              </w:rPr>
            </w:pPr>
            <w:r>
              <w:rPr>
                <w:szCs w:val="28"/>
                <w:lang w:val="en-US"/>
              </w:rPr>
              <w:t>4</w:t>
            </w:r>
          </w:p>
        </w:tc>
        <w:tc>
          <w:tcPr>
            <w:tcW w:w="5103" w:type="dxa"/>
            <w:vAlign w:val="center"/>
          </w:tcPr>
          <w:p w14:paraId="7A354E97" w14:textId="3E39E561" w:rsidR="000D66CF" w:rsidRPr="00FA3841" w:rsidRDefault="00FA3841" w:rsidP="00FA3841">
            <w:pPr>
              <w:rPr>
                <w:lang w:val="en-US"/>
              </w:rPr>
            </w:pPr>
            <w:r>
              <w:rPr>
                <w:lang w:val="en-US"/>
              </w:rPr>
              <w:t>Chương 4: XÂY DỰNG WEBSITE</w:t>
            </w:r>
          </w:p>
        </w:tc>
        <w:tc>
          <w:tcPr>
            <w:tcW w:w="2814" w:type="dxa"/>
            <w:vAlign w:val="center"/>
          </w:tcPr>
          <w:p w14:paraId="6A14E453" w14:textId="0FFFA98B" w:rsidR="000D66CF" w:rsidRPr="00FA3841" w:rsidRDefault="00FA3841" w:rsidP="00FA3841">
            <w:pPr>
              <w:jc w:val="center"/>
            </w:pPr>
            <w:r>
              <w:rPr>
                <w:lang w:val="en-US"/>
              </w:rPr>
              <w:t>17 – 25/4/2020</w:t>
            </w:r>
          </w:p>
        </w:tc>
      </w:tr>
      <w:tr w:rsidR="000D66CF" w:rsidRPr="00115240" w14:paraId="062932A7" w14:textId="77777777" w:rsidTr="00FC086E">
        <w:trPr>
          <w:trHeight w:val="865"/>
        </w:trPr>
        <w:tc>
          <w:tcPr>
            <w:tcW w:w="1135" w:type="dxa"/>
            <w:vAlign w:val="center"/>
          </w:tcPr>
          <w:p w14:paraId="092111DC" w14:textId="56875702" w:rsidR="000D66CF" w:rsidRPr="00AF1662" w:rsidRDefault="00AF1662" w:rsidP="007B2F60">
            <w:pPr>
              <w:spacing w:line="360" w:lineRule="auto"/>
              <w:jc w:val="center"/>
              <w:rPr>
                <w:szCs w:val="28"/>
                <w:lang w:val="en-US"/>
              </w:rPr>
            </w:pPr>
            <w:r>
              <w:rPr>
                <w:szCs w:val="28"/>
                <w:lang w:val="en-US"/>
              </w:rPr>
              <w:t>5</w:t>
            </w:r>
          </w:p>
        </w:tc>
        <w:tc>
          <w:tcPr>
            <w:tcW w:w="5103" w:type="dxa"/>
            <w:vAlign w:val="center"/>
          </w:tcPr>
          <w:p w14:paraId="54B6DE17" w14:textId="77D0BDDB" w:rsidR="000D66CF" w:rsidRPr="00FA3841" w:rsidRDefault="00FA3841" w:rsidP="00FA3841">
            <w:r>
              <w:rPr>
                <w:lang w:val="en-US"/>
              </w:rPr>
              <w:t>Kiểm thử và thử nghiệm</w:t>
            </w:r>
          </w:p>
        </w:tc>
        <w:tc>
          <w:tcPr>
            <w:tcW w:w="2814" w:type="dxa"/>
            <w:vAlign w:val="center"/>
          </w:tcPr>
          <w:p w14:paraId="067308E7" w14:textId="7A9AEC5C" w:rsidR="000D66CF" w:rsidRPr="00FA3841" w:rsidRDefault="00FA3841" w:rsidP="00FA3841">
            <w:pPr>
              <w:jc w:val="center"/>
            </w:pPr>
            <w:r>
              <w:rPr>
                <w:lang w:val="en-US"/>
              </w:rPr>
              <w:t>26 – 30/4/2020</w:t>
            </w:r>
          </w:p>
        </w:tc>
      </w:tr>
      <w:tr w:rsidR="00FA3841" w:rsidRPr="00115240" w14:paraId="14D14C45" w14:textId="77777777" w:rsidTr="00FC086E">
        <w:trPr>
          <w:trHeight w:val="865"/>
        </w:trPr>
        <w:tc>
          <w:tcPr>
            <w:tcW w:w="1135" w:type="dxa"/>
            <w:vAlign w:val="center"/>
          </w:tcPr>
          <w:p w14:paraId="58CF7261" w14:textId="1E106269" w:rsidR="00FA3841" w:rsidRDefault="00FA3841" w:rsidP="007B2F60">
            <w:pPr>
              <w:spacing w:line="360" w:lineRule="auto"/>
              <w:jc w:val="center"/>
              <w:rPr>
                <w:szCs w:val="28"/>
                <w:lang w:val="en-US"/>
              </w:rPr>
            </w:pPr>
            <w:r>
              <w:rPr>
                <w:szCs w:val="28"/>
                <w:lang w:val="en-US"/>
              </w:rPr>
              <w:t>6</w:t>
            </w:r>
          </w:p>
        </w:tc>
        <w:tc>
          <w:tcPr>
            <w:tcW w:w="5103" w:type="dxa"/>
            <w:vAlign w:val="center"/>
          </w:tcPr>
          <w:p w14:paraId="2963CDFA" w14:textId="5767A536" w:rsidR="00FA3841" w:rsidRPr="00FA3841" w:rsidRDefault="00FA3841" w:rsidP="00FA3841">
            <w:pPr>
              <w:rPr>
                <w:lang w:val="en-US"/>
              </w:rPr>
            </w:pPr>
            <w:r>
              <w:rPr>
                <w:lang w:val="en-US"/>
              </w:rPr>
              <w:t>Hoàn thành đề tài thực tập tại cơ sở</w:t>
            </w:r>
          </w:p>
        </w:tc>
        <w:tc>
          <w:tcPr>
            <w:tcW w:w="2814" w:type="dxa"/>
            <w:vAlign w:val="center"/>
          </w:tcPr>
          <w:p w14:paraId="74E1C862" w14:textId="3546C311" w:rsidR="00FA3841" w:rsidRPr="00FA3841" w:rsidRDefault="00FA3841" w:rsidP="00FA3841">
            <w:pPr>
              <w:jc w:val="center"/>
            </w:pPr>
            <w:r>
              <w:rPr>
                <w:lang w:val="en-US"/>
              </w:rPr>
              <w:t>5/2020</w:t>
            </w:r>
          </w:p>
        </w:tc>
      </w:tr>
    </w:tbl>
    <w:p w14:paraId="183881CD" w14:textId="2B4A590E" w:rsidR="00FA3841" w:rsidRDefault="00FA3841" w:rsidP="00FA3841">
      <w:pPr>
        <w:tabs>
          <w:tab w:val="left" w:leader="dot" w:pos="9072"/>
        </w:tabs>
        <w:ind w:firstLine="567"/>
        <w:rPr>
          <w:szCs w:val="28"/>
          <w:lang w:val="en-US"/>
        </w:rPr>
      </w:pPr>
    </w:p>
    <w:p w14:paraId="0B3D1067" w14:textId="77777777" w:rsidR="00D942DB" w:rsidRPr="00115240" w:rsidRDefault="00D942DB" w:rsidP="00DB6B8E">
      <w:pPr>
        <w:spacing w:line="360" w:lineRule="auto"/>
        <w:rPr>
          <w:szCs w:val="28"/>
        </w:rPr>
      </w:pPr>
    </w:p>
    <w:p w14:paraId="40AAF5D1" w14:textId="77777777" w:rsidR="00AD72E2" w:rsidRPr="00115240" w:rsidRDefault="00AD72E2" w:rsidP="00DB6B8E">
      <w:pPr>
        <w:spacing w:line="360" w:lineRule="auto"/>
        <w:rPr>
          <w:szCs w:val="28"/>
        </w:rPr>
      </w:pPr>
    </w:p>
    <w:p w14:paraId="79A527D1" w14:textId="77777777" w:rsidR="00756D9B" w:rsidRPr="000D66CF" w:rsidRDefault="000D66CF" w:rsidP="00DB6B8E">
      <w:pPr>
        <w:spacing w:line="360" w:lineRule="auto"/>
        <w:rPr>
          <w:szCs w:val="28"/>
        </w:rPr>
      </w:pPr>
      <w:r>
        <w:rPr>
          <w:szCs w:val="28"/>
        </w:rPr>
        <w:br w:type="page"/>
      </w:r>
    </w:p>
    <w:p w14:paraId="4FF57569" w14:textId="77777777" w:rsidR="00A53182" w:rsidRPr="00115240" w:rsidRDefault="00A53182" w:rsidP="00DB6B8E">
      <w:pPr>
        <w:pStyle w:val="BodyText"/>
        <w:spacing w:after="0" w:line="360" w:lineRule="auto"/>
        <w:ind w:right="114"/>
        <w:jc w:val="center"/>
        <w:rPr>
          <w:b/>
          <w:szCs w:val="28"/>
          <w:lang w:val="en-US"/>
        </w:rPr>
      </w:pPr>
      <w:r w:rsidRPr="00115240">
        <w:rPr>
          <w:b/>
          <w:szCs w:val="28"/>
          <w:lang w:val="en-US"/>
        </w:rPr>
        <w:lastRenderedPageBreak/>
        <w:t>NHẬN XÉT CỦA CÁN BỘ HƯỚNG DẪN</w:t>
      </w:r>
    </w:p>
    <w:p w14:paraId="16A619FC"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7D3F8E0B"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0A39305D"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4F0116B5"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77D0FD0F"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27892A74"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542E5D4F"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11BE903F"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56B06D9E"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496A3119"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09EA58BD"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7E5AF72A"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p w14:paraId="02C9026B" w14:textId="77777777" w:rsidR="00D63440" w:rsidRPr="00115240" w:rsidRDefault="00D63440" w:rsidP="00DB6B8E">
      <w:pPr>
        <w:pStyle w:val="BodyText"/>
        <w:tabs>
          <w:tab w:val="left" w:leader="dot" w:pos="8945"/>
        </w:tabs>
        <w:spacing w:after="0" w:line="360" w:lineRule="auto"/>
        <w:ind w:right="114"/>
        <w:rPr>
          <w:szCs w:val="28"/>
          <w:lang w:val="en-US"/>
        </w:rPr>
      </w:pPr>
      <w:r w:rsidRPr="00115240">
        <w:rPr>
          <w:szCs w:val="28"/>
          <w:lang w:val="en-US"/>
        </w:rPr>
        <w:tab/>
      </w:r>
    </w:p>
    <w:tbl>
      <w:tblPr>
        <w:tblW w:w="0" w:type="auto"/>
        <w:tblLook w:val="04A0" w:firstRow="1" w:lastRow="0" w:firstColumn="1" w:lastColumn="0" w:noHBand="0" w:noVBand="1"/>
      </w:tblPr>
      <w:tblGrid>
        <w:gridCol w:w="4522"/>
        <w:gridCol w:w="4549"/>
      </w:tblGrid>
      <w:tr w:rsidR="008B7318" w:rsidRPr="00115240" w14:paraId="089621ED" w14:textId="77777777" w:rsidTr="0026686E">
        <w:tc>
          <w:tcPr>
            <w:tcW w:w="4672" w:type="dxa"/>
            <w:shd w:val="clear" w:color="auto" w:fill="auto"/>
          </w:tcPr>
          <w:p w14:paraId="39362B14" w14:textId="6E1F7D59" w:rsidR="00D24B28" w:rsidRDefault="00A055CB" w:rsidP="00DB6B8E">
            <w:pPr>
              <w:spacing w:line="360" w:lineRule="auto"/>
              <w:rPr>
                <w:rFonts w:eastAsia="Calibri"/>
                <w:b/>
                <w:bCs/>
                <w:szCs w:val="28"/>
              </w:rPr>
            </w:pPr>
            <w:r>
              <w:rPr>
                <w:rFonts w:eastAsia="Calibri"/>
                <w:b/>
                <w:bCs/>
                <w:szCs w:val="28"/>
              </w:rPr>
              <w:t xml:space="preserve"> </w:t>
            </w:r>
          </w:p>
          <w:p w14:paraId="746E7598" w14:textId="4C9CDF7A" w:rsidR="008B7318" w:rsidRPr="00115240" w:rsidRDefault="008B7318" w:rsidP="00D24B28">
            <w:pPr>
              <w:spacing w:line="360" w:lineRule="auto"/>
              <w:jc w:val="center"/>
              <w:rPr>
                <w:rFonts w:eastAsia="Calibri"/>
                <w:szCs w:val="28"/>
              </w:rPr>
            </w:pPr>
            <w:r w:rsidRPr="00115240">
              <w:rPr>
                <w:rFonts w:eastAsia="Calibri"/>
                <w:b/>
                <w:bCs/>
                <w:szCs w:val="28"/>
              </w:rPr>
              <w:t>Người hướng dẫn khoa học</w:t>
            </w:r>
          </w:p>
        </w:tc>
        <w:tc>
          <w:tcPr>
            <w:tcW w:w="4673" w:type="dxa"/>
            <w:shd w:val="clear" w:color="auto" w:fill="auto"/>
          </w:tcPr>
          <w:p w14:paraId="5C58C7D3" w14:textId="77777777" w:rsidR="008B7318" w:rsidRDefault="008B7318" w:rsidP="00DB6B8E">
            <w:pPr>
              <w:spacing w:line="360" w:lineRule="auto"/>
              <w:jc w:val="center"/>
              <w:rPr>
                <w:rFonts w:eastAsia="Calibri"/>
                <w:i/>
                <w:iCs/>
                <w:szCs w:val="28"/>
                <w:lang w:val="en-US"/>
              </w:rPr>
            </w:pPr>
            <w:r w:rsidRPr="00115240">
              <w:rPr>
                <w:rFonts w:eastAsia="Calibri"/>
                <w:i/>
                <w:iCs/>
                <w:szCs w:val="28"/>
              </w:rPr>
              <w:t>Khánh Hòa, ngày…tháng …năm</w:t>
            </w:r>
            <w:r w:rsidR="000408B1">
              <w:rPr>
                <w:rFonts w:eastAsia="Calibri"/>
                <w:i/>
                <w:iCs/>
                <w:szCs w:val="28"/>
                <w:lang w:val="en-US"/>
              </w:rPr>
              <w:t xml:space="preserve"> 2020</w:t>
            </w:r>
          </w:p>
          <w:p w14:paraId="4CA2474D" w14:textId="19F5C79A" w:rsidR="00D24B28" w:rsidRPr="00D24B28" w:rsidRDefault="00D24B28" w:rsidP="00D24B28">
            <w:pPr>
              <w:spacing w:line="360" w:lineRule="auto"/>
              <w:jc w:val="center"/>
              <w:rPr>
                <w:rFonts w:eastAsia="Calibri"/>
                <w:b/>
                <w:bCs/>
                <w:szCs w:val="28"/>
              </w:rPr>
            </w:pPr>
            <w:r w:rsidRPr="00115240">
              <w:rPr>
                <w:rFonts w:eastAsia="Calibri"/>
                <w:b/>
                <w:bCs/>
                <w:szCs w:val="28"/>
              </w:rPr>
              <w:t>Người thực hiện</w:t>
            </w:r>
          </w:p>
        </w:tc>
      </w:tr>
      <w:tr w:rsidR="008B7318" w:rsidRPr="00115240" w14:paraId="1AE3901C" w14:textId="77777777" w:rsidTr="0026686E">
        <w:tc>
          <w:tcPr>
            <w:tcW w:w="4672" w:type="dxa"/>
            <w:shd w:val="clear" w:color="auto" w:fill="auto"/>
          </w:tcPr>
          <w:p w14:paraId="7B22F772" w14:textId="77777777" w:rsidR="00D24B28" w:rsidRPr="00115240" w:rsidRDefault="00D24B28" w:rsidP="00D24B28">
            <w:pPr>
              <w:spacing w:line="360" w:lineRule="auto"/>
              <w:jc w:val="center"/>
              <w:rPr>
                <w:rFonts w:eastAsia="Calibri"/>
                <w:szCs w:val="28"/>
              </w:rPr>
            </w:pPr>
            <w:r w:rsidRPr="00115240">
              <w:rPr>
                <w:rFonts w:eastAsia="Calibri"/>
                <w:i/>
                <w:iCs/>
                <w:szCs w:val="28"/>
              </w:rPr>
              <w:t>(Chữ ký, họ và tên)</w:t>
            </w:r>
          </w:p>
          <w:p w14:paraId="02A0497C" w14:textId="374A7090" w:rsidR="008B7318" w:rsidRPr="00115240" w:rsidRDefault="008B7318" w:rsidP="00DB6B8E">
            <w:pPr>
              <w:spacing w:line="360" w:lineRule="auto"/>
              <w:rPr>
                <w:rFonts w:eastAsia="Calibri"/>
                <w:szCs w:val="28"/>
              </w:rPr>
            </w:pPr>
          </w:p>
        </w:tc>
        <w:tc>
          <w:tcPr>
            <w:tcW w:w="4673" w:type="dxa"/>
            <w:shd w:val="clear" w:color="auto" w:fill="auto"/>
          </w:tcPr>
          <w:p w14:paraId="73D8C2C9" w14:textId="77777777" w:rsidR="008B7318" w:rsidRPr="00115240" w:rsidRDefault="008B7318" w:rsidP="00DB6B8E">
            <w:pPr>
              <w:spacing w:line="360" w:lineRule="auto"/>
              <w:jc w:val="center"/>
              <w:rPr>
                <w:rFonts w:eastAsia="Calibri"/>
                <w:i/>
                <w:iCs/>
                <w:szCs w:val="28"/>
              </w:rPr>
            </w:pPr>
            <w:r w:rsidRPr="00115240">
              <w:rPr>
                <w:rFonts w:eastAsia="Calibri"/>
                <w:i/>
                <w:iCs/>
                <w:szCs w:val="28"/>
              </w:rPr>
              <w:t>(Chữ ký, họ và tên)</w:t>
            </w:r>
          </w:p>
          <w:p w14:paraId="6269AD81" w14:textId="77777777" w:rsidR="008B7318" w:rsidRDefault="008B7318" w:rsidP="00DB6B8E">
            <w:pPr>
              <w:spacing w:line="360" w:lineRule="auto"/>
              <w:jc w:val="center"/>
              <w:rPr>
                <w:rFonts w:eastAsia="Calibri"/>
                <w:szCs w:val="28"/>
              </w:rPr>
            </w:pPr>
          </w:p>
          <w:p w14:paraId="5DB59A0B" w14:textId="7F5E5ED9" w:rsidR="00D24B28" w:rsidRPr="00115240" w:rsidRDefault="00D24B28" w:rsidP="00DB6B8E">
            <w:pPr>
              <w:spacing w:line="360" w:lineRule="auto"/>
              <w:jc w:val="center"/>
              <w:rPr>
                <w:rFonts w:eastAsia="Calibri"/>
                <w:szCs w:val="28"/>
              </w:rPr>
            </w:pPr>
          </w:p>
        </w:tc>
      </w:tr>
      <w:tr w:rsidR="008B7318" w:rsidRPr="00115240" w14:paraId="4265397C" w14:textId="77777777" w:rsidTr="0026686E">
        <w:tc>
          <w:tcPr>
            <w:tcW w:w="4672" w:type="dxa"/>
            <w:shd w:val="clear" w:color="auto" w:fill="auto"/>
          </w:tcPr>
          <w:p w14:paraId="013D07BB" w14:textId="2BE877D2" w:rsidR="008B7318" w:rsidRPr="00D24B28" w:rsidRDefault="00D24B28" w:rsidP="00D24B28">
            <w:pPr>
              <w:spacing w:line="360" w:lineRule="auto"/>
              <w:jc w:val="center"/>
              <w:rPr>
                <w:rFonts w:eastAsia="Calibri"/>
                <w:b/>
                <w:bCs/>
                <w:szCs w:val="28"/>
                <w:lang w:val="en-US"/>
              </w:rPr>
            </w:pPr>
            <w:r w:rsidRPr="00D24B28">
              <w:rPr>
                <w:b/>
                <w:bCs/>
                <w:szCs w:val="28"/>
                <w:lang w:val="en-US"/>
              </w:rPr>
              <w:t>ThS. Trần Thị Mỹ Hiền</w:t>
            </w:r>
          </w:p>
        </w:tc>
        <w:tc>
          <w:tcPr>
            <w:tcW w:w="4673" w:type="dxa"/>
            <w:shd w:val="clear" w:color="auto" w:fill="auto"/>
          </w:tcPr>
          <w:p w14:paraId="1D5E36B3" w14:textId="43BE876E" w:rsidR="008B7318" w:rsidRPr="00D24B28" w:rsidRDefault="00D24B28" w:rsidP="00D24B28">
            <w:pPr>
              <w:spacing w:line="360" w:lineRule="auto"/>
              <w:jc w:val="center"/>
              <w:rPr>
                <w:rFonts w:eastAsia="Calibri"/>
                <w:b/>
                <w:bCs/>
                <w:szCs w:val="28"/>
                <w:lang w:val="en-US"/>
              </w:rPr>
            </w:pPr>
            <w:r w:rsidRPr="00D24B28">
              <w:rPr>
                <w:rFonts w:eastAsia="Calibri"/>
                <w:b/>
                <w:bCs/>
                <w:szCs w:val="28"/>
                <w:lang w:val="en-US"/>
              </w:rPr>
              <w:t>Nguyễn Trọng Nghĩa</w:t>
            </w:r>
          </w:p>
        </w:tc>
      </w:tr>
    </w:tbl>
    <w:p w14:paraId="417BF79A" w14:textId="47FD17E9" w:rsidR="002A5039" w:rsidRPr="002A5039" w:rsidRDefault="002A5039" w:rsidP="00DB6B8E">
      <w:pPr>
        <w:pStyle w:val="BodyText"/>
        <w:tabs>
          <w:tab w:val="left" w:leader="dot" w:pos="8945"/>
        </w:tabs>
        <w:spacing w:after="0" w:line="360" w:lineRule="auto"/>
        <w:ind w:right="114"/>
        <w:rPr>
          <w:szCs w:val="28"/>
          <w:lang w:val="en-US"/>
        </w:rPr>
      </w:pPr>
    </w:p>
    <w:sectPr w:rsidR="002A5039" w:rsidRPr="002A5039" w:rsidSect="008B4168">
      <w:headerReference w:type="default" r:id="rId59"/>
      <w:pgSz w:w="11907" w:h="16840" w:code="9"/>
      <w:pgMar w:top="1134" w:right="851" w:bottom="1418" w:left="1985" w:header="0" w:footer="18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A6859" w14:textId="77777777" w:rsidR="00FB7CD9" w:rsidRDefault="00FB7CD9">
      <w:r>
        <w:separator/>
      </w:r>
    </w:p>
    <w:p w14:paraId="1BE209A2" w14:textId="77777777" w:rsidR="00FB7CD9" w:rsidRDefault="00FB7CD9"/>
  </w:endnote>
  <w:endnote w:type="continuationSeparator" w:id="0">
    <w:p w14:paraId="716343F1" w14:textId="77777777" w:rsidR="00FB7CD9" w:rsidRDefault="00FB7CD9">
      <w:r>
        <w:continuationSeparator/>
      </w:r>
    </w:p>
    <w:p w14:paraId="083273B5" w14:textId="77777777" w:rsidR="00FB7CD9" w:rsidRDefault="00FB7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901581"/>
      <w:docPartObj>
        <w:docPartGallery w:val="Page Numbers (Bottom of Page)"/>
        <w:docPartUnique/>
      </w:docPartObj>
    </w:sdtPr>
    <w:sdtEndPr>
      <w:rPr>
        <w:noProof/>
      </w:rPr>
    </w:sdtEndPr>
    <w:sdtContent>
      <w:p w14:paraId="2717C76F" w14:textId="0A606F1E" w:rsidR="002966C0" w:rsidRDefault="002966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8A621" w14:textId="77777777" w:rsidR="002966C0" w:rsidRDefault="00296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122760"/>
      <w:docPartObj>
        <w:docPartGallery w:val="Page Numbers (Bottom of Page)"/>
        <w:docPartUnique/>
      </w:docPartObj>
    </w:sdtPr>
    <w:sdtEndPr>
      <w:rPr>
        <w:noProof/>
      </w:rPr>
    </w:sdtEndPr>
    <w:sdtContent>
      <w:p w14:paraId="45729591" w14:textId="77777777" w:rsidR="002966C0" w:rsidRDefault="002966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E0B776" w14:textId="77777777" w:rsidR="002966C0" w:rsidRDefault="00296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75758" w14:textId="77777777" w:rsidR="00FB7CD9" w:rsidRDefault="00FB7CD9">
      <w:r>
        <w:separator/>
      </w:r>
    </w:p>
    <w:p w14:paraId="573EC447" w14:textId="77777777" w:rsidR="00FB7CD9" w:rsidRDefault="00FB7CD9"/>
  </w:footnote>
  <w:footnote w:type="continuationSeparator" w:id="0">
    <w:p w14:paraId="02A7807C" w14:textId="77777777" w:rsidR="00FB7CD9" w:rsidRDefault="00FB7CD9">
      <w:r>
        <w:continuationSeparator/>
      </w:r>
    </w:p>
    <w:p w14:paraId="6EF8C0CD" w14:textId="77777777" w:rsidR="00FB7CD9" w:rsidRDefault="00FB7C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B57F6" w14:textId="77777777" w:rsidR="002966C0" w:rsidRDefault="00296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E961E" w14:textId="26596B87" w:rsidR="002966C0" w:rsidRPr="008B4168" w:rsidRDefault="002966C0" w:rsidP="002C206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245E8856"/>
    <w:lvl w:ilvl="0">
      <w:start w:val="1"/>
      <w:numFmt w:val="decimal"/>
      <w:lvlText w:val="%1."/>
      <w:lvlJc w:val="left"/>
      <w:pPr>
        <w:tabs>
          <w:tab w:val="num" w:pos="1080"/>
        </w:tabs>
        <w:ind w:left="1080" w:hanging="360"/>
      </w:pPr>
    </w:lvl>
  </w:abstractNum>
  <w:abstractNum w:abstractNumId="1" w15:restartNumberingAfterBreak="0">
    <w:nsid w:val="12DC455C"/>
    <w:multiLevelType w:val="multilevel"/>
    <w:tmpl w:val="04CEA2F2"/>
    <w:lvl w:ilvl="0">
      <w:start w:val="1"/>
      <w:numFmt w:val="decimal"/>
      <w:lvlText w:val="%1."/>
      <w:lvlJc w:val="left"/>
      <w:pPr>
        <w:ind w:left="810" w:hanging="810"/>
      </w:pPr>
      <w:rPr>
        <w:rFonts w:hint="default"/>
      </w:rPr>
    </w:lvl>
    <w:lvl w:ilvl="1">
      <w:start w:val="2"/>
      <w:numFmt w:val="decimal"/>
      <w:lvlText w:val="%1.%2."/>
      <w:lvlJc w:val="left"/>
      <w:pPr>
        <w:ind w:left="1235" w:hanging="810"/>
      </w:pPr>
      <w:rPr>
        <w:rFonts w:hint="default"/>
      </w:rPr>
    </w:lvl>
    <w:lvl w:ilvl="2">
      <w:start w:val="1"/>
      <w:numFmt w:val="decimal"/>
      <w:pStyle w:val="StyleHeading315pt"/>
      <w:lvlText w:val="%1.%2.%3."/>
      <w:lvlJc w:val="left"/>
      <w:pPr>
        <w:ind w:left="1930" w:hanging="1080"/>
      </w:pPr>
      <w:rPr>
        <w:rFonts w:hint="default"/>
      </w:rPr>
    </w:lvl>
    <w:lvl w:ilvl="3">
      <w:start w:val="1"/>
      <w:numFmt w:val="decimal"/>
      <w:lvlText w:val="%1.%2.%3.%4."/>
      <w:lvlJc w:val="left"/>
      <w:pPr>
        <w:ind w:left="2715" w:hanging="1440"/>
      </w:pPr>
      <w:rPr>
        <w:rFonts w:hint="default"/>
      </w:rPr>
    </w:lvl>
    <w:lvl w:ilvl="4">
      <w:start w:val="1"/>
      <w:numFmt w:val="decimal"/>
      <w:lvlText w:val="%1.%2.%3.%4.%5."/>
      <w:lvlJc w:val="left"/>
      <w:pPr>
        <w:ind w:left="3500" w:hanging="1800"/>
      </w:pPr>
      <w:rPr>
        <w:rFonts w:hint="default"/>
      </w:rPr>
    </w:lvl>
    <w:lvl w:ilvl="5">
      <w:start w:val="1"/>
      <w:numFmt w:val="decimal"/>
      <w:lvlText w:val="%1.%2.%3.%4.%5.%6."/>
      <w:lvlJc w:val="left"/>
      <w:pPr>
        <w:ind w:left="4285" w:hanging="2160"/>
      </w:pPr>
      <w:rPr>
        <w:rFonts w:hint="default"/>
      </w:rPr>
    </w:lvl>
    <w:lvl w:ilvl="6">
      <w:start w:val="1"/>
      <w:numFmt w:val="decimal"/>
      <w:lvlText w:val="%1.%2.%3.%4.%5.%6.%7."/>
      <w:lvlJc w:val="left"/>
      <w:pPr>
        <w:ind w:left="5070" w:hanging="2520"/>
      </w:pPr>
      <w:rPr>
        <w:rFonts w:hint="default"/>
      </w:rPr>
    </w:lvl>
    <w:lvl w:ilvl="7">
      <w:start w:val="1"/>
      <w:numFmt w:val="decimal"/>
      <w:lvlText w:val="%1.%2.%3.%4.%5.%6.%7.%8."/>
      <w:lvlJc w:val="left"/>
      <w:pPr>
        <w:ind w:left="5855" w:hanging="2880"/>
      </w:pPr>
      <w:rPr>
        <w:rFonts w:hint="default"/>
      </w:rPr>
    </w:lvl>
    <w:lvl w:ilvl="8">
      <w:start w:val="1"/>
      <w:numFmt w:val="decimal"/>
      <w:lvlText w:val="%1.%2.%3.%4.%5.%6.%7.%8.%9."/>
      <w:lvlJc w:val="left"/>
      <w:pPr>
        <w:ind w:left="6280" w:hanging="2880"/>
      </w:pPr>
      <w:rPr>
        <w:rFonts w:hint="default"/>
      </w:rPr>
    </w:lvl>
  </w:abstractNum>
  <w:abstractNum w:abstractNumId="2" w15:restartNumberingAfterBreak="0">
    <w:nsid w:val="1C0401DB"/>
    <w:multiLevelType w:val="hybridMultilevel"/>
    <w:tmpl w:val="CD2A8178"/>
    <w:lvl w:ilvl="0" w:tplc="E49AA274">
      <w:start w:val="1"/>
      <w:numFmt w:val="bullet"/>
      <w:lvlText w:val="-"/>
      <w:lvlJc w:val="left"/>
      <w:pPr>
        <w:ind w:left="1446" w:hanging="360"/>
      </w:pPr>
      <w:rPr>
        <w:rFonts w:ascii="Times New Roman" w:eastAsia="Times New Roman"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cs="Wingdings" w:hint="default"/>
      </w:rPr>
    </w:lvl>
    <w:lvl w:ilvl="3" w:tplc="04090001" w:tentative="1">
      <w:start w:val="1"/>
      <w:numFmt w:val="bullet"/>
      <w:lvlText w:val=""/>
      <w:lvlJc w:val="left"/>
      <w:pPr>
        <w:ind w:left="3606" w:hanging="360"/>
      </w:pPr>
      <w:rPr>
        <w:rFonts w:ascii="Symbol" w:hAnsi="Symbol" w:cs="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cs="Wingdings" w:hint="default"/>
      </w:rPr>
    </w:lvl>
    <w:lvl w:ilvl="6" w:tplc="04090001" w:tentative="1">
      <w:start w:val="1"/>
      <w:numFmt w:val="bullet"/>
      <w:lvlText w:val=""/>
      <w:lvlJc w:val="left"/>
      <w:pPr>
        <w:ind w:left="5766" w:hanging="360"/>
      </w:pPr>
      <w:rPr>
        <w:rFonts w:ascii="Symbol" w:hAnsi="Symbol" w:cs="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cs="Wingdings" w:hint="default"/>
      </w:rPr>
    </w:lvl>
  </w:abstractNum>
  <w:abstractNum w:abstractNumId="3" w15:restartNumberingAfterBreak="0">
    <w:nsid w:val="264E4945"/>
    <w:multiLevelType w:val="hybridMultilevel"/>
    <w:tmpl w:val="FBB4EA64"/>
    <w:lvl w:ilvl="0" w:tplc="3D762D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28F505C5"/>
    <w:multiLevelType w:val="multilevel"/>
    <w:tmpl w:val="FEE436E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C7A018D"/>
    <w:multiLevelType w:val="multilevel"/>
    <w:tmpl w:val="E55C9434"/>
    <w:lvl w:ilvl="0">
      <w:start w:val="1"/>
      <w:numFmt w:val="decimal"/>
      <w:pStyle w:val="Heading1"/>
      <w:suff w:val="space"/>
      <w:lvlText w:val="%1."/>
      <w:lvlJc w:val="left"/>
      <w:pPr>
        <w:ind w:left="284" w:firstLine="0"/>
      </w:pPr>
      <w:rPr>
        <w:rFonts w:ascii="Tahoma" w:eastAsia="Times New Roman" w:hAnsi="Tahoma" w:cs="Times New Roman"/>
      </w:rPr>
    </w:lvl>
    <w:lvl w:ilvl="1">
      <w:start w:val="1"/>
      <w:numFmt w:val="decimal"/>
      <w:pStyle w:val="StyleHeading215pt"/>
      <w:suff w:val="space"/>
      <w:lvlText w:val="%2."/>
      <w:lvlJc w:val="left"/>
      <w:pPr>
        <w:ind w:left="284" w:firstLine="283"/>
      </w:pPr>
      <w:rPr>
        <w:rFonts w:hint="default"/>
      </w:rPr>
    </w:lvl>
    <w:lvl w:ilvl="2">
      <w:start w:val="1"/>
      <w:numFmt w:val="decimal"/>
      <w:suff w:val="space"/>
      <w:lvlText w:val="%2.%3."/>
      <w:lvlJc w:val="left"/>
      <w:pPr>
        <w:ind w:left="284" w:firstLine="567"/>
      </w:pPr>
      <w:rPr>
        <w:rFonts w:hint="default"/>
      </w:rPr>
    </w:lvl>
    <w:lvl w:ilvl="3">
      <w:start w:val="1"/>
      <w:numFmt w:val="decimal"/>
      <w:pStyle w:val="StyleHeading416pt"/>
      <w:suff w:val="space"/>
      <w:lvlText w:val="%4."/>
      <w:lvlJc w:val="left"/>
      <w:pPr>
        <w:ind w:left="284" w:firstLine="850"/>
      </w:pPr>
      <w:rPr>
        <w:rFonts w:hint="default"/>
      </w:rPr>
    </w:lvl>
    <w:lvl w:ilvl="4">
      <w:start w:val="1"/>
      <w:numFmt w:val="lowerLetter"/>
      <w:pStyle w:val="StyleHeading515pt"/>
      <w:suff w:val="space"/>
      <w:lvlText w:val="%5."/>
      <w:lvlJc w:val="left"/>
      <w:pPr>
        <w:ind w:left="1008" w:hanging="1008"/>
      </w:pPr>
      <w:rPr>
        <w:rFonts w:hint="default"/>
      </w:rPr>
    </w:lvl>
    <w:lvl w:ilvl="5">
      <w:start w:val="1"/>
      <w:numFmt w:val="decimal"/>
      <w:lvlText w:val="%1.%2.%3.%4.%5.%6"/>
      <w:lvlJc w:val="left"/>
      <w:pPr>
        <w:tabs>
          <w:tab w:val="num" w:pos="1992"/>
        </w:tabs>
        <w:ind w:left="199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2B16C14"/>
    <w:multiLevelType w:val="hybridMultilevel"/>
    <w:tmpl w:val="6D502D0A"/>
    <w:lvl w:ilvl="0" w:tplc="43963834">
      <w:start w:val="3"/>
      <w:numFmt w:val="bullet"/>
      <w:lvlText w:val="-"/>
      <w:lvlJc w:val="left"/>
      <w:pPr>
        <w:ind w:left="864" w:hanging="360"/>
      </w:pPr>
      <w:rPr>
        <w:rFonts w:ascii="Arial" w:eastAsia="Calibri" w:hAnsi="Arial" w:cs="Arial"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 w15:restartNumberingAfterBreak="0">
    <w:nsid w:val="32C56258"/>
    <w:multiLevelType w:val="hybridMultilevel"/>
    <w:tmpl w:val="8D7C4E8C"/>
    <w:lvl w:ilvl="0" w:tplc="4A7AA52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34CB7C19"/>
    <w:multiLevelType w:val="hybridMultilevel"/>
    <w:tmpl w:val="17EC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B3224"/>
    <w:multiLevelType w:val="multilevel"/>
    <w:tmpl w:val="A3F80E6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8E42641"/>
    <w:multiLevelType w:val="hybridMultilevel"/>
    <w:tmpl w:val="9516F8B2"/>
    <w:lvl w:ilvl="0" w:tplc="79DC5A1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539C5B47"/>
    <w:multiLevelType w:val="multilevel"/>
    <w:tmpl w:val="1F1E40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B994B52"/>
    <w:multiLevelType w:val="hybridMultilevel"/>
    <w:tmpl w:val="1728AAE2"/>
    <w:lvl w:ilvl="0" w:tplc="6EC27FCC">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652206B5"/>
    <w:multiLevelType w:val="multilevel"/>
    <w:tmpl w:val="1E08A1B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37D6484"/>
    <w:multiLevelType w:val="hybridMultilevel"/>
    <w:tmpl w:val="95AC68FE"/>
    <w:lvl w:ilvl="0" w:tplc="C11E361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73CC1FE9"/>
    <w:multiLevelType w:val="hybridMultilevel"/>
    <w:tmpl w:val="C1DCB484"/>
    <w:lvl w:ilvl="0" w:tplc="E49AA27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1"/>
  </w:num>
  <w:num w:numId="3">
    <w:abstractNumId w:val="12"/>
  </w:num>
  <w:num w:numId="4">
    <w:abstractNumId w:val="9"/>
  </w:num>
  <w:num w:numId="5">
    <w:abstractNumId w:val="10"/>
  </w:num>
  <w:num w:numId="6">
    <w:abstractNumId w:val="11"/>
  </w:num>
  <w:num w:numId="7">
    <w:abstractNumId w:val="4"/>
  </w:num>
  <w:num w:numId="8">
    <w:abstractNumId w:val="6"/>
  </w:num>
  <w:num w:numId="9">
    <w:abstractNumId w:val="13"/>
  </w:num>
  <w:num w:numId="10">
    <w:abstractNumId w:val="8"/>
  </w:num>
  <w:num w:numId="11">
    <w:abstractNumId w:val="2"/>
  </w:num>
  <w:num w:numId="12">
    <w:abstractNumId w:val="15"/>
  </w:num>
  <w:num w:numId="13">
    <w:abstractNumId w:val="14"/>
  </w:num>
  <w:num w:numId="14">
    <w:abstractNumId w:val="3"/>
  </w:num>
  <w:num w:numId="15">
    <w:abstractNumId w:val="0"/>
  </w:num>
  <w:num w:numId="16">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C14"/>
    <w:rsid w:val="0000085B"/>
    <w:rsid w:val="000016ED"/>
    <w:rsid w:val="00002A96"/>
    <w:rsid w:val="000037AA"/>
    <w:rsid w:val="0000414E"/>
    <w:rsid w:val="0000529D"/>
    <w:rsid w:val="000053E6"/>
    <w:rsid w:val="00007CB2"/>
    <w:rsid w:val="000103DB"/>
    <w:rsid w:val="00010849"/>
    <w:rsid w:val="000112E4"/>
    <w:rsid w:val="00014920"/>
    <w:rsid w:val="00014BB5"/>
    <w:rsid w:val="00015B35"/>
    <w:rsid w:val="00015CF0"/>
    <w:rsid w:val="00016DAC"/>
    <w:rsid w:val="00017DA6"/>
    <w:rsid w:val="000201C5"/>
    <w:rsid w:val="00023B7F"/>
    <w:rsid w:val="0002459C"/>
    <w:rsid w:val="00025E80"/>
    <w:rsid w:val="00026402"/>
    <w:rsid w:val="00027831"/>
    <w:rsid w:val="00032332"/>
    <w:rsid w:val="0003385B"/>
    <w:rsid w:val="00034799"/>
    <w:rsid w:val="00034E7A"/>
    <w:rsid w:val="00035017"/>
    <w:rsid w:val="0003521F"/>
    <w:rsid w:val="00036162"/>
    <w:rsid w:val="00036184"/>
    <w:rsid w:val="00037B2E"/>
    <w:rsid w:val="00040200"/>
    <w:rsid w:val="000408B1"/>
    <w:rsid w:val="00040DE3"/>
    <w:rsid w:val="0004153E"/>
    <w:rsid w:val="00041A10"/>
    <w:rsid w:val="00042063"/>
    <w:rsid w:val="00043533"/>
    <w:rsid w:val="00043CDC"/>
    <w:rsid w:val="00044405"/>
    <w:rsid w:val="000452D6"/>
    <w:rsid w:val="0004545F"/>
    <w:rsid w:val="00046C61"/>
    <w:rsid w:val="000476D0"/>
    <w:rsid w:val="0005001A"/>
    <w:rsid w:val="00050A7F"/>
    <w:rsid w:val="00051178"/>
    <w:rsid w:val="00051C12"/>
    <w:rsid w:val="00051D49"/>
    <w:rsid w:val="0005225D"/>
    <w:rsid w:val="000556ED"/>
    <w:rsid w:val="00057C62"/>
    <w:rsid w:val="00061237"/>
    <w:rsid w:val="00061F88"/>
    <w:rsid w:val="00062B6B"/>
    <w:rsid w:val="00062BF1"/>
    <w:rsid w:val="00063A00"/>
    <w:rsid w:val="0006507E"/>
    <w:rsid w:val="00066A5C"/>
    <w:rsid w:val="00072F80"/>
    <w:rsid w:val="00073CBA"/>
    <w:rsid w:val="00074462"/>
    <w:rsid w:val="000779CC"/>
    <w:rsid w:val="00080D96"/>
    <w:rsid w:val="00081EBE"/>
    <w:rsid w:val="00082750"/>
    <w:rsid w:val="00082896"/>
    <w:rsid w:val="00082F59"/>
    <w:rsid w:val="0008501B"/>
    <w:rsid w:val="00085334"/>
    <w:rsid w:val="00085F5F"/>
    <w:rsid w:val="0008700C"/>
    <w:rsid w:val="00087316"/>
    <w:rsid w:val="00090140"/>
    <w:rsid w:val="00090664"/>
    <w:rsid w:val="00090DB0"/>
    <w:rsid w:val="00090F7F"/>
    <w:rsid w:val="00091F9C"/>
    <w:rsid w:val="00092F98"/>
    <w:rsid w:val="0009364F"/>
    <w:rsid w:val="00093956"/>
    <w:rsid w:val="00094441"/>
    <w:rsid w:val="00094F6F"/>
    <w:rsid w:val="00095879"/>
    <w:rsid w:val="00095934"/>
    <w:rsid w:val="00096796"/>
    <w:rsid w:val="00096EF1"/>
    <w:rsid w:val="00097C25"/>
    <w:rsid w:val="000A070E"/>
    <w:rsid w:val="000A134E"/>
    <w:rsid w:val="000A1B8A"/>
    <w:rsid w:val="000A3231"/>
    <w:rsid w:val="000A3F92"/>
    <w:rsid w:val="000A4804"/>
    <w:rsid w:val="000A4B6A"/>
    <w:rsid w:val="000A5C8D"/>
    <w:rsid w:val="000A5E0A"/>
    <w:rsid w:val="000A6834"/>
    <w:rsid w:val="000A6CE8"/>
    <w:rsid w:val="000A781B"/>
    <w:rsid w:val="000A7BF5"/>
    <w:rsid w:val="000B107A"/>
    <w:rsid w:val="000B1588"/>
    <w:rsid w:val="000B1AAE"/>
    <w:rsid w:val="000B2C97"/>
    <w:rsid w:val="000B39FA"/>
    <w:rsid w:val="000B4396"/>
    <w:rsid w:val="000B5C2D"/>
    <w:rsid w:val="000B7215"/>
    <w:rsid w:val="000C07DA"/>
    <w:rsid w:val="000C121E"/>
    <w:rsid w:val="000C1DB3"/>
    <w:rsid w:val="000C260F"/>
    <w:rsid w:val="000C265C"/>
    <w:rsid w:val="000C34DB"/>
    <w:rsid w:val="000C631B"/>
    <w:rsid w:val="000C6BF6"/>
    <w:rsid w:val="000C741C"/>
    <w:rsid w:val="000C741D"/>
    <w:rsid w:val="000D0421"/>
    <w:rsid w:val="000D0E49"/>
    <w:rsid w:val="000D169C"/>
    <w:rsid w:val="000D3073"/>
    <w:rsid w:val="000D5D60"/>
    <w:rsid w:val="000D66CF"/>
    <w:rsid w:val="000D6D3F"/>
    <w:rsid w:val="000D720D"/>
    <w:rsid w:val="000D7583"/>
    <w:rsid w:val="000D76B7"/>
    <w:rsid w:val="000D78D7"/>
    <w:rsid w:val="000D79EA"/>
    <w:rsid w:val="000D7F6F"/>
    <w:rsid w:val="000E0C2F"/>
    <w:rsid w:val="000E2E04"/>
    <w:rsid w:val="000E3037"/>
    <w:rsid w:val="000E30F9"/>
    <w:rsid w:val="000E33B7"/>
    <w:rsid w:val="000E3FC3"/>
    <w:rsid w:val="000E5167"/>
    <w:rsid w:val="000E665D"/>
    <w:rsid w:val="000E674C"/>
    <w:rsid w:val="000E6916"/>
    <w:rsid w:val="000F1781"/>
    <w:rsid w:val="000F1E87"/>
    <w:rsid w:val="000F267F"/>
    <w:rsid w:val="000F268F"/>
    <w:rsid w:val="000F29AE"/>
    <w:rsid w:val="000F2B46"/>
    <w:rsid w:val="000F2D63"/>
    <w:rsid w:val="000F3DC2"/>
    <w:rsid w:val="000F40A0"/>
    <w:rsid w:val="000F4852"/>
    <w:rsid w:val="000F727D"/>
    <w:rsid w:val="000F74A0"/>
    <w:rsid w:val="000F7E14"/>
    <w:rsid w:val="001007C7"/>
    <w:rsid w:val="00101E92"/>
    <w:rsid w:val="001029F1"/>
    <w:rsid w:val="00103411"/>
    <w:rsid w:val="00103608"/>
    <w:rsid w:val="00103C23"/>
    <w:rsid w:val="00106B89"/>
    <w:rsid w:val="0010783B"/>
    <w:rsid w:val="00111921"/>
    <w:rsid w:val="00113E0B"/>
    <w:rsid w:val="00114BD8"/>
    <w:rsid w:val="00114BFA"/>
    <w:rsid w:val="00114D81"/>
    <w:rsid w:val="00115143"/>
    <w:rsid w:val="00115240"/>
    <w:rsid w:val="00115403"/>
    <w:rsid w:val="00115B81"/>
    <w:rsid w:val="00116171"/>
    <w:rsid w:val="001161AB"/>
    <w:rsid w:val="00117027"/>
    <w:rsid w:val="001173FF"/>
    <w:rsid w:val="00117C0C"/>
    <w:rsid w:val="00117C62"/>
    <w:rsid w:val="00120871"/>
    <w:rsid w:val="00120A97"/>
    <w:rsid w:val="00121F65"/>
    <w:rsid w:val="00122235"/>
    <w:rsid w:val="00122346"/>
    <w:rsid w:val="00123802"/>
    <w:rsid w:val="0012491F"/>
    <w:rsid w:val="00124BD9"/>
    <w:rsid w:val="00125830"/>
    <w:rsid w:val="00125B61"/>
    <w:rsid w:val="0012635E"/>
    <w:rsid w:val="001268DA"/>
    <w:rsid w:val="00130428"/>
    <w:rsid w:val="00131091"/>
    <w:rsid w:val="00131109"/>
    <w:rsid w:val="001315CC"/>
    <w:rsid w:val="00131C3D"/>
    <w:rsid w:val="00132862"/>
    <w:rsid w:val="00132960"/>
    <w:rsid w:val="001331F0"/>
    <w:rsid w:val="00134AF6"/>
    <w:rsid w:val="0013572E"/>
    <w:rsid w:val="00135BB8"/>
    <w:rsid w:val="0013650F"/>
    <w:rsid w:val="00137931"/>
    <w:rsid w:val="00141029"/>
    <w:rsid w:val="00142193"/>
    <w:rsid w:val="00143C45"/>
    <w:rsid w:val="001443D8"/>
    <w:rsid w:val="00144559"/>
    <w:rsid w:val="00144D9D"/>
    <w:rsid w:val="00145AEE"/>
    <w:rsid w:val="00146367"/>
    <w:rsid w:val="0014686D"/>
    <w:rsid w:val="00146D3B"/>
    <w:rsid w:val="00147644"/>
    <w:rsid w:val="00151BDF"/>
    <w:rsid w:val="00152781"/>
    <w:rsid w:val="00152E92"/>
    <w:rsid w:val="0015323F"/>
    <w:rsid w:val="00155EA8"/>
    <w:rsid w:val="00156396"/>
    <w:rsid w:val="00156D2D"/>
    <w:rsid w:val="00156D67"/>
    <w:rsid w:val="0015720E"/>
    <w:rsid w:val="0015795B"/>
    <w:rsid w:val="0016004A"/>
    <w:rsid w:val="00160BEB"/>
    <w:rsid w:val="00160F15"/>
    <w:rsid w:val="00161BC0"/>
    <w:rsid w:val="00162A56"/>
    <w:rsid w:val="00163C3E"/>
    <w:rsid w:val="00164903"/>
    <w:rsid w:val="001656AE"/>
    <w:rsid w:val="001658F7"/>
    <w:rsid w:val="00165D65"/>
    <w:rsid w:val="001664F4"/>
    <w:rsid w:val="001665E2"/>
    <w:rsid w:val="001668A9"/>
    <w:rsid w:val="00172CCA"/>
    <w:rsid w:val="00172E73"/>
    <w:rsid w:val="00173412"/>
    <w:rsid w:val="00174026"/>
    <w:rsid w:val="0017431F"/>
    <w:rsid w:val="0017483D"/>
    <w:rsid w:val="0017563E"/>
    <w:rsid w:val="00175829"/>
    <w:rsid w:val="001758CE"/>
    <w:rsid w:val="00175EA0"/>
    <w:rsid w:val="001767A2"/>
    <w:rsid w:val="00176902"/>
    <w:rsid w:val="00180128"/>
    <w:rsid w:val="00180BB4"/>
    <w:rsid w:val="00181826"/>
    <w:rsid w:val="00181B4A"/>
    <w:rsid w:val="00181BC0"/>
    <w:rsid w:val="001823CC"/>
    <w:rsid w:val="00182E33"/>
    <w:rsid w:val="00183997"/>
    <w:rsid w:val="00183A23"/>
    <w:rsid w:val="001847A4"/>
    <w:rsid w:val="00185146"/>
    <w:rsid w:val="00185BDD"/>
    <w:rsid w:val="00185BE6"/>
    <w:rsid w:val="00186831"/>
    <w:rsid w:val="0018730E"/>
    <w:rsid w:val="00187D18"/>
    <w:rsid w:val="00191C5F"/>
    <w:rsid w:val="00193198"/>
    <w:rsid w:val="00193688"/>
    <w:rsid w:val="00193779"/>
    <w:rsid w:val="001952B0"/>
    <w:rsid w:val="00196E89"/>
    <w:rsid w:val="001974EC"/>
    <w:rsid w:val="001977B8"/>
    <w:rsid w:val="00197D8C"/>
    <w:rsid w:val="001A0CBF"/>
    <w:rsid w:val="001A0DF2"/>
    <w:rsid w:val="001A13E5"/>
    <w:rsid w:val="001A19F6"/>
    <w:rsid w:val="001A1C7F"/>
    <w:rsid w:val="001A1F28"/>
    <w:rsid w:val="001A2549"/>
    <w:rsid w:val="001A296B"/>
    <w:rsid w:val="001A31F8"/>
    <w:rsid w:val="001A3EF6"/>
    <w:rsid w:val="001A4AA5"/>
    <w:rsid w:val="001A5413"/>
    <w:rsid w:val="001A60DE"/>
    <w:rsid w:val="001B0D35"/>
    <w:rsid w:val="001B1174"/>
    <w:rsid w:val="001B1FEB"/>
    <w:rsid w:val="001B24EF"/>
    <w:rsid w:val="001B2CF6"/>
    <w:rsid w:val="001B3081"/>
    <w:rsid w:val="001B32B7"/>
    <w:rsid w:val="001B44C9"/>
    <w:rsid w:val="001B4EBF"/>
    <w:rsid w:val="001B51FE"/>
    <w:rsid w:val="001B567E"/>
    <w:rsid w:val="001C2635"/>
    <w:rsid w:val="001C28F2"/>
    <w:rsid w:val="001C351C"/>
    <w:rsid w:val="001C3807"/>
    <w:rsid w:val="001C39F0"/>
    <w:rsid w:val="001C39F9"/>
    <w:rsid w:val="001C56E4"/>
    <w:rsid w:val="001C5BC8"/>
    <w:rsid w:val="001C68FD"/>
    <w:rsid w:val="001D11F3"/>
    <w:rsid w:val="001D1436"/>
    <w:rsid w:val="001D18AE"/>
    <w:rsid w:val="001D3BD1"/>
    <w:rsid w:val="001D5169"/>
    <w:rsid w:val="001D5ADE"/>
    <w:rsid w:val="001D5B35"/>
    <w:rsid w:val="001D5CC6"/>
    <w:rsid w:val="001E091A"/>
    <w:rsid w:val="001E0EDD"/>
    <w:rsid w:val="001E1F9C"/>
    <w:rsid w:val="001E21FD"/>
    <w:rsid w:val="001E4004"/>
    <w:rsid w:val="001E40D9"/>
    <w:rsid w:val="001E4EA9"/>
    <w:rsid w:val="001E7387"/>
    <w:rsid w:val="001F0DE7"/>
    <w:rsid w:val="001F1329"/>
    <w:rsid w:val="001F306D"/>
    <w:rsid w:val="001F41BB"/>
    <w:rsid w:val="001F45F3"/>
    <w:rsid w:val="001F4F1B"/>
    <w:rsid w:val="001F51C1"/>
    <w:rsid w:val="001F5F8A"/>
    <w:rsid w:val="001F6534"/>
    <w:rsid w:val="001F72A6"/>
    <w:rsid w:val="00201780"/>
    <w:rsid w:val="00201CEC"/>
    <w:rsid w:val="002021BF"/>
    <w:rsid w:val="00203FDA"/>
    <w:rsid w:val="00204535"/>
    <w:rsid w:val="00204641"/>
    <w:rsid w:val="00204759"/>
    <w:rsid w:val="00204AE7"/>
    <w:rsid w:val="00204EB0"/>
    <w:rsid w:val="00205DAB"/>
    <w:rsid w:val="00205E92"/>
    <w:rsid w:val="002067BE"/>
    <w:rsid w:val="002070FE"/>
    <w:rsid w:val="0020732D"/>
    <w:rsid w:val="00207406"/>
    <w:rsid w:val="002110CB"/>
    <w:rsid w:val="00211357"/>
    <w:rsid w:val="00211E50"/>
    <w:rsid w:val="00213927"/>
    <w:rsid w:val="00213C24"/>
    <w:rsid w:val="00214057"/>
    <w:rsid w:val="00215080"/>
    <w:rsid w:val="00216839"/>
    <w:rsid w:val="00216D3D"/>
    <w:rsid w:val="00220F01"/>
    <w:rsid w:val="002229E8"/>
    <w:rsid w:val="00222D49"/>
    <w:rsid w:val="002237D5"/>
    <w:rsid w:val="0022423D"/>
    <w:rsid w:val="0022584E"/>
    <w:rsid w:val="00227DFF"/>
    <w:rsid w:val="00230019"/>
    <w:rsid w:val="002304F7"/>
    <w:rsid w:val="00233579"/>
    <w:rsid w:val="00234C76"/>
    <w:rsid w:val="00236D57"/>
    <w:rsid w:val="00237951"/>
    <w:rsid w:val="002402B0"/>
    <w:rsid w:val="00241547"/>
    <w:rsid w:val="00241966"/>
    <w:rsid w:val="00242243"/>
    <w:rsid w:val="002422DE"/>
    <w:rsid w:val="0024436A"/>
    <w:rsid w:val="00247784"/>
    <w:rsid w:val="00247D1E"/>
    <w:rsid w:val="002502AC"/>
    <w:rsid w:val="00250E63"/>
    <w:rsid w:val="00251EAA"/>
    <w:rsid w:val="00252456"/>
    <w:rsid w:val="00252695"/>
    <w:rsid w:val="002544C5"/>
    <w:rsid w:val="0025494B"/>
    <w:rsid w:val="002554C5"/>
    <w:rsid w:val="0025621B"/>
    <w:rsid w:val="00260D8C"/>
    <w:rsid w:val="002623FD"/>
    <w:rsid w:val="00263143"/>
    <w:rsid w:val="00263819"/>
    <w:rsid w:val="002647F1"/>
    <w:rsid w:val="00264F83"/>
    <w:rsid w:val="00266307"/>
    <w:rsid w:val="0026686E"/>
    <w:rsid w:val="00266AB8"/>
    <w:rsid w:val="00267262"/>
    <w:rsid w:val="0026736D"/>
    <w:rsid w:val="0027059B"/>
    <w:rsid w:val="002710ED"/>
    <w:rsid w:val="0027252B"/>
    <w:rsid w:val="00272F8A"/>
    <w:rsid w:val="00276AA1"/>
    <w:rsid w:val="00277383"/>
    <w:rsid w:val="00277898"/>
    <w:rsid w:val="00280E0C"/>
    <w:rsid w:val="00281B33"/>
    <w:rsid w:val="002825B2"/>
    <w:rsid w:val="00282CD2"/>
    <w:rsid w:val="00283D85"/>
    <w:rsid w:val="00284288"/>
    <w:rsid w:val="002849DD"/>
    <w:rsid w:val="00285874"/>
    <w:rsid w:val="00285E39"/>
    <w:rsid w:val="0028609B"/>
    <w:rsid w:val="002860B3"/>
    <w:rsid w:val="002869A0"/>
    <w:rsid w:val="00286E76"/>
    <w:rsid w:val="00287382"/>
    <w:rsid w:val="002906F8"/>
    <w:rsid w:val="00290C4A"/>
    <w:rsid w:val="00291476"/>
    <w:rsid w:val="00292D69"/>
    <w:rsid w:val="0029316B"/>
    <w:rsid w:val="002949D7"/>
    <w:rsid w:val="002966C0"/>
    <w:rsid w:val="002967E6"/>
    <w:rsid w:val="002968D2"/>
    <w:rsid w:val="00296901"/>
    <w:rsid w:val="00297793"/>
    <w:rsid w:val="00297829"/>
    <w:rsid w:val="00297CCC"/>
    <w:rsid w:val="002A03C5"/>
    <w:rsid w:val="002A03EB"/>
    <w:rsid w:val="002A165C"/>
    <w:rsid w:val="002A23B6"/>
    <w:rsid w:val="002A2DDC"/>
    <w:rsid w:val="002A3E8A"/>
    <w:rsid w:val="002A5039"/>
    <w:rsid w:val="002A53CC"/>
    <w:rsid w:val="002A556D"/>
    <w:rsid w:val="002A56ED"/>
    <w:rsid w:val="002A58EC"/>
    <w:rsid w:val="002A74EC"/>
    <w:rsid w:val="002B0C13"/>
    <w:rsid w:val="002B0CC4"/>
    <w:rsid w:val="002B14FB"/>
    <w:rsid w:val="002B17CE"/>
    <w:rsid w:val="002B18F9"/>
    <w:rsid w:val="002B1B39"/>
    <w:rsid w:val="002B395E"/>
    <w:rsid w:val="002B3CFF"/>
    <w:rsid w:val="002B6A0D"/>
    <w:rsid w:val="002B6A75"/>
    <w:rsid w:val="002C0253"/>
    <w:rsid w:val="002C02DC"/>
    <w:rsid w:val="002C094F"/>
    <w:rsid w:val="002C1DC0"/>
    <w:rsid w:val="002C2069"/>
    <w:rsid w:val="002C2A5F"/>
    <w:rsid w:val="002C483C"/>
    <w:rsid w:val="002C4B61"/>
    <w:rsid w:val="002C5D24"/>
    <w:rsid w:val="002C6736"/>
    <w:rsid w:val="002C71CA"/>
    <w:rsid w:val="002D02BA"/>
    <w:rsid w:val="002D0E77"/>
    <w:rsid w:val="002D18C9"/>
    <w:rsid w:val="002D1BAD"/>
    <w:rsid w:val="002D1C39"/>
    <w:rsid w:val="002D2643"/>
    <w:rsid w:val="002D2D3C"/>
    <w:rsid w:val="002D2F0B"/>
    <w:rsid w:val="002D4BF3"/>
    <w:rsid w:val="002D4C0B"/>
    <w:rsid w:val="002D4D89"/>
    <w:rsid w:val="002D5194"/>
    <w:rsid w:val="002D5D57"/>
    <w:rsid w:val="002D6F18"/>
    <w:rsid w:val="002D7B08"/>
    <w:rsid w:val="002E0066"/>
    <w:rsid w:val="002E0478"/>
    <w:rsid w:val="002E172F"/>
    <w:rsid w:val="002E184E"/>
    <w:rsid w:val="002E1A6C"/>
    <w:rsid w:val="002E2678"/>
    <w:rsid w:val="002E26E9"/>
    <w:rsid w:val="002E2841"/>
    <w:rsid w:val="002E457A"/>
    <w:rsid w:val="002E497B"/>
    <w:rsid w:val="002E4FBB"/>
    <w:rsid w:val="002E6B98"/>
    <w:rsid w:val="002E77FE"/>
    <w:rsid w:val="002E79B8"/>
    <w:rsid w:val="002F13BA"/>
    <w:rsid w:val="002F3DAA"/>
    <w:rsid w:val="002F4663"/>
    <w:rsid w:val="002F560A"/>
    <w:rsid w:val="002F5E9D"/>
    <w:rsid w:val="002F6478"/>
    <w:rsid w:val="002F79D4"/>
    <w:rsid w:val="002F7A00"/>
    <w:rsid w:val="0030068C"/>
    <w:rsid w:val="00300B48"/>
    <w:rsid w:val="00302606"/>
    <w:rsid w:val="00302E66"/>
    <w:rsid w:val="00302FB7"/>
    <w:rsid w:val="003035FB"/>
    <w:rsid w:val="00303CB8"/>
    <w:rsid w:val="003045B6"/>
    <w:rsid w:val="00304713"/>
    <w:rsid w:val="0030492E"/>
    <w:rsid w:val="00306267"/>
    <w:rsid w:val="00306F64"/>
    <w:rsid w:val="00307FC2"/>
    <w:rsid w:val="00310E48"/>
    <w:rsid w:val="0031155D"/>
    <w:rsid w:val="0031170A"/>
    <w:rsid w:val="00311A93"/>
    <w:rsid w:val="003134B2"/>
    <w:rsid w:val="00314408"/>
    <w:rsid w:val="00315544"/>
    <w:rsid w:val="003157AB"/>
    <w:rsid w:val="00315F10"/>
    <w:rsid w:val="003164A7"/>
    <w:rsid w:val="00316832"/>
    <w:rsid w:val="003202EC"/>
    <w:rsid w:val="00320513"/>
    <w:rsid w:val="00320A00"/>
    <w:rsid w:val="003213C8"/>
    <w:rsid w:val="00321DA7"/>
    <w:rsid w:val="00322225"/>
    <w:rsid w:val="00323C1A"/>
    <w:rsid w:val="00324498"/>
    <w:rsid w:val="0032507B"/>
    <w:rsid w:val="0032561A"/>
    <w:rsid w:val="00326215"/>
    <w:rsid w:val="00327060"/>
    <w:rsid w:val="003278D3"/>
    <w:rsid w:val="00327DFF"/>
    <w:rsid w:val="00331945"/>
    <w:rsid w:val="00331C2C"/>
    <w:rsid w:val="00331DA7"/>
    <w:rsid w:val="003320B1"/>
    <w:rsid w:val="00332B02"/>
    <w:rsid w:val="003342A0"/>
    <w:rsid w:val="00335742"/>
    <w:rsid w:val="00335F45"/>
    <w:rsid w:val="00336B90"/>
    <w:rsid w:val="00336D7B"/>
    <w:rsid w:val="00340AF1"/>
    <w:rsid w:val="00342B71"/>
    <w:rsid w:val="003437DF"/>
    <w:rsid w:val="003438E0"/>
    <w:rsid w:val="00343DCD"/>
    <w:rsid w:val="00344F7A"/>
    <w:rsid w:val="00345A45"/>
    <w:rsid w:val="00347335"/>
    <w:rsid w:val="00350683"/>
    <w:rsid w:val="00350D6C"/>
    <w:rsid w:val="00351234"/>
    <w:rsid w:val="00353ABA"/>
    <w:rsid w:val="00354583"/>
    <w:rsid w:val="003565F9"/>
    <w:rsid w:val="0036077F"/>
    <w:rsid w:val="00360E82"/>
    <w:rsid w:val="003630F0"/>
    <w:rsid w:val="00363D6D"/>
    <w:rsid w:val="00364CCF"/>
    <w:rsid w:val="00365C12"/>
    <w:rsid w:val="003662A7"/>
    <w:rsid w:val="0036764E"/>
    <w:rsid w:val="00370398"/>
    <w:rsid w:val="003715D5"/>
    <w:rsid w:val="003722D6"/>
    <w:rsid w:val="003734EA"/>
    <w:rsid w:val="00374E94"/>
    <w:rsid w:val="003754EA"/>
    <w:rsid w:val="00376252"/>
    <w:rsid w:val="0038377F"/>
    <w:rsid w:val="00383DC7"/>
    <w:rsid w:val="00383EA9"/>
    <w:rsid w:val="003842CE"/>
    <w:rsid w:val="003845EF"/>
    <w:rsid w:val="00384AE4"/>
    <w:rsid w:val="00384C0A"/>
    <w:rsid w:val="00385466"/>
    <w:rsid w:val="0038584D"/>
    <w:rsid w:val="00385D2D"/>
    <w:rsid w:val="00385F57"/>
    <w:rsid w:val="00386D9B"/>
    <w:rsid w:val="003876EC"/>
    <w:rsid w:val="0039007F"/>
    <w:rsid w:val="00390284"/>
    <w:rsid w:val="003903E3"/>
    <w:rsid w:val="003910E3"/>
    <w:rsid w:val="003920B5"/>
    <w:rsid w:val="0039339A"/>
    <w:rsid w:val="00396645"/>
    <w:rsid w:val="003970EC"/>
    <w:rsid w:val="003A2C12"/>
    <w:rsid w:val="003A37C7"/>
    <w:rsid w:val="003A3A90"/>
    <w:rsid w:val="003A52C4"/>
    <w:rsid w:val="003A657A"/>
    <w:rsid w:val="003A65EB"/>
    <w:rsid w:val="003A6F36"/>
    <w:rsid w:val="003B19E3"/>
    <w:rsid w:val="003B1C70"/>
    <w:rsid w:val="003B2318"/>
    <w:rsid w:val="003B2800"/>
    <w:rsid w:val="003B36A4"/>
    <w:rsid w:val="003B3716"/>
    <w:rsid w:val="003B3883"/>
    <w:rsid w:val="003B39FE"/>
    <w:rsid w:val="003B4117"/>
    <w:rsid w:val="003B4266"/>
    <w:rsid w:val="003B4C71"/>
    <w:rsid w:val="003B5013"/>
    <w:rsid w:val="003B5596"/>
    <w:rsid w:val="003B5CC5"/>
    <w:rsid w:val="003B6D66"/>
    <w:rsid w:val="003B770A"/>
    <w:rsid w:val="003C0202"/>
    <w:rsid w:val="003C054F"/>
    <w:rsid w:val="003C0AE7"/>
    <w:rsid w:val="003C1505"/>
    <w:rsid w:val="003C1F0C"/>
    <w:rsid w:val="003C1FF9"/>
    <w:rsid w:val="003C22F8"/>
    <w:rsid w:val="003C4DD4"/>
    <w:rsid w:val="003C6791"/>
    <w:rsid w:val="003C6FED"/>
    <w:rsid w:val="003C706F"/>
    <w:rsid w:val="003C7255"/>
    <w:rsid w:val="003C74A5"/>
    <w:rsid w:val="003C7EB1"/>
    <w:rsid w:val="003D32D2"/>
    <w:rsid w:val="003D4C88"/>
    <w:rsid w:val="003D6840"/>
    <w:rsid w:val="003D7349"/>
    <w:rsid w:val="003D7556"/>
    <w:rsid w:val="003E09BD"/>
    <w:rsid w:val="003E119F"/>
    <w:rsid w:val="003E139B"/>
    <w:rsid w:val="003E312B"/>
    <w:rsid w:val="003E32BE"/>
    <w:rsid w:val="003E4D23"/>
    <w:rsid w:val="003E56F9"/>
    <w:rsid w:val="003E6D70"/>
    <w:rsid w:val="003E6E01"/>
    <w:rsid w:val="003F0D44"/>
    <w:rsid w:val="003F0EAF"/>
    <w:rsid w:val="003F1402"/>
    <w:rsid w:val="003F1641"/>
    <w:rsid w:val="003F17A9"/>
    <w:rsid w:val="003F1E63"/>
    <w:rsid w:val="003F1F8D"/>
    <w:rsid w:val="003F211A"/>
    <w:rsid w:val="003F3081"/>
    <w:rsid w:val="003F338A"/>
    <w:rsid w:val="003F33AD"/>
    <w:rsid w:val="003F33C1"/>
    <w:rsid w:val="003F4FE2"/>
    <w:rsid w:val="003F52D0"/>
    <w:rsid w:val="003F634A"/>
    <w:rsid w:val="003F6668"/>
    <w:rsid w:val="003F69C3"/>
    <w:rsid w:val="003F7F51"/>
    <w:rsid w:val="004016E8"/>
    <w:rsid w:val="00401CC3"/>
    <w:rsid w:val="0040292B"/>
    <w:rsid w:val="004029AF"/>
    <w:rsid w:val="00402BC2"/>
    <w:rsid w:val="00403675"/>
    <w:rsid w:val="00403EC5"/>
    <w:rsid w:val="00403FED"/>
    <w:rsid w:val="004042B0"/>
    <w:rsid w:val="0040477E"/>
    <w:rsid w:val="00404A48"/>
    <w:rsid w:val="00404E2B"/>
    <w:rsid w:val="00404E56"/>
    <w:rsid w:val="004063E5"/>
    <w:rsid w:val="00407853"/>
    <w:rsid w:val="00407934"/>
    <w:rsid w:val="00410BE0"/>
    <w:rsid w:val="00411BBB"/>
    <w:rsid w:val="00411CCB"/>
    <w:rsid w:val="00411DB7"/>
    <w:rsid w:val="00411F25"/>
    <w:rsid w:val="00411F7D"/>
    <w:rsid w:val="00412407"/>
    <w:rsid w:val="004125A7"/>
    <w:rsid w:val="00412A82"/>
    <w:rsid w:val="00412A9A"/>
    <w:rsid w:val="00412C16"/>
    <w:rsid w:val="00413096"/>
    <w:rsid w:val="004132FD"/>
    <w:rsid w:val="00414416"/>
    <w:rsid w:val="00414E93"/>
    <w:rsid w:val="0041757A"/>
    <w:rsid w:val="00417ABF"/>
    <w:rsid w:val="00420EFF"/>
    <w:rsid w:val="00424DBD"/>
    <w:rsid w:val="004267C9"/>
    <w:rsid w:val="00426BD8"/>
    <w:rsid w:val="004275CA"/>
    <w:rsid w:val="004300F5"/>
    <w:rsid w:val="00430F20"/>
    <w:rsid w:val="004316DC"/>
    <w:rsid w:val="00431B6E"/>
    <w:rsid w:val="00431E55"/>
    <w:rsid w:val="004320C0"/>
    <w:rsid w:val="004322AF"/>
    <w:rsid w:val="0043235E"/>
    <w:rsid w:val="00433D73"/>
    <w:rsid w:val="00435D4B"/>
    <w:rsid w:val="00436655"/>
    <w:rsid w:val="004376AA"/>
    <w:rsid w:val="0044113A"/>
    <w:rsid w:val="00441EA4"/>
    <w:rsid w:val="0044286A"/>
    <w:rsid w:val="00442877"/>
    <w:rsid w:val="00442D0A"/>
    <w:rsid w:val="00443A03"/>
    <w:rsid w:val="00443F4C"/>
    <w:rsid w:val="00444450"/>
    <w:rsid w:val="00444C2E"/>
    <w:rsid w:val="004451A3"/>
    <w:rsid w:val="00446558"/>
    <w:rsid w:val="00446947"/>
    <w:rsid w:val="0045014D"/>
    <w:rsid w:val="00450B42"/>
    <w:rsid w:val="00450E4A"/>
    <w:rsid w:val="00451C2D"/>
    <w:rsid w:val="00452B2A"/>
    <w:rsid w:val="00452DAB"/>
    <w:rsid w:val="00454892"/>
    <w:rsid w:val="00455919"/>
    <w:rsid w:val="00455F77"/>
    <w:rsid w:val="00456D4F"/>
    <w:rsid w:val="0045726F"/>
    <w:rsid w:val="004600B8"/>
    <w:rsid w:val="004605CF"/>
    <w:rsid w:val="00460B7C"/>
    <w:rsid w:val="00460C59"/>
    <w:rsid w:val="00461B14"/>
    <w:rsid w:val="00461C48"/>
    <w:rsid w:val="004624C9"/>
    <w:rsid w:val="00463ED1"/>
    <w:rsid w:val="00465897"/>
    <w:rsid w:val="004673F8"/>
    <w:rsid w:val="00467483"/>
    <w:rsid w:val="004674B2"/>
    <w:rsid w:val="004707D0"/>
    <w:rsid w:val="00471399"/>
    <w:rsid w:val="0047189C"/>
    <w:rsid w:val="004722B1"/>
    <w:rsid w:val="00472C53"/>
    <w:rsid w:val="004730EA"/>
    <w:rsid w:val="00474DD5"/>
    <w:rsid w:val="0047712E"/>
    <w:rsid w:val="0048338F"/>
    <w:rsid w:val="0048591F"/>
    <w:rsid w:val="00485B58"/>
    <w:rsid w:val="00485E39"/>
    <w:rsid w:val="0048667A"/>
    <w:rsid w:val="0048710E"/>
    <w:rsid w:val="0048744D"/>
    <w:rsid w:val="0048773F"/>
    <w:rsid w:val="00487E4B"/>
    <w:rsid w:val="00491353"/>
    <w:rsid w:val="00491847"/>
    <w:rsid w:val="0049328D"/>
    <w:rsid w:val="0049359F"/>
    <w:rsid w:val="00493A6D"/>
    <w:rsid w:val="004945EC"/>
    <w:rsid w:val="004959B4"/>
    <w:rsid w:val="004A0A72"/>
    <w:rsid w:val="004A1804"/>
    <w:rsid w:val="004A1C7F"/>
    <w:rsid w:val="004A3C44"/>
    <w:rsid w:val="004A48DD"/>
    <w:rsid w:val="004A4F98"/>
    <w:rsid w:val="004A515E"/>
    <w:rsid w:val="004A570E"/>
    <w:rsid w:val="004A630B"/>
    <w:rsid w:val="004A6F6D"/>
    <w:rsid w:val="004A7BC7"/>
    <w:rsid w:val="004B0AB1"/>
    <w:rsid w:val="004B0C26"/>
    <w:rsid w:val="004B27BF"/>
    <w:rsid w:val="004B5351"/>
    <w:rsid w:val="004B6DC8"/>
    <w:rsid w:val="004B6F79"/>
    <w:rsid w:val="004B7F60"/>
    <w:rsid w:val="004C09BF"/>
    <w:rsid w:val="004C1C74"/>
    <w:rsid w:val="004C1E7D"/>
    <w:rsid w:val="004C2ADC"/>
    <w:rsid w:val="004C2D05"/>
    <w:rsid w:val="004C50DA"/>
    <w:rsid w:val="004D0A25"/>
    <w:rsid w:val="004D11CB"/>
    <w:rsid w:val="004D1F2A"/>
    <w:rsid w:val="004D3793"/>
    <w:rsid w:val="004D3E89"/>
    <w:rsid w:val="004D56A8"/>
    <w:rsid w:val="004D5891"/>
    <w:rsid w:val="004D5EE8"/>
    <w:rsid w:val="004E0DAF"/>
    <w:rsid w:val="004E1959"/>
    <w:rsid w:val="004E1A8F"/>
    <w:rsid w:val="004E39B5"/>
    <w:rsid w:val="004E3D25"/>
    <w:rsid w:val="004E4473"/>
    <w:rsid w:val="004E44FB"/>
    <w:rsid w:val="004E572D"/>
    <w:rsid w:val="004E76B2"/>
    <w:rsid w:val="004E7B2B"/>
    <w:rsid w:val="004F0983"/>
    <w:rsid w:val="004F1523"/>
    <w:rsid w:val="004F2405"/>
    <w:rsid w:val="004F39FE"/>
    <w:rsid w:val="004F3C34"/>
    <w:rsid w:val="004F6A97"/>
    <w:rsid w:val="005001C2"/>
    <w:rsid w:val="00500271"/>
    <w:rsid w:val="00500BB8"/>
    <w:rsid w:val="005010F3"/>
    <w:rsid w:val="0050340A"/>
    <w:rsid w:val="00503F69"/>
    <w:rsid w:val="0050431F"/>
    <w:rsid w:val="005048EC"/>
    <w:rsid w:val="00507475"/>
    <w:rsid w:val="005105C2"/>
    <w:rsid w:val="00510ADA"/>
    <w:rsid w:val="00510D29"/>
    <w:rsid w:val="00510FF9"/>
    <w:rsid w:val="005118C0"/>
    <w:rsid w:val="005122B9"/>
    <w:rsid w:val="00512F2D"/>
    <w:rsid w:val="00513616"/>
    <w:rsid w:val="00514707"/>
    <w:rsid w:val="0051695B"/>
    <w:rsid w:val="0051705D"/>
    <w:rsid w:val="00522240"/>
    <w:rsid w:val="0052347F"/>
    <w:rsid w:val="00523FAF"/>
    <w:rsid w:val="005253C1"/>
    <w:rsid w:val="00525BCE"/>
    <w:rsid w:val="00527547"/>
    <w:rsid w:val="005300FB"/>
    <w:rsid w:val="00530186"/>
    <w:rsid w:val="00531D07"/>
    <w:rsid w:val="0053247D"/>
    <w:rsid w:val="005355D1"/>
    <w:rsid w:val="00537848"/>
    <w:rsid w:val="00540A0C"/>
    <w:rsid w:val="0054249E"/>
    <w:rsid w:val="00542C67"/>
    <w:rsid w:val="0054312B"/>
    <w:rsid w:val="0054389C"/>
    <w:rsid w:val="005444CA"/>
    <w:rsid w:val="00544614"/>
    <w:rsid w:val="00544855"/>
    <w:rsid w:val="00544FBC"/>
    <w:rsid w:val="00545365"/>
    <w:rsid w:val="00546235"/>
    <w:rsid w:val="005465F4"/>
    <w:rsid w:val="005466F0"/>
    <w:rsid w:val="00546E35"/>
    <w:rsid w:val="00546EE7"/>
    <w:rsid w:val="00547156"/>
    <w:rsid w:val="00547DDF"/>
    <w:rsid w:val="00550953"/>
    <w:rsid w:val="00551A95"/>
    <w:rsid w:val="005523F1"/>
    <w:rsid w:val="0055374C"/>
    <w:rsid w:val="00554F53"/>
    <w:rsid w:val="00557D99"/>
    <w:rsid w:val="00557F79"/>
    <w:rsid w:val="0056188C"/>
    <w:rsid w:val="00561B41"/>
    <w:rsid w:val="00562561"/>
    <w:rsid w:val="0056402E"/>
    <w:rsid w:val="005654F8"/>
    <w:rsid w:val="00567B50"/>
    <w:rsid w:val="00570CAF"/>
    <w:rsid w:val="00571E46"/>
    <w:rsid w:val="0057319E"/>
    <w:rsid w:val="00573AAA"/>
    <w:rsid w:val="00574FAA"/>
    <w:rsid w:val="00575EFA"/>
    <w:rsid w:val="00576E59"/>
    <w:rsid w:val="005779EF"/>
    <w:rsid w:val="00581358"/>
    <w:rsid w:val="005816FE"/>
    <w:rsid w:val="0058178C"/>
    <w:rsid w:val="00583707"/>
    <w:rsid w:val="0058380B"/>
    <w:rsid w:val="0058473C"/>
    <w:rsid w:val="005847E1"/>
    <w:rsid w:val="00584C91"/>
    <w:rsid w:val="00585CB6"/>
    <w:rsid w:val="00586A20"/>
    <w:rsid w:val="00587527"/>
    <w:rsid w:val="00587DEC"/>
    <w:rsid w:val="0059181C"/>
    <w:rsid w:val="0059279E"/>
    <w:rsid w:val="005954A5"/>
    <w:rsid w:val="0059629B"/>
    <w:rsid w:val="005979EB"/>
    <w:rsid w:val="005A02EE"/>
    <w:rsid w:val="005A374E"/>
    <w:rsid w:val="005A3AC3"/>
    <w:rsid w:val="005A40BC"/>
    <w:rsid w:val="005A44BA"/>
    <w:rsid w:val="005A5A12"/>
    <w:rsid w:val="005A74DD"/>
    <w:rsid w:val="005A7CD2"/>
    <w:rsid w:val="005B1C5A"/>
    <w:rsid w:val="005B1FBA"/>
    <w:rsid w:val="005B2C32"/>
    <w:rsid w:val="005B2CF6"/>
    <w:rsid w:val="005B2D7F"/>
    <w:rsid w:val="005B4040"/>
    <w:rsid w:val="005B436A"/>
    <w:rsid w:val="005B4E37"/>
    <w:rsid w:val="005B5FAB"/>
    <w:rsid w:val="005B609B"/>
    <w:rsid w:val="005B62D8"/>
    <w:rsid w:val="005B7D64"/>
    <w:rsid w:val="005C1553"/>
    <w:rsid w:val="005C17F8"/>
    <w:rsid w:val="005C1FB1"/>
    <w:rsid w:val="005C2D77"/>
    <w:rsid w:val="005C2F27"/>
    <w:rsid w:val="005C331C"/>
    <w:rsid w:val="005C3397"/>
    <w:rsid w:val="005C40B8"/>
    <w:rsid w:val="005C467E"/>
    <w:rsid w:val="005C4D90"/>
    <w:rsid w:val="005C60B1"/>
    <w:rsid w:val="005C6D0D"/>
    <w:rsid w:val="005D0503"/>
    <w:rsid w:val="005D0AE4"/>
    <w:rsid w:val="005D16F5"/>
    <w:rsid w:val="005D1FCB"/>
    <w:rsid w:val="005D2650"/>
    <w:rsid w:val="005D2702"/>
    <w:rsid w:val="005D32E8"/>
    <w:rsid w:val="005D348C"/>
    <w:rsid w:val="005D495D"/>
    <w:rsid w:val="005D65BC"/>
    <w:rsid w:val="005D743A"/>
    <w:rsid w:val="005D75E3"/>
    <w:rsid w:val="005E0024"/>
    <w:rsid w:val="005E0906"/>
    <w:rsid w:val="005E0A31"/>
    <w:rsid w:val="005E0A82"/>
    <w:rsid w:val="005E0B20"/>
    <w:rsid w:val="005E19D1"/>
    <w:rsid w:val="005E2E3E"/>
    <w:rsid w:val="005E4217"/>
    <w:rsid w:val="005E57B7"/>
    <w:rsid w:val="005E599E"/>
    <w:rsid w:val="005E5E7F"/>
    <w:rsid w:val="005F0601"/>
    <w:rsid w:val="005F28DC"/>
    <w:rsid w:val="005F5191"/>
    <w:rsid w:val="005F5412"/>
    <w:rsid w:val="005F58FA"/>
    <w:rsid w:val="005F5E08"/>
    <w:rsid w:val="005F6203"/>
    <w:rsid w:val="005F6A67"/>
    <w:rsid w:val="005F7C67"/>
    <w:rsid w:val="0060028E"/>
    <w:rsid w:val="00601AAF"/>
    <w:rsid w:val="00601E67"/>
    <w:rsid w:val="00603659"/>
    <w:rsid w:val="00603A08"/>
    <w:rsid w:val="00604268"/>
    <w:rsid w:val="006054B0"/>
    <w:rsid w:val="006069FC"/>
    <w:rsid w:val="00607D75"/>
    <w:rsid w:val="00610334"/>
    <w:rsid w:val="00610635"/>
    <w:rsid w:val="00610671"/>
    <w:rsid w:val="00610A1D"/>
    <w:rsid w:val="00611E73"/>
    <w:rsid w:val="0061405D"/>
    <w:rsid w:val="00614392"/>
    <w:rsid w:val="006144AA"/>
    <w:rsid w:val="006145F5"/>
    <w:rsid w:val="00614614"/>
    <w:rsid w:val="00614BD0"/>
    <w:rsid w:val="0061654C"/>
    <w:rsid w:val="00617908"/>
    <w:rsid w:val="00617CD3"/>
    <w:rsid w:val="00617FDD"/>
    <w:rsid w:val="006208F7"/>
    <w:rsid w:val="00621BEE"/>
    <w:rsid w:val="00622121"/>
    <w:rsid w:val="00623C0C"/>
    <w:rsid w:val="006241C8"/>
    <w:rsid w:val="00624BC4"/>
    <w:rsid w:val="00624CBA"/>
    <w:rsid w:val="00626102"/>
    <w:rsid w:val="0062619C"/>
    <w:rsid w:val="0062654C"/>
    <w:rsid w:val="00631094"/>
    <w:rsid w:val="00631E71"/>
    <w:rsid w:val="00632573"/>
    <w:rsid w:val="00632B57"/>
    <w:rsid w:val="00633798"/>
    <w:rsid w:val="00633DEF"/>
    <w:rsid w:val="00634600"/>
    <w:rsid w:val="006357C4"/>
    <w:rsid w:val="0063630F"/>
    <w:rsid w:val="00637873"/>
    <w:rsid w:val="00637926"/>
    <w:rsid w:val="00637B5B"/>
    <w:rsid w:val="00637CF5"/>
    <w:rsid w:val="00640649"/>
    <w:rsid w:val="00640789"/>
    <w:rsid w:val="00641289"/>
    <w:rsid w:val="006412C7"/>
    <w:rsid w:val="0064133A"/>
    <w:rsid w:val="0064443A"/>
    <w:rsid w:val="00644830"/>
    <w:rsid w:val="00644862"/>
    <w:rsid w:val="00645D09"/>
    <w:rsid w:val="00646238"/>
    <w:rsid w:val="00650694"/>
    <w:rsid w:val="00650C04"/>
    <w:rsid w:val="00651DAA"/>
    <w:rsid w:val="00652543"/>
    <w:rsid w:val="00652945"/>
    <w:rsid w:val="00652F1C"/>
    <w:rsid w:val="006537A4"/>
    <w:rsid w:val="00653DD3"/>
    <w:rsid w:val="00653FFF"/>
    <w:rsid w:val="006574D9"/>
    <w:rsid w:val="00660B7E"/>
    <w:rsid w:val="00662E1C"/>
    <w:rsid w:val="006631B6"/>
    <w:rsid w:val="00664BD8"/>
    <w:rsid w:val="006655E5"/>
    <w:rsid w:val="0066637A"/>
    <w:rsid w:val="00666D8F"/>
    <w:rsid w:val="00667870"/>
    <w:rsid w:val="00667AE2"/>
    <w:rsid w:val="006703FE"/>
    <w:rsid w:val="00670A08"/>
    <w:rsid w:val="006725B2"/>
    <w:rsid w:val="00673699"/>
    <w:rsid w:val="00674254"/>
    <w:rsid w:val="006752CA"/>
    <w:rsid w:val="00675F97"/>
    <w:rsid w:val="00677A49"/>
    <w:rsid w:val="00677B5D"/>
    <w:rsid w:val="00677DA4"/>
    <w:rsid w:val="00681891"/>
    <w:rsid w:val="00681E7D"/>
    <w:rsid w:val="00682148"/>
    <w:rsid w:val="00682ADA"/>
    <w:rsid w:val="00683C0A"/>
    <w:rsid w:val="00686CD2"/>
    <w:rsid w:val="006872D1"/>
    <w:rsid w:val="006876B2"/>
    <w:rsid w:val="00687F53"/>
    <w:rsid w:val="0069145B"/>
    <w:rsid w:val="0069185B"/>
    <w:rsid w:val="0069250C"/>
    <w:rsid w:val="00692597"/>
    <w:rsid w:val="00692B82"/>
    <w:rsid w:val="00693657"/>
    <w:rsid w:val="00693C09"/>
    <w:rsid w:val="006940F7"/>
    <w:rsid w:val="006954A2"/>
    <w:rsid w:val="0069654F"/>
    <w:rsid w:val="006965E4"/>
    <w:rsid w:val="00697716"/>
    <w:rsid w:val="00697879"/>
    <w:rsid w:val="00697C07"/>
    <w:rsid w:val="00697F1B"/>
    <w:rsid w:val="006A0EDC"/>
    <w:rsid w:val="006A2A6F"/>
    <w:rsid w:val="006A2B76"/>
    <w:rsid w:val="006A3B37"/>
    <w:rsid w:val="006A3CF7"/>
    <w:rsid w:val="006A5CD0"/>
    <w:rsid w:val="006A6823"/>
    <w:rsid w:val="006A6AF6"/>
    <w:rsid w:val="006A6C14"/>
    <w:rsid w:val="006A794B"/>
    <w:rsid w:val="006B0776"/>
    <w:rsid w:val="006B0CCA"/>
    <w:rsid w:val="006B142C"/>
    <w:rsid w:val="006B23CD"/>
    <w:rsid w:val="006B25A2"/>
    <w:rsid w:val="006B2B87"/>
    <w:rsid w:val="006B37E9"/>
    <w:rsid w:val="006B6392"/>
    <w:rsid w:val="006B6C17"/>
    <w:rsid w:val="006B6D07"/>
    <w:rsid w:val="006B774C"/>
    <w:rsid w:val="006C1886"/>
    <w:rsid w:val="006C1FFC"/>
    <w:rsid w:val="006C22D8"/>
    <w:rsid w:val="006C26C0"/>
    <w:rsid w:val="006C2EBA"/>
    <w:rsid w:val="006C352E"/>
    <w:rsid w:val="006C36CD"/>
    <w:rsid w:val="006C45C9"/>
    <w:rsid w:val="006C47C7"/>
    <w:rsid w:val="006C63D5"/>
    <w:rsid w:val="006C6D6E"/>
    <w:rsid w:val="006C70D2"/>
    <w:rsid w:val="006D0123"/>
    <w:rsid w:val="006D0E4C"/>
    <w:rsid w:val="006D0F84"/>
    <w:rsid w:val="006D22CA"/>
    <w:rsid w:val="006D3F6F"/>
    <w:rsid w:val="006D4319"/>
    <w:rsid w:val="006D47ED"/>
    <w:rsid w:val="006D4BEF"/>
    <w:rsid w:val="006D539C"/>
    <w:rsid w:val="006E04DF"/>
    <w:rsid w:val="006E08B0"/>
    <w:rsid w:val="006E1B07"/>
    <w:rsid w:val="006E1F9C"/>
    <w:rsid w:val="006E26AD"/>
    <w:rsid w:val="006E2AD5"/>
    <w:rsid w:val="006E3AD8"/>
    <w:rsid w:val="006E3BFC"/>
    <w:rsid w:val="006E3FF4"/>
    <w:rsid w:val="006E4525"/>
    <w:rsid w:val="006E5FD3"/>
    <w:rsid w:val="006E70E9"/>
    <w:rsid w:val="006F1EC0"/>
    <w:rsid w:val="006F3165"/>
    <w:rsid w:val="006F360D"/>
    <w:rsid w:val="006F36D3"/>
    <w:rsid w:val="006F43E3"/>
    <w:rsid w:val="006F4781"/>
    <w:rsid w:val="006F608E"/>
    <w:rsid w:val="006F6CE5"/>
    <w:rsid w:val="00700973"/>
    <w:rsid w:val="00702BA3"/>
    <w:rsid w:val="00702C6A"/>
    <w:rsid w:val="00703CAE"/>
    <w:rsid w:val="00704241"/>
    <w:rsid w:val="007044C6"/>
    <w:rsid w:val="007060DF"/>
    <w:rsid w:val="00706203"/>
    <w:rsid w:val="00706230"/>
    <w:rsid w:val="007062BA"/>
    <w:rsid w:val="00707ADB"/>
    <w:rsid w:val="007123F6"/>
    <w:rsid w:val="00712F03"/>
    <w:rsid w:val="007133AF"/>
    <w:rsid w:val="0071354F"/>
    <w:rsid w:val="00713BD3"/>
    <w:rsid w:val="00714A43"/>
    <w:rsid w:val="00714E74"/>
    <w:rsid w:val="007173C3"/>
    <w:rsid w:val="007177EF"/>
    <w:rsid w:val="0072008C"/>
    <w:rsid w:val="007201BE"/>
    <w:rsid w:val="00720667"/>
    <w:rsid w:val="0072202A"/>
    <w:rsid w:val="0072247E"/>
    <w:rsid w:val="00722E87"/>
    <w:rsid w:val="00723824"/>
    <w:rsid w:val="00723900"/>
    <w:rsid w:val="007243CA"/>
    <w:rsid w:val="00724E2C"/>
    <w:rsid w:val="00725F29"/>
    <w:rsid w:val="00726ABF"/>
    <w:rsid w:val="00726D1F"/>
    <w:rsid w:val="00730F15"/>
    <w:rsid w:val="007314FD"/>
    <w:rsid w:val="0073235A"/>
    <w:rsid w:val="00732470"/>
    <w:rsid w:val="00732770"/>
    <w:rsid w:val="00732CAF"/>
    <w:rsid w:val="00733B25"/>
    <w:rsid w:val="00734EA6"/>
    <w:rsid w:val="00735EB5"/>
    <w:rsid w:val="00736D2B"/>
    <w:rsid w:val="0073730E"/>
    <w:rsid w:val="00737A0F"/>
    <w:rsid w:val="00740BB7"/>
    <w:rsid w:val="00742D78"/>
    <w:rsid w:val="00743964"/>
    <w:rsid w:val="00745FE5"/>
    <w:rsid w:val="00746072"/>
    <w:rsid w:val="0075106C"/>
    <w:rsid w:val="00751E54"/>
    <w:rsid w:val="0075255E"/>
    <w:rsid w:val="00752A5A"/>
    <w:rsid w:val="00752FDA"/>
    <w:rsid w:val="007535BB"/>
    <w:rsid w:val="00753A64"/>
    <w:rsid w:val="00753B66"/>
    <w:rsid w:val="007558C7"/>
    <w:rsid w:val="00755F01"/>
    <w:rsid w:val="00756D9B"/>
    <w:rsid w:val="00756E47"/>
    <w:rsid w:val="00757172"/>
    <w:rsid w:val="007572EB"/>
    <w:rsid w:val="00763030"/>
    <w:rsid w:val="00765067"/>
    <w:rsid w:val="007656DD"/>
    <w:rsid w:val="007659F3"/>
    <w:rsid w:val="007667DC"/>
    <w:rsid w:val="007675ED"/>
    <w:rsid w:val="007705F5"/>
    <w:rsid w:val="00770FDE"/>
    <w:rsid w:val="00772654"/>
    <w:rsid w:val="00772684"/>
    <w:rsid w:val="007729C6"/>
    <w:rsid w:val="00772B7F"/>
    <w:rsid w:val="00773F07"/>
    <w:rsid w:val="007740CD"/>
    <w:rsid w:val="0077456F"/>
    <w:rsid w:val="00776BE9"/>
    <w:rsid w:val="00777972"/>
    <w:rsid w:val="007800C5"/>
    <w:rsid w:val="007803B3"/>
    <w:rsid w:val="00781859"/>
    <w:rsid w:val="00781E20"/>
    <w:rsid w:val="00783730"/>
    <w:rsid w:val="00785F00"/>
    <w:rsid w:val="00786680"/>
    <w:rsid w:val="0078777A"/>
    <w:rsid w:val="007879E3"/>
    <w:rsid w:val="007908C6"/>
    <w:rsid w:val="00790CC3"/>
    <w:rsid w:val="00790EDD"/>
    <w:rsid w:val="00791789"/>
    <w:rsid w:val="007918E8"/>
    <w:rsid w:val="00792F07"/>
    <w:rsid w:val="0079307E"/>
    <w:rsid w:val="007930D6"/>
    <w:rsid w:val="00794A54"/>
    <w:rsid w:val="00795502"/>
    <w:rsid w:val="007959B1"/>
    <w:rsid w:val="0079699F"/>
    <w:rsid w:val="00796BBF"/>
    <w:rsid w:val="007973C8"/>
    <w:rsid w:val="007973D3"/>
    <w:rsid w:val="00797C06"/>
    <w:rsid w:val="007A089F"/>
    <w:rsid w:val="007A22E1"/>
    <w:rsid w:val="007A2999"/>
    <w:rsid w:val="007A35B2"/>
    <w:rsid w:val="007A394E"/>
    <w:rsid w:val="007A3AF5"/>
    <w:rsid w:val="007A3D0A"/>
    <w:rsid w:val="007A42D2"/>
    <w:rsid w:val="007A564C"/>
    <w:rsid w:val="007A570E"/>
    <w:rsid w:val="007A728E"/>
    <w:rsid w:val="007A7808"/>
    <w:rsid w:val="007A7CFA"/>
    <w:rsid w:val="007B05A1"/>
    <w:rsid w:val="007B0BCE"/>
    <w:rsid w:val="007B0F4E"/>
    <w:rsid w:val="007B1972"/>
    <w:rsid w:val="007B1C83"/>
    <w:rsid w:val="007B2C91"/>
    <w:rsid w:val="007B2F60"/>
    <w:rsid w:val="007B2F82"/>
    <w:rsid w:val="007B3647"/>
    <w:rsid w:val="007B4405"/>
    <w:rsid w:val="007B4F8A"/>
    <w:rsid w:val="007B6BDC"/>
    <w:rsid w:val="007B6C36"/>
    <w:rsid w:val="007B70F3"/>
    <w:rsid w:val="007B735C"/>
    <w:rsid w:val="007C24D9"/>
    <w:rsid w:val="007C29FA"/>
    <w:rsid w:val="007C592C"/>
    <w:rsid w:val="007C6950"/>
    <w:rsid w:val="007C71B5"/>
    <w:rsid w:val="007C7FBF"/>
    <w:rsid w:val="007D2571"/>
    <w:rsid w:val="007D2FC1"/>
    <w:rsid w:val="007D5533"/>
    <w:rsid w:val="007D6773"/>
    <w:rsid w:val="007D6805"/>
    <w:rsid w:val="007D6F6B"/>
    <w:rsid w:val="007E0048"/>
    <w:rsid w:val="007E216A"/>
    <w:rsid w:val="007E3614"/>
    <w:rsid w:val="007E42E6"/>
    <w:rsid w:val="007E49F3"/>
    <w:rsid w:val="007E4D20"/>
    <w:rsid w:val="007E568B"/>
    <w:rsid w:val="007E5ADD"/>
    <w:rsid w:val="007E6CD4"/>
    <w:rsid w:val="007E70FB"/>
    <w:rsid w:val="007F1CA3"/>
    <w:rsid w:val="007F395C"/>
    <w:rsid w:val="007F53F6"/>
    <w:rsid w:val="007F569A"/>
    <w:rsid w:val="007F7484"/>
    <w:rsid w:val="00802A23"/>
    <w:rsid w:val="00802D6A"/>
    <w:rsid w:val="00802EF9"/>
    <w:rsid w:val="00803FCD"/>
    <w:rsid w:val="008064D4"/>
    <w:rsid w:val="008068DE"/>
    <w:rsid w:val="00807691"/>
    <w:rsid w:val="0081056D"/>
    <w:rsid w:val="008108D3"/>
    <w:rsid w:val="00810A73"/>
    <w:rsid w:val="00810DB7"/>
    <w:rsid w:val="00811435"/>
    <w:rsid w:val="008125E1"/>
    <w:rsid w:val="008134C1"/>
    <w:rsid w:val="00813915"/>
    <w:rsid w:val="00813E40"/>
    <w:rsid w:val="00813FE4"/>
    <w:rsid w:val="008141CF"/>
    <w:rsid w:val="00814A49"/>
    <w:rsid w:val="00814F9E"/>
    <w:rsid w:val="00814FC6"/>
    <w:rsid w:val="00814FF6"/>
    <w:rsid w:val="008150A1"/>
    <w:rsid w:val="00815F40"/>
    <w:rsid w:val="00816216"/>
    <w:rsid w:val="00817078"/>
    <w:rsid w:val="008178AA"/>
    <w:rsid w:val="00820F2F"/>
    <w:rsid w:val="0082190F"/>
    <w:rsid w:val="0082191C"/>
    <w:rsid w:val="00823067"/>
    <w:rsid w:val="00824293"/>
    <w:rsid w:val="008277F0"/>
    <w:rsid w:val="00827C50"/>
    <w:rsid w:val="00831944"/>
    <w:rsid w:val="00831B23"/>
    <w:rsid w:val="0083297D"/>
    <w:rsid w:val="00832D9C"/>
    <w:rsid w:val="00834276"/>
    <w:rsid w:val="00834F08"/>
    <w:rsid w:val="0083553B"/>
    <w:rsid w:val="008360E9"/>
    <w:rsid w:val="00836924"/>
    <w:rsid w:val="00837FD9"/>
    <w:rsid w:val="008402C4"/>
    <w:rsid w:val="00840F06"/>
    <w:rsid w:val="008413CC"/>
    <w:rsid w:val="008413E1"/>
    <w:rsid w:val="008438C3"/>
    <w:rsid w:val="00844DCB"/>
    <w:rsid w:val="0084612B"/>
    <w:rsid w:val="00847387"/>
    <w:rsid w:val="00847B6A"/>
    <w:rsid w:val="0085018C"/>
    <w:rsid w:val="008501B8"/>
    <w:rsid w:val="0085190D"/>
    <w:rsid w:val="00852445"/>
    <w:rsid w:val="008541C3"/>
    <w:rsid w:val="008543DE"/>
    <w:rsid w:val="00854A7D"/>
    <w:rsid w:val="0085553F"/>
    <w:rsid w:val="0085602B"/>
    <w:rsid w:val="0085602E"/>
    <w:rsid w:val="00856843"/>
    <w:rsid w:val="008572A7"/>
    <w:rsid w:val="008576AC"/>
    <w:rsid w:val="00857CDF"/>
    <w:rsid w:val="00857ECF"/>
    <w:rsid w:val="00860DB9"/>
    <w:rsid w:val="00860E1A"/>
    <w:rsid w:val="00861AE0"/>
    <w:rsid w:val="00861DAF"/>
    <w:rsid w:val="00861E57"/>
    <w:rsid w:val="00862B62"/>
    <w:rsid w:val="008631DA"/>
    <w:rsid w:val="00863C1F"/>
    <w:rsid w:val="00863C31"/>
    <w:rsid w:val="00864051"/>
    <w:rsid w:val="00864B1F"/>
    <w:rsid w:val="008658B9"/>
    <w:rsid w:val="008700BE"/>
    <w:rsid w:val="008704FD"/>
    <w:rsid w:val="00871CF2"/>
    <w:rsid w:val="008720E1"/>
    <w:rsid w:val="00872302"/>
    <w:rsid w:val="008726CD"/>
    <w:rsid w:val="0087433D"/>
    <w:rsid w:val="008745E9"/>
    <w:rsid w:val="00874638"/>
    <w:rsid w:val="008765B0"/>
    <w:rsid w:val="00876E22"/>
    <w:rsid w:val="008774AF"/>
    <w:rsid w:val="00877B8C"/>
    <w:rsid w:val="008800C7"/>
    <w:rsid w:val="008807FC"/>
    <w:rsid w:val="00880C27"/>
    <w:rsid w:val="00880CBB"/>
    <w:rsid w:val="00881FAF"/>
    <w:rsid w:val="00883DAE"/>
    <w:rsid w:val="00884BDE"/>
    <w:rsid w:val="00885110"/>
    <w:rsid w:val="0088512A"/>
    <w:rsid w:val="0088533F"/>
    <w:rsid w:val="00885CA1"/>
    <w:rsid w:val="00886DD4"/>
    <w:rsid w:val="00886F62"/>
    <w:rsid w:val="00887D6E"/>
    <w:rsid w:val="00887DF7"/>
    <w:rsid w:val="00890749"/>
    <w:rsid w:val="00890BFB"/>
    <w:rsid w:val="00891E5F"/>
    <w:rsid w:val="00892085"/>
    <w:rsid w:val="008929AC"/>
    <w:rsid w:val="00893DBE"/>
    <w:rsid w:val="00894BAE"/>
    <w:rsid w:val="008952DA"/>
    <w:rsid w:val="008953B7"/>
    <w:rsid w:val="00896E13"/>
    <w:rsid w:val="008972EF"/>
    <w:rsid w:val="008A00DB"/>
    <w:rsid w:val="008A096F"/>
    <w:rsid w:val="008A0A84"/>
    <w:rsid w:val="008A2229"/>
    <w:rsid w:val="008A29A7"/>
    <w:rsid w:val="008A29C8"/>
    <w:rsid w:val="008A2C85"/>
    <w:rsid w:val="008A313E"/>
    <w:rsid w:val="008A3357"/>
    <w:rsid w:val="008A3F6D"/>
    <w:rsid w:val="008A4A84"/>
    <w:rsid w:val="008A5940"/>
    <w:rsid w:val="008A6577"/>
    <w:rsid w:val="008A72DC"/>
    <w:rsid w:val="008A7D43"/>
    <w:rsid w:val="008B08AC"/>
    <w:rsid w:val="008B1504"/>
    <w:rsid w:val="008B2316"/>
    <w:rsid w:val="008B346B"/>
    <w:rsid w:val="008B3BCC"/>
    <w:rsid w:val="008B3FA7"/>
    <w:rsid w:val="008B4168"/>
    <w:rsid w:val="008B4EE1"/>
    <w:rsid w:val="008B516E"/>
    <w:rsid w:val="008B6D63"/>
    <w:rsid w:val="008B7318"/>
    <w:rsid w:val="008B7A89"/>
    <w:rsid w:val="008B7D3B"/>
    <w:rsid w:val="008B7D59"/>
    <w:rsid w:val="008C1DA7"/>
    <w:rsid w:val="008C1F07"/>
    <w:rsid w:val="008C2561"/>
    <w:rsid w:val="008C37B9"/>
    <w:rsid w:val="008C4479"/>
    <w:rsid w:val="008C490A"/>
    <w:rsid w:val="008C4AA4"/>
    <w:rsid w:val="008C52E2"/>
    <w:rsid w:val="008C6141"/>
    <w:rsid w:val="008C7EFC"/>
    <w:rsid w:val="008D090D"/>
    <w:rsid w:val="008D09A4"/>
    <w:rsid w:val="008D13CE"/>
    <w:rsid w:val="008D1BBC"/>
    <w:rsid w:val="008D273F"/>
    <w:rsid w:val="008D3391"/>
    <w:rsid w:val="008D4107"/>
    <w:rsid w:val="008D5D58"/>
    <w:rsid w:val="008D6BD0"/>
    <w:rsid w:val="008E00FD"/>
    <w:rsid w:val="008E02D5"/>
    <w:rsid w:val="008E18D8"/>
    <w:rsid w:val="008E271F"/>
    <w:rsid w:val="008E503E"/>
    <w:rsid w:val="008E58DB"/>
    <w:rsid w:val="008E5920"/>
    <w:rsid w:val="008E6FE9"/>
    <w:rsid w:val="008F1E41"/>
    <w:rsid w:val="008F2963"/>
    <w:rsid w:val="008F2E04"/>
    <w:rsid w:val="008F393F"/>
    <w:rsid w:val="008F4A21"/>
    <w:rsid w:val="008F4C5C"/>
    <w:rsid w:val="008F5A45"/>
    <w:rsid w:val="008F6440"/>
    <w:rsid w:val="008F73D4"/>
    <w:rsid w:val="009000F1"/>
    <w:rsid w:val="009001BA"/>
    <w:rsid w:val="0090085D"/>
    <w:rsid w:val="00902D34"/>
    <w:rsid w:val="00905545"/>
    <w:rsid w:val="009079B5"/>
    <w:rsid w:val="009079D9"/>
    <w:rsid w:val="00907EED"/>
    <w:rsid w:val="00911290"/>
    <w:rsid w:val="00911C5B"/>
    <w:rsid w:val="00911C9E"/>
    <w:rsid w:val="0091265D"/>
    <w:rsid w:val="009140A3"/>
    <w:rsid w:val="00914224"/>
    <w:rsid w:val="009142A2"/>
    <w:rsid w:val="00915844"/>
    <w:rsid w:val="00916872"/>
    <w:rsid w:val="009171C6"/>
    <w:rsid w:val="009203BB"/>
    <w:rsid w:val="009214A3"/>
    <w:rsid w:val="00921EAE"/>
    <w:rsid w:val="00922DF4"/>
    <w:rsid w:val="00923021"/>
    <w:rsid w:val="009236FC"/>
    <w:rsid w:val="00923D31"/>
    <w:rsid w:val="009244DA"/>
    <w:rsid w:val="009248B8"/>
    <w:rsid w:val="00924C1C"/>
    <w:rsid w:val="00926288"/>
    <w:rsid w:val="00926CE2"/>
    <w:rsid w:val="00927F3D"/>
    <w:rsid w:val="00930A5D"/>
    <w:rsid w:val="00930B8B"/>
    <w:rsid w:val="0093127B"/>
    <w:rsid w:val="00931A13"/>
    <w:rsid w:val="00932386"/>
    <w:rsid w:val="00932F4F"/>
    <w:rsid w:val="009333F0"/>
    <w:rsid w:val="00934285"/>
    <w:rsid w:val="00934E38"/>
    <w:rsid w:val="0093562F"/>
    <w:rsid w:val="009376DD"/>
    <w:rsid w:val="0094065A"/>
    <w:rsid w:val="00940A80"/>
    <w:rsid w:val="0094333F"/>
    <w:rsid w:val="00944268"/>
    <w:rsid w:val="00944BC1"/>
    <w:rsid w:val="00944C47"/>
    <w:rsid w:val="00945872"/>
    <w:rsid w:val="00945A2E"/>
    <w:rsid w:val="00945E00"/>
    <w:rsid w:val="00946A76"/>
    <w:rsid w:val="009506D7"/>
    <w:rsid w:val="009507A9"/>
    <w:rsid w:val="00950FDA"/>
    <w:rsid w:val="00951552"/>
    <w:rsid w:val="00951DF1"/>
    <w:rsid w:val="0095256E"/>
    <w:rsid w:val="00952A6B"/>
    <w:rsid w:val="00953E86"/>
    <w:rsid w:val="009542B6"/>
    <w:rsid w:val="00954A7D"/>
    <w:rsid w:val="00954F5E"/>
    <w:rsid w:val="009562AB"/>
    <w:rsid w:val="0095670A"/>
    <w:rsid w:val="00957AFA"/>
    <w:rsid w:val="00960B9E"/>
    <w:rsid w:val="00962A59"/>
    <w:rsid w:val="009634FD"/>
    <w:rsid w:val="00963B92"/>
    <w:rsid w:val="00963C9E"/>
    <w:rsid w:val="0096412C"/>
    <w:rsid w:val="009643B2"/>
    <w:rsid w:val="00964F23"/>
    <w:rsid w:val="00965464"/>
    <w:rsid w:val="00965855"/>
    <w:rsid w:val="00965D5C"/>
    <w:rsid w:val="00967470"/>
    <w:rsid w:val="009677BC"/>
    <w:rsid w:val="00967C6B"/>
    <w:rsid w:val="00967DB8"/>
    <w:rsid w:val="0097089B"/>
    <w:rsid w:val="00970B37"/>
    <w:rsid w:val="00970D85"/>
    <w:rsid w:val="0097159F"/>
    <w:rsid w:val="00971B5A"/>
    <w:rsid w:val="00972A4F"/>
    <w:rsid w:val="00973382"/>
    <w:rsid w:val="00973696"/>
    <w:rsid w:val="009745D7"/>
    <w:rsid w:val="00974607"/>
    <w:rsid w:val="0097528C"/>
    <w:rsid w:val="00975B0D"/>
    <w:rsid w:val="00976949"/>
    <w:rsid w:val="0097724B"/>
    <w:rsid w:val="00977751"/>
    <w:rsid w:val="00980A18"/>
    <w:rsid w:val="00980CB4"/>
    <w:rsid w:val="009815E3"/>
    <w:rsid w:val="00981E25"/>
    <w:rsid w:val="0098220F"/>
    <w:rsid w:val="00982DB1"/>
    <w:rsid w:val="009838A7"/>
    <w:rsid w:val="00984BA7"/>
    <w:rsid w:val="00984DF1"/>
    <w:rsid w:val="00985005"/>
    <w:rsid w:val="009867F9"/>
    <w:rsid w:val="0099006A"/>
    <w:rsid w:val="00990E40"/>
    <w:rsid w:val="009912C7"/>
    <w:rsid w:val="009919CD"/>
    <w:rsid w:val="00991E07"/>
    <w:rsid w:val="00992316"/>
    <w:rsid w:val="00994CD1"/>
    <w:rsid w:val="00996331"/>
    <w:rsid w:val="00996D18"/>
    <w:rsid w:val="009971A4"/>
    <w:rsid w:val="009A0068"/>
    <w:rsid w:val="009A1C68"/>
    <w:rsid w:val="009A2478"/>
    <w:rsid w:val="009A36CC"/>
    <w:rsid w:val="009A3ECB"/>
    <w:rsid w:val="009A5DBF"/>
    <w:rsid w:val="009A6A56"/>
    <w:rsid w:val="009B00DB"/>
    <w:rsid w:val="009B285F"/>
    <w:rsid w:val="009B3A04"/>
    <w:rsid w:val="009B3CC9"/>
    <w:rsid w:val="009B3F02"/>
    <w:rsid w:val="009B3FD2"/>
    <w:rsid w:val="009B471A"/>
    <w:rsid w:val="009B4F4C"/>
    <w:rsid w:val="009B5620"/>
    <w:rsid w:val="009B5AED"/>
    <w:rsid w:val="009B6E48"/>
    <w:rsid w:val="009B73EB"/>
    <w:rsid w:val="009B7625"/>
    <w:rsid w:val="009C0243"/>
    <w:rsid w:val="009C033A"/>
    <w:rsid w:val="009C0C1B"/>
    <w:rsid w:val="009C0EE1"/>
    <w:rsid w:val="009C1A57"/>
    <w:rsid w:val="009C2381"/>
    <w:rsid w:val="009C2DA5"/>
    <w:rsid w:val="009C3F6D"/>
    <w:rsid w:val="009C4068"/>
    <w:rsid w:val="009C4551"/>
    <w:rsid w:val="009C50AC"/>
    <w:rsid w:val="009C5854"/>
    <w:rsid w:val="009C5B38"/>
    <w:rsid w:val="009D14E3"/>
    <w:rsid w:val="009D2BFA"/>
    <w:rsid w:val="009D31F3"/>
    <w:rsid w:val="009D423F"/>
    <w:rsid w:val="009D5488"/>
    <w:rsid w:val="009D5540"/>
    <w:rsid w:val="009D55B1"/>
    <w:rsid w:val="009D5ACD"/>
    <w:rsid w:val="009D5D9C"/>
    <w:rsid w:val="009D62EF"/>
    <w:rsid w:val="009D6C79"/>
    <w:rsid w:val="009D74E5"/>
    <w:rsid w:val="009D7EB2"/>
    <w:rsid w:val="009E00A9"/>
    <w:rsid w:val="009E21CB"/>
    <w:rsid w:val="009E409E"/>
    <w:rsid w:val="009E44D4"/>
    <w:rsid w:val="009E4BA6"/>
    <w:rsid w:val="009E77DC"/>
    <w:rsid w:val="009F0521"/>
    <w:rsid w:val="009F0C49"/>
    <w:rsid w:val="009F2AD2"/>
    <w:rsid w:val="009F309C"/>
    <w:rsid w:val="009F3B7A"/>
    <w:rsid w:val="009F5680"/>
    <w:rsid w:val="00A00595"/>
    <w:rsid w:val="00A00F04"/>
    <w:rsid w:val="00A02606"/>
    <w:rsid w:val="00A02A7A"/>
    <w:rsid w:val="00A049E0"/>
    <w:rsid w:val="00A04A6D"/>
    <w:rsid w:val="00A054E7"/>
    <w:rsid w:val="00A055CB"/>
    <w:rsid w:val="00A0600F"/>
    <w:rsid w:val="00A06132"/>
    <w:rsid w:val="00A06E74"/>
    <w:rsid w:val="00A07D0B"/>
    <w:rsid w:val="00A1071E"/>
    <w:rsid w:val="00A10B22"/>
    <w:rsid w:val="00A115E0"/>
    <w:rsid w:val="00A11E64"/>
    <w:rsid w:val="00A134F7"/>
    <w:rsid w:val="00A13EB9"/>
    <w:rsid w:val="00A165A4"/>
    <w:rsid w:val="00A16828"/>
    <w:rsid w:val="00A175A3"/>
    <w:rsid w:val="00A201EE"/>
    <w:rsid w:val="00A20634"/>
    <w:rsid w:val="00A20CD0"/>
    <w:rsid w:val="00A22DA2"/>
    <w:rsid w:val="00A24049"/>
    <w:rsid w:val="00A2429E"/>
    <w:rsid w:val="00A25EA8"/>
    <w:rsid w:val="00A2743D"/>
    <w:rsid w:val="00A27996"/>
    <w:rsid w:val="00A27A0C"/>
    <w:rsid w:val="00A30421"/>
    <w:rsid w:val="00A3099A"/>
    <w:rsid w:val="00A30E3E"/>
    <w:rsid w:val="00A315B2"/>
    <w:rsid w:val="00A3260C"/>
    <w:rsid w:val="00A32AAF"/>
    <w:rsid w:val="00A3472B"/>
    <w:rsid w:val="00A34A8F"/>
    <w:rsid w:val="00A365FC"/>
    <w:rsid w:val="00A36A68"/>
    <w:rsid w:val="00A37EEC"/>
    <w:rsid w:val="00A40BA3"/>
    <w:rsid w:val="00A40E99"/>
    <w:rsid w:val="00A418B0"/>
    <w:rsid w:val="00A4196A"/>
    <w:rsid w:val="00A42443"/>
    <w:rsid w:val="00A4281F"/>
    <w:rsid w:val="00A42A92"/>
    <w:rsid w:val="00A43037"/>
    <w:rsid w:val="00A43276"/>
    <w:rsid w:val="00A43BB6"/>
    <w:rsid w:val="00A463DF"/>
    <w:rsid w:val="00A46415"/>
    <w:rsid w:val="00A46C0C"/>
    <w:rsid w:val="00A50586"/>
    <w:rsid w:val="00A517D1"/>
    <w:rsid w:val="00A51D12"/>
    <w:rsid w:val="00A52203"/>
    <w:rsid w:val="00A53182"/>
    <w:rsid w:val="00A531F5"/>
    <w:rsid w:val="00A53219"/>
    <w:rsid w:val="00A55CF6"/>
    <w:rsid w:val="00A573DF"/>
    <w:rsid w:val="00A573FF"/>
    <w:rsid w:val="00A578C0"/>
    <w:rsid w:val="00A60421"/>
    <w:rsid w:val="00A60D33"/>
    <w:rsid w:val="00A61E86"/>
    <w:rsid w:val="00A62383"/>
    <w:rsid w:val="00A6248A"/>
    <w:rsid w:val="00A62599"/>
    <w:rsid w:val="00A629BB"/>
    <w:rsid w:val="00A64213"/>
    <w:rsid w:val="00A6479A"/>
    <w:rsid w:val="00A64964"/>
    <w:rsid w:val="00A6590D"/>
    <w:rsid w:val="00A663D7"/>
    <w:rsid w:val="00A669FC"/>
    <w:rsid w:val="00A6713A"/>
    <w:rsid w:val="00A6741F"/>
    <w:rsid w:val="00A67940"/>
    <w:rsid w:val="00A70204"/>
    <w:rsid w:val="00A71204"/>
    <w:rsid w:val="00A7188A"/>
    <w:rsid w:val="00A73696"/>
    <w:rsid w:val="00A737FD"/>
    <w:rsid w:val="00A75CAF"/>
    <w:rsid w:val="00A80011"/>
    <w:rsid w:val="00A810B3"/>
    <w:rsid w:val="00A810C9"/>
    <w:rsid w:val="00A8128E"/>
    <w:rsid w:val="00A81450"/>
    <w:rsid w:val="00A82C59"/>
    <w:rsid w:val="00A82FB2"/>
    <w:rsid w:val="00A83AC0"/>
    <w:rsid w:val="00A84F36"/>
    <w:rsid w:val="00A858D0"/>
    <w:rsid w:val="00A87150"/>
    <w:rsid w:val="00A9040D"/>
    <w:rsid w:val="00A905CD"/>
    <w:rsid w:val="00A90A0D"/>
    <w:rsid w:val="00A90A97"/>
    <w:rsid w:val="00A915E6"/>
    <w:rsid w:val="00A9163E"/>
    <w:rsid w:val="00A928E3"/>
    <w:rsid w:val="00A92E20"/>
    <w:rsid w:val="00A941EE"/>
    <w:rsid w:val="00A9449F"/>
    <w:rsid w:val="00A963C8"/>
    <w:rsid w:val="00A97252"/>
    <w:rsid w:val="00A97341"/>
    <w:rsid w:val="00AA2130"/>
    <w:rsid w:val="00AA4080"/>
    <w:rsid w:val="00AA7230"/>
    <w:rsid w:val="00AA7E25"/>
    <w:rsid w:val="00AB00B5"/>
    <w:rsid w:val="00AB0672"/>
    <w:rsid w:val="00AB17AB"/>
    <w:rsid w:val="00AB1908"/>
    <w:rsid w:val="00AB2626"/>
    <w:rsid w:val="00AB433A"/>
    <w:rsid w:val="00AB5460"/>
    <w:rsid w:val="00AB6B7B"/>
    <w:rsid w:val="00AB72F6"/>
    <w:rsid w:val="00AB7682"/>
    <w:rsid w:val="00AB7C59"/>
    <w:rsid w:val="00AC074D"/>
    <w:rsid w:val="00AC1FE9"/>
    <w:rsid w:val="00AC230E"/>
    <w:rsid w:val="00AC2730"/>
    <w:rsid w:val="00AC343F"/>
    <w:rsid w:val="00AC3667"/>
    <w:rsid w:val="00AC3CCA"/>
    <w:rsid w:val="00AC3F2A"/>
    <w:rsid w:val="00AC4EEF"/>
    <w:rsid w:val="00AC5FA4"/>
    <w:rsid w:val="00AC6DFE"/>
    <w:rsid w:val="00AC72B5"/>
    <w:rsid w:val="00AC77B1"/>
    <w:rsid w:val="00AD1BBE"/>
    <w:rsid w:val="00AD22CD"/>
    <w:rsid w:val="00AD2949"/>
    <w:rsid w:val="00AD2E8C"/>
    <w:rsid w:val="00AD2F25"/>
    <w:rsid w:val="00AD326B"/>
    <w:rsid w:val="00AD3F77"/>
    <w:rsid w:val="00AD40CF"/>
    <w:rsid w:val="00AD4750"/>
    <w:rsid w:val="00AD60B6"/>
    <w:rsid w:val="00AD68DC"/>
    <w:rsid w:val="00AD72E2"/>
    <w:rsid w:val="00AD7AA4"/>
    <w:rsid w:val="00AE048A"/>
    <w:rsid w:val="00AE0674"/>
    <w:rsid w:val="00AE0CAC"/>
    <w:rsid w:val="00AE23C0"/>
    <w:rsid w:val="00AE3D14"/>
    <w:rsid w:val="00AE4F05"/>
    <w:rsid w:val="00AE76C4"/>
    <w:rsid w:val="00AF0B39"/>
    <w:rsid w:val="00AF0E4B"/>
    <w:rsid w:val="00AF1662"/>
    <w:rsid w:val="00AF18F6"/>
    <w:rsid w:val="00AF1E34"/>
    <w:rsid w:val="00AF4BFF"/>
    <w:rsid w:val="00AF57F1"/>
    <w:rsid w:val="00AF5FBB"/>
    <w:rsid w:val="00AF619C"/>
    <w:rsid w:val="00AF73B0"/>
    <w:rsid w:val="00B015F7"/>
    <w:rsid w:val="00B02115"/>
    <w:rsid w:val="00B021A7"/>
    <w:rsid w:val="00B05430"/>
    <w:rsid w:val="00B057D8"/>
    <w:rsid w:val="00B05936"/>
    <w:rsid w:val="00B119B0"/>
    <w:rsid w:val="00B11D48"/>
    <w:rsid w:val="00B11FE3"/>
    <w:rsid w:val="00B12D5A"/>
    <w:rsid w:val="00B158A0"/>
    <w:rsid w:val="00B15EF7"/>
    <w:rsid w:val="00B1643C"/>
    <w:rsid w:val="00B166E2"/>
    <w:rsid w:val="00B169C5"/>
    <w:rsid w:val="00B176A8"/>
    <w:rsid w:val="00B2171F"/>
    <w:rsid w:val="00B218A7"/>
    <w:rsid w:val="00B21F92"/>
    <w:rsid w:val="00B22708"/>
    <w:rsid w:val="00B2336B"/>
    <w:rsid w:val="00B239AD"/>
    <w:rsid w:val="00B23EDA"/>
    <w:rsid w:val="00B241FE"/>
    <w:rsid w:val="00B24526"/>
    <w:rsid w:val="00B248CE"/>
    <w:rsid w:val="00B2593E"/>
    <w:rsid w:val="00B25D2E"/>
    <w:rsid w:val="00B26B12"/>
    <w:rsid w:val="00B31207"/>
    <w:rsid w:val="00B3179A"/>
    <w:rsid w:val="00B31D90"/>
    <w:rsid w:val="00B3210F"/>
    <w:rsid w:val="00B33B57"/>
    <w:rsid w:val="00B34314"/>
    <w:rsid w:val="00B356C2"/>
    <w:rsid w:val="00B35A13"/>
    <w:rsid w:val="00B35BE8"/>
    <w:rsid w:val="00B36FB5"/>
    <w:rsid w:val="00B37C0C"/>
    <w:rsid w:val="00B418C3"/>
    <w:rsid w:val="00B41C77"/>
    <w:rsid w:val="00B42F59"/>
    <w:rsid w:val="00B44C27"/>
    <w:rsid w:val="00B4511E"/>
    <w:rsid w:val="00B472DA"/>
    <w:rsid w:val="00B47732"/>
    <w:rsid w:val="00B47DD4"/>
    <w:rsid w:val="00B50177"/>
    <w:rsid w:val="00B50B4C"/>
    <w:rsid w:val="00B51016"/>
    <w:rsid w:val="00B51DC6"/>
    <w:rsid w:val="00B51E40"/>
    <w:rsid w:val="00B526B7"/>
    <w:rsid w:val="00B533C8"/>
    <w:rsid w:val="00B533F8"/>
    <w:rsid w:val="00B534FD"/>
    <w:rsid w:val="00B53F26"/>
    <w:rsid w:val="00B54E7F"/>
    <w:rsid w:val="00B5516B"/>
    <w:rsid w:val="00B5526C"/>
    <w:rsid w:val="00B56169"/>
    <w:rsid w:val="00B56271"/>
    <w:rsid w:val="00B57FB0"/>
    <w:rsid w:val="00B61837"/>
    <w:rsid w:val="00B6199A"/>
    <w:rsid w:val="00B61CAC"/>
    <w:rsid w:val="00B63E3E"/>
    <w:rsid w:val="00B63FBA"/>
    <w:rsid w:val="00B6445F"/>
    <w:rsid w:val="00B651A3"/>
    <w:rsid w:val="00B65676"/>
    <w:rsid w:val="00B65EAA"/>
    <w:rsid w:val="00B67874"/>
    <w:rsid w:val="00B67C3D"/>
    <w:rsid w:val="00B7230A"/>
    <w:rsid w:val="00B723A2"/>
    <w:rsid w:val="00B73F6E"/>
    <w:rsid w:val="00B7422F"/>
    <w:rsid w:val="00B7571D"/>
    <w:rsid w:val="00B75FBF"/>
    <w:rsid w:val="00B763FC"/>
    <w:rsid w:val="00B77EDC"/>
    <w:rsid w:val="00B8039F"/>
    <w:rsid w:val="00B80668"/>
    <w:rsid w:val="00B8076D"/>
    <w:rsid w:val="00B80AC7"/>
    <w:rsid w:val="00B80C06"/>
    <w:rsid w:val="00B81770"/>
    <w:rsid w:val="00B81A7A"/>
    <w:rsid w:val="00B82307"/>
    <w:rsid w:val="00B83A7C"/>
    <w:rsid w:val="00B84EA8"/>
    <w:rsid w:val="00B84EFF"/>
    <w:rsid w:val="00B85996"/>
    <w:rsid w:val="00B8714F"/>
    <w:rsid w:val="00B9158A"/>
    <w:rsid w:val="00B91B5B"/>
    <w:rsid w:val="00B95711"/>
    <w:rsid w:val="00B9738D"/>
    <w:rsid w:val="00BA0FDE"/>
    <w:rsid w:val="00BA1A01"/>
    <w:rsid w:val="00BA2533"/>
    <w:rsid w:val="00BA4534"/>
    <w:rsid w:val="00BA4AE8"/>
    <w:rsid w:val="00BA4F13"/>
    <w:rsid w:val="00BA4F68"/>
    <w:rsid w:val="00BA752D"/>
    <w:rsid w:val="00BB05CF"/>
    <w:rsid w:val="00BB0BBB"/>
    <w:rsid w:val="00BB1512"/>
    <w:rsid w:val="00BB17A9"/>
    <w:rsid w:val="00BB21AE"/>
    <w:rsid w:val="00BB5D98"/>
    <w:rsid w:val="00BB6455"/>
    <w:rsid w:val="00BB6EDE"/>
    <w:rsid w:val="00BB77E7"/>
    <w:rsid w:val="00BB7ED2"/>
    <w:rsid w:val="00BC0A6A"/>
    <w:rsid w:val="00BC34DA"/>
    <w:rsid w:val="00BC432B"/>
    <w:rsid w:val="00BC4487"/>
    <w:rsid w:val="00BC6D8C"/>
    <w:rsid w:val="00BC78BC"/>
    <w:rsid w:val="00BD1D23"/>
    <w:rsid w:val="00BD24C4"/>
    <w:rsid w:val="00BD2E15"/>
    <w:rsid w:val="00BD2E8B"/>
    <w:rsid w:val="00BD3DF6"/>
    <w:rsid w:val="00BD537D"/>
    <w:rsid w:val="00BD57E4"/>
    <w:rsid w:val="00BD5F46"/>
    <w:rsid w:val="00BE113C"/>
    <w:rsid w:val="00BE360E"/>
    <w:rsid w:val="00BE502F"/>
    <w:rsid w:val="00BE5AD7"/>
    <w:rsid w:val="00BE5C83"/>
    <w:rsid w:val="00BE5E48"/>
    <w:rsid w:val="00BE6306"/>
    <w:rsid w:val="00BF1ED3"/>
    <w:rsid w:val="00BF2DEC"/>
    <w:rsid w:val="00BF3C82"/>
    <w:rsid w:val="00BF6D1F"/>
    <w:rsid w:val="00BF7761"/>
    <w:rsid w:val="00BF7B13"/>
    <w:rsid w:val="00BF7C34"/>
    <w:rsid w:val="00C00598"/>
    <w:rsid w:val="00C028B7"/>
    <w:rsid w:val="00C02E86"/>
    <w:rsid w:val="00C0311F"/>
    <w:rsid w:val="00C031B7"/>
    <w:rsid w:val="00C038F9"/>
    <w:rsid w:val="00C0427D"/>
    <w:rsid w:val="00C04A49"/>
    <w:rsid w:val="00C0550C"/>
    <w:rsid w:val="00C05551"/>
    <w:rsid w:val="00C06BE6"/>
    <w:rsid w:val="00C13A89"/>
    <w:rsid w:val="00C202A0"/>
    <w:rsid w:val="00C20354"/>
    <w:rsid w:val="00C2036F"/>
    <w:rsid w:val="00C21A58"/>
    <w:rsid w:val="00C21B7B"/>
    <w:rsid w:val="00C223F9"/>
    <w:rsid w:val="00C2248F"/>
    <w:rsid w:val="00C2342B"/>
    <w:rsid w:val="00C23BCE"/>
    <w:rsid w:val="00C24740"/>
    <w:rsid w:val="00C247BD"/>
    <w:rsid w:val="00C27363"/>
    <w:rsid w:val="00C2791B"/>
    <w:rsid w:val="00C326CA"/>
    <w:rsid w:val="00C32EF6"/>
    <w:rsid w:val="00C35A88"/>
    <w:rsid w:val="00C36E34"/>
    <w:rsid w:val="00C374B0"/>
    <w:rsid w:val="00C40836"/>
    <w:rsid w:val="00C40B6A"/>
    <w:rsid w:val="00C417BB"/>
    <w:rsid w:val="00C41A6F"/>
    <w:rsid w:val="00C42069"/>
    <w:rsid w:val="00C43579"/>
    <w:rsid w:val="00C43B77"/>
    <w:rsid w:val="00C43DEE"/>
    <w:rsid w:val="00C4541F"/>
    <w:rsid w:val="00C45657"/>
    <w:rsid w:val="00C461A0"/>
    <w:rsid w:val="00C46AEF"/>
    <w:rsid w:val="00C47383"/>
    <w:rsid w:val="00C506D1"/>
    <w:rsid w:val="00C509DD"/>
    <w:rsid w:val="00C50CAB"/>
    <w:rsid w:val="00C51866"/>
    <w:rsid w:val="00C5276B"/>
    <w:rsid w:val="00C537FE"/>
    <w:rsid w:val="00C53971"/>
    <w:rsid w:val="00C539CD"/>
    <w:rsid w:val="00C5413A"/>
    <w:rsid w:val="00C5540F"/>
    <w:rsid w:val="00C55A59"/>
    <w:rsid w:val="00C57EEB"/>
    <w:rsid w:val="00C607B4"/>
    <w:rsid w:val="00C6114A"/>
    <w:rsid w:val="00C61269"/>
    <w:rsid w:val="00C61391"/>
    <w:rsid w:val="00C617E4"/>
    <w:rsid w:val="00C6217F"/>
    <w:rsid w:val="00C6330A"/>
    <w:rsid w:val="00C642A2"/>
    <w:rsid w:val="00C6464A"/>
    <w:rsid w:val="00C64B24"/>
    <w:rsid w:val="00C64ECA"/>
    <w:rsid w:val="00C64FD1"/>
    <w:rsid w:val="00C663F6"/>
    <w:rsid w:val="00C70316"/>
    <w:rsid w:val="00C710A5"/>
    <w:rsid w:val="00C716EB"/>
    <w:rsid w:val="00C72F9E"/>
    <w:rsid w:val="00C73D58"/>
    <w:rsid w:val="00C74026"/>
    <w:rsid w:val="00C741A1"/>
    <w:rsid w:val="00C7459E"/>
    <w:rsid w:val="00C745C8"/>
    <w:rsid w:val="00C74C7E"/>
    <w:rsid w:val="00C7637A"/>
    <w:rsid w:val="00C7786A"/>
    <w:rsid w:val="00C77F30"/>
    <w:rsid w:val="00C803F2"/>
    <w:rsid w:val="00C82645"/>
    <w:rsid w:val="00C82A9A"/>
    <w:rsid w:val="00C82F0A"/>
    <w:rsid w:val="00C83381"/>
    <w:rsid w:val="00C83846"/>
    <w:rsid w:val="00C850A7"/>
    <w:rsid w:val="00C85AFC"/>
    <w:rsid w:val="00C863F8"/>
    <w:rsid w:val="00C868CA"/>
    <w:rsid w:val="00C90254"/>
    <w:rsid w:val="00C92502"/>
    <w:rsid w:val="00C946E1"/>
    <w:rsid w:val="00C9502D"/>
    <w:rsid w:val="00C95404"/>
    <w:rsid w:val="00C95825"/>
    <w:rsid w:val="00C95DC7"/>
    <w:rsid w:val="00C97334"/>
    <w:rsid w:val="00CA0B0B"/>
    <w:rsid w:val="00CA123C"/>
    <w:rsid w:val="00CA19CE"/>
    <w:rsid w:val="00CA1AAC"/>
    <w:rsid w:val="00CA2543"/>
    <w:rsid w:val="00CA32F4"/>
    <w:rsid w:val="00CA3D12"/>
    <w:rsid w:val="00CA4371"/>
    <w:rsid w:val="00CA67C4"/>
    <w:rsid w:val="00CA6F1F"/>
    <w:rsid w:val="00CA798B"/>
    <w:rsid w:val="00CB01CC"/>
    <w:rsid w:val="00CB0791"/>
    <w:rsid w:val="00CB0817"/>
    <w:rsid w:val="00CB0C55"/>
    <w:rsid w:val="00CB2367"/>
    <w:rsid w:val="00CB2B76"/>
    <w:rsid w:val="00CB3782"/>
    <w:rsid w:val="00CB4557"/>
    <w:rsid w:val="00CC06EF"/>
    <w:rsid w:val="00CC26AD"/>
    <w:rsid w:val="00CC3670"/>
    <w:rsid w:val="00CC3758"/>
    <w:rsid w:val="00CC4448"/>
    <w:rsid w:val="00CC5A25"/>
    <w:rsid w:val="00CC69B7"/>
    <w:rsid w:val="00CC6C85"/>
    <w:rsid w:val="00CC6EA0"/>
    <w:rsid w:val="00CC7046"/>
    <w:rsid w:val="00CC72E2"/>
    <w:rsid w:val="00CD0534"/>
    <w:rsid w:val="00CD0AD3"/>
    <w:rsid w:val="00CD22BA"/>
    <w:rsid w:val="00CD28B6"/>
    <w:rsid w:val="00CD394E"/>
    <w:rsid w:val="00CD42A6"/>
    <w:rsid w:val="00CD51F9"/>
    <w:rsid w:val="00CD76A8"/>
    <w:rsid w:val="00CE0697"/>
    <w:rsid w:val="00CE0AE3"/>
    <w:rsid w:val="00CE0E05"/>
    <w:rsid w:val="00CE1097"/>
    <w:rsid w:val="00CE1B84"/>
    <w:rsid w:val="00CE1CC9"/>
    <w:rsid w:val="00CE2280"/>
    <w:rsid w:val="00CE3CCD"/>
    <w:rsid w:val="00CE5929"/>
    <w:rsid w:val="00CE60C5"/>
    <w:rsid w:val="00CF00DD"/>
    <w:rsid w:val="00CF0737"/>
    <w:rsid w:val="00CF3D6E"/>
    <w:rsid w:val="00CF3E60"/>
    <w:rsid w:val="00CF4803"/>
    <w:rsid w:val="00CF6170"/>
    <w:rsid w:val="00CF71C6"/>
    <w:rsid w:val="00CF7E13"/>
    <w:rsid w:val="00D01907"/>
    <w:rsid w:val="00D0384C"/>
    <w:rsid w:val="00D0454E"/>
    <w:rsid w:val="00D05410"/>
    <w:rsid w:val="00D05EEC"/>
    <w:rsid w:val="00D0618E"/>
    <w:rsid w:val="00D079E2"/>
    <w:rsid w:val="00D07DC2"/>
    <w:rsid w:val="00D07F04"/>
    <w:rsid w:val="00D10EE7"/>
    <w:rsid w:val="00D11714"/>
    <w:rsid w:val="00D11D22"/>
    <w:rsid w:val="00D11F65"/>
    <w:rsid w:val="00D12B6B"/>
    <w:rsid w:val="00D135B8"/>
    <w:rsid w:val="00D1679C"/>
    <w:rsid w:val="00D170A5"/>
    <w:rsid w:val="00D2004F"/>
    <w:rsid w:val="00D21A98"/>
    <w:rsid w:val="00D21BF9"/>
    <w:rsid w:val="00D2233D"/>
    <w:rsid w:val="00D2317B"/>
    <w:rsid w:val="00D2365F"/>
    <w:rsid w:val="00D23A96"/>
    <w:rsid w:val="00D248D6"/>
    <w:rsid w:val="00D24B28"/>
    <w:rsid w:val="00D24E61"/>
    <w:rsid w:val="00D2663F"/>
    <w:rsid w:val="00D26F26"/>
    <w:rsid w:val="00D27526"/>
    <w:rsid w:val="00D27BA3"/>
    <w:rsid w:val="00D27D4A"/>
    <w:rsid w:val="00D302F3"/>
    <w:rsid w:val="00D308DC"/>
    <w:rsid w:val="00D30943"/>
    <w:rsid w:val="00D310BA"/>
    <w:rsid w:val="00D34039"/>
    <w:rsid w:val="00D34429"/>
    <w:rsid w:val="00D3540F"/>
    <w:rsid w:val="00D35424"/>
    <w:rsid w:val="00D362A3"/>
    <w:rsid w:val="00D37421"/>
    <w:rsid w:val="00D405C6"/>
    <w:rsid w:val="00D40D66"/>
    <w:rsid w:val="00D4272A"/>
    <w:rsid w:val="00D443D8"/>
    <w:rsid w:val="00D448A5"/>
    <w:rsid w:val="00D45A80"/>
    <w:rsid w:val="00D4643D"/>
    <w:rsid w:val="00D4663E"/>
    <w:rsid w:val="00D46F56"/>
    <w:rsid w:val="00D47096"/>
    <w:rsid w:val="00D50495"/>
    <w:rsid w:val="00D50C9E"/>
    <w:rsid w:val="00D50CA4"/>
    <w:rsid w:val="00D51554"/>
    <w:rsid w:val="00D51E75"/>
    <w:rsid w:val="00D5247D"/>
    <w:rsid w:val="00D55274"/>
    <w:rsid w:val="00D56770"/>
    <w:rsid w:val="00D56877"/>
    <w:rsid w:val="00D5691F"/>
    <w:rsid w:val="00D57E22"/>
    <w:rsid w:val="00D601C3"/>
    <w:rsid w:val="00D60335"/>
    <w:rsid w:val="00D60A1F"/>
    <w:rsid w:val="00D6139A"/>
    <w:rsid w:val="00D623D0"/>
    <w:rsid w:val="00D62D18"/>
    <w:rsid w:val="00D633D2"/>
    <w:rsid w:val="00D63440"/>
    <w:rsid w:val="00D63897"/>
    <w:rsid w:val="00D66B76"/>
    <w:rsid w:val="00D70113"/>
    <w:rsid w:val="00D70CD9"/>
    <w:rsid w:val="00D72E91"/>
    <w:rsid w:val="00D73AE4"/>
    <w:rsid w:val="00D74549"/>
    <w:rsid w:val="00D756DB"/>
    <w:rsid w:val="00D75BED"/>
    <w:rsid w:val="00D7604A"/>
    <w:rsid w:val="00D81545"/>
    <w:rsid w:val="00D83354"/>
    <w:rsid w:val="00D834CB"/>
    <w:rsid w:val="00D84473"/>
    <w:rsid w:val="00D85A81"/>
    <w:rsid w:val="00D90C22"/>
    <w:rsid w:val="00D90CC5"/>
    <w:rsid w:val="00D9111F"/>
    <w:rsid w:val="00D92E1E"/>
    <w:rsid w:val="00D942DB"/>
    <w:rsid w:val="00D94746"/>
    <w:rsid w:val="00D96607"/>
    <w:rsid w:val="00D9664C"/>
    <w:rsid w:val="00D97464"/>
    <w:rsid w:val="00DA1511"/>
    <w:rsid w:val="00DA1F4D"/>
    <w:rsid w:val="00DA201F"/>
    <w:rsid w:val="00DA266D"/>
    <w:rsid w:val="00DA2AA5"/>
    <w:rsid w:val="00DA31D1"/>
    <w:rsid w:val="00DA3350"/>
    <w:rsid w:val="00DA39B5"/>
    <w:rsid w:val="00DA3C7F"/>
    <w:rsid w:val="00DA452C"/>
    <w:rsid w:val="00DA4C0A"/>
    <w:rsid w:val="00DA5037"/>
    <w:rsid w:val="00DA5C45"/>
    <w:rsid w:val="00DA78A6"/>
    <w:rsid w:val="00DB1883"/>
    <w:rsid w:val="00DB246F"/>
    <w:rsid w:val="00DB4280"/>
    <w:rsid w:val="00DB5955"/>
    <w:rsid w:val="00DB6B8E"/>
    <w:rsid w:val="00DB6EF3"/>
    <w:rsid w:val="00DB7F55"/>
    <w:rsid w:val="00DC0297"/>
    <w:rsid w:val="00DC1087"/>
    <w:rsid w:val="00DC110D"/>
    <w:rsid w:val="00DC18DC"/>
    <w:rsid w:val="00DC1B0D"/>
    <w:rsid w:val="00DC247D"/>
    <w:rsid w:val="00DC3A0D"/>
    <w:rsid w:val="00DC4E7F"/>
    <w:rsid w:val="00DC5346"/>
    <w:rsid w:val="00DC643A"/>
    <w:rsid w:val="00DC6667"/>
    <w:rsid w:val="00DC7115"/>
    <w:rsid w:val="00DC7377"/>
    <w:rsid w:val="00DD02B7"/>
    <w:rsid w:val="00DD19A2"/>
    <w:rsid w:val="00DD1E8A"/>
    <w:rsid w:val="00DD20B4"/>
    <w:rsid w:val="00DD2723"/>
    <w:rsid w:val="00DD2785"/>
    <w:rsid w:val="00DD2824"/>
    <w:rsid w:val="00DD57F8"/>
    <w:rsid w:val="00DD5C75"/>
    <w:rsid w:val="00DD5F3A"/>
    <w:rsid w:val="00DD63DA"/>
    <w:rsid w:val="00DD6E07"/>
    <w:rsid w:val="00DD6E4E"/>
    <w:rsid w:val="00DD72AA"/>
    <w:rsid w:val="00DE0328"/>
    <w:rsid w:val="00DE11F4"/>
    <w:rsid w:val="00DE1E5C"/>
    <w:rsid w:val="00DE2480"/>
    <w:rsid w:val="00DE2BA6"/>
    <w:rsid w:val="00DE43EB"/>
    <w:rsid w:val="00DE4D5D"/>
    <w:rsid w:val="00DE5B50"/>
    <w:rsid w:val="00DE61AF"/>
    <w:rsid w:val="00DE69D8"/>
    <w:rsid w:val="00DE6CE2"/>
    <w:rsid w:val="00DE78F6"/>
    <w:rsid w:val="00DE7D06"/>
    <w:rsid w:val="00DF15C4"/>
    <w:rsid w:val="00DF2084"/>
    <w:rsid w:val="00DF266C"/>
    <w:rsid w:val="00DF2F32"/>
    <w:rsid w:val="00DF3957"/>
    <w:rsid w:val="00DF3F91"/>
    <w:rsid w:val="00DF470B"/>
    <w:rsid w:val="00DF4C0E"/>
    <w:rsid w:val="00DF4F0D"/>
    <w:rsid w:val="00DF57B4"/>
    <w:rsid w:val="00DF5C6E"/>
    <w:rsid w:val="00DF5F8E"/>
    <w:rsid w:val="00DF6540"/>
    <w:rsid w:val="00DF6759"/>
    <w:rsid w:val="00DF6C26"/>
    <w:rsid w:val="00DF7CE1"/>
    <w:rsid w:val="00E00D3E"/>
    <w:rsid w:val="00E01809"/>
    <w:rsid w:val="00E01FCD"/>
    <w:rsid w:val="00E03936"/>
    <w:rsid w:val="00E04F3C"/>
    <w:rsid w:val="00E05F0A"/>
    <w:rsid w:val="00E07752"/>
    <w:rsid w:val="00E1162F"/>
    <w:rsid w:val="00E11AAD"/>
    <w:rsid w:val="00E12082"/>
    <w:rsid w:val="00E125E6"/>
    <w:rsid w:val="00E13B94"/>
    <w:rsid w:val="00E14F69"/>
    <w:rsid w:val="00E157B3"/>
    <w:rsid w:val="00E15D2B"/>
    <w:rsid w:val="00E15FA0"/>
    <w:rsid w:val="00E20CB5"/>
    <w:rsid w:val="00E21419"/>
    <w:rsid w:val="00E21693"/>
    <w:rsid w:val="00E24F58"/>
    <w:rsid w:val="00E2573F"/>
    <w:rsid w:val="00E25987"/>
    <w:rsid w:val="00E31E4D"/>
    <w:rsid w:val="00E32BA9"/>
    <w:rsid w:val="00E36320"/>
    <w:rsid w:val="00E3777C"/>
    <w:rsid w:val="00E40EB3"/>
    <w:rsid w:val="00E412E2"/>
    <w:rsid w:val="00E41471"/>
    <w:rsid w:val="00E42526"/>
    <w:rsid w:val="00E42D61"/>
    <w:rsid w:val="00E45C05"/>
    <w:rsid w:val="00E45F48"/>
    <w:rsid w:val="00E461FD"/>
    <w:rsid w:val="00E46A9A"/>
    <w:rsid w:val="00E5082C"/>
    <w:rsid w:val="00E50E51"/>
    <w:rsid w:val="00E51118"/>
    <w:rsid w:val="00E51A08"/>
    <w:rsid w:val="00E51CFB"/>
    <w:rsid w:val="00E5257D"/>
    <w:rsid w:val="00E526DC"/>
    <w:rsid w:val="00E53E26"/>
    <w:rsid w:val="00E547D0"/>
    <w:rsid w:val="00E54A4D"/>
    <w:rsid w:val="00E54D5E"/>
    <w:rsid w:val="00E54F90"/>
    <w:rsid w:val="00E57A4F"/>
    <w:rsid w:val="00E57F89"/>
    <w:rsid w:val="00E57FFC"/>
    <w:rsid w:val="00E61219"/>
    <w:rsid w:val="00E61F90"/>
    <w:rsid w:val="00E61FE8"/>
    <w:rsid w:val="00E6259A"/>
    <w:rsid w:val="00E628B6"/>
    <w:rsid w:val="00E64C16"/>
    <w:rsid w:val="00E65DCE"/>
    <w:rsid w:val="00E67BBA"/>
    <w:rsid w:val="00E70470"/>
    <w:rsid w:val="00E708C0"/>
    <w:rsid w:val="00E72500"/>
    <w:rsid w:val="00E7332F"/>
    <w:rsid w:val="00E736B2"/>
    <w:rsid w:val="00E75B62"/>
    <w:rsid w:val="00E800FB"/>
    <w:rsid w:val="00E82835"/>
    <w:rsid w:val="00E83684"/>
    <w:rsid w:val="00E83BAB"/>
    <w:rsid w:val="00E8627D"/>
    <w:rsid w:val="00E8703D"/>
    <w:rsid w:val="00E904A1"/>
    <w:rsid w:val="00E91019"/>
    <w:rsid w:val="00E910B4"/>
    <w:rsid w:val="00E91132"/>
    <w:rsid w:val="00E92976"/>
    <w:rsid w:val="00E92E47"/>
    <w:rsid w:val="00E93A6C"/>
    <w:rsid w:val="00E93C2F"/>
    <w:rsid w:val="00E94406"/>
    <w:rsid w:val="00E94477"/>
    <w:rsid w:val="00E957A3"/>
    <w:rsid w:val="00E96323"/>
    <w:rsid w:val="00E968A0"/>
    <w:rsid w:val="00E97ACD"/>
    <w:rsid w:val="00EA3F63"/>
    <w:rsid w:val="00EA459C"/>
    <w:rsid w:val="00EA52C8"/>
    <w:rsid w:val="00EA5E84"/>
    <w:rsid w:val="00EA64B8"/>
    <w:rsid w:val="00EA6CCF"/>
    <w:rsid w:val="00EA7185"/>
    <w:rsid w:val="00EA7232"/>
    <w:rsid w:val="00EA7268"/>
    <w:rsid w:val="00EB1B4E"/>
    <w:rsid w:val="00EB2398"/>
    <w:rsid w:val="00EB2C3B"/>
    <w:rsid w:val="00EB2E10"/>
    <w:rsid w:val="00EB3166"/>
    <w:rsid w:val="00EB4F68"/>
    <w:rsid w:val="00EB52AA"/>
    <w:rsid w:val="00EB7C7D"/>
    <w:rsid w:val="00EB7EED"/>
    <w:rsid w:val="00EC05B9"/>
    <w:rsid w:val="00EC0723"/>
    <w:rsid w:val="00EC26EB"/>
    <w:rsid w:val="00EC2B50"/>
    <w:rsid w:val="00EC4323"/>
    <w:rsid w:val="00EC49F9"/>
    <w:rsid w:val="00EC76DE"/>
    <w:rsid w:val="00EC7B79"/>
    <w:rsid w:val="00ED0090"/>
    <w:rsid w:val="00ED0458"/>
    <w:rsid w:val="00ED0F91"/>
    <w:rsid w:val="00ED1A3B"/>
    <w:rsid w:val="00ED20AE"/>
    <w:rsid w:val="00ED2324"/>
    <w:rsid w:val="00ED25CD"/>
    <w:rsid w:val="00ED291E"/>
    <w:rsid w:val="00ED3306"/>
    <w:rsid w:val="00ED3506"/>
    <w:rsid w:val="00ED445B"/>
    <w:rsid w:val="00ED47A9"/>
    <w:rsid w:val="00ED539E"/>
    <w:rsid w:val="00ED5437"/>
    <w:rsid w:val="00ED6207"/>
    <w:rsid w:val="00EE0697"/>
    <w:rsid w:val="00EE14C6"/>
    <w:rsid w:val="00EE18AD"/>
    <w:rsid w:val="00EE2D33"/>
    <w:rsid w:val="00EE396E"/>
    <w:rsid w:val="00EE7678"/>
    <w:rsid w:val="00EF2F72"/>
    <w:rsid w:val="00EF3E2F"/>
    <w:rsid w:val="00EF3F82"/>
    <w:rsid w:val="00EF479A"/>
    <w:rsid w:val="00EF5285"/>
    <w:rsid w:val="00EF5358"/>
    <w:rsid w:val="00EF5E6B"/>
    <w:rsid w:val="00EF6C6A"/>
    <w:rsid w:val="00EF7090"/>
    <w:rsid w:val="00EF7925"/>
    <w:rsid w:val="00EF7CD8"/>
    <w:rsid w:val="00F026A0"/>
    <w:rsid w:val="00F03BA3"/>
    <w:rsid w:val="00F03E2A"/>
    <w:rsid w:val="00F04A1F"/>
    <w:rsid w:val="00F04FAD"/>
    <w:rsid w:val="00F05696"/>
    <w:rsid w:val="00F06118"/>
    <w:rsid w:val="00F10595"/>
    <w:rsid w:val="00F108A6"/>
    <w:rsid w:val="00F10AE9"/>
    <w:rsid w:val="00F1108A"/>
    <w:rsid w:val="00F1114E"/>
    <w:rsid w:val="00F114C8"/>
    <w:rsid w:val="00F12E87"/>
    <w:rsid w:val="00F12E9E"/>
    <w:rsid w:val="00F13542"/>
    <w:rsid w:val="00F13B29"/>
    <w:rsid w:val="00F158C1"/>
    <w:rsid w:val="00F17683"/>
    <w:rsid w:val="00F20237"/>
    <w:rsid w:val="00F2061B"/>
    <w:rsid w:val="00F21363"/>
    <w:rsid w:val="00F21F52"/>
    <w:rsid w:val="00F2468D"/>
    <w:rsid w:val="00F25908"/>
    <w:rsid w:val="00F301C8"/>
    <w:rsid w:val="00F30B39"/>
    <w:rsid w:val="00F31133"/>
    <w:rsid w:val="00F32575"/>
    <w:rsid w:val="00F3282C"/>
    <w:rsid w:val="00F33C99"/>
    <w:rsid w:val="00F3443E"/>
    <w:rsid w:val="00F35D69"/>
    <w:rsid w:val="00F37098"/>
    <w:rsid w:val="00F404FC"/>
    <w:rsid w:val="00F40E96"/>
    <w:rsid w:val="00F44509"/>
    <w:rsid w:val="00F449CC"/>
    <w:rsid w:val="00F45BDF"/>
    <w:rsid w:val="00F46E34"/>
    <w:rsid w:val="00F47D92"/>
    <w:rsid w:val="00F5052E"/>
    <w:rsid w:val="00F50CC6"/>
    <w:rsid w:val="00F5418D"/>
    <w:rsid w:val="00F54738"/>
    <w:rsid w:val="00F557B1"/>
    <w:rsid w:val="00F55981"/>
    <w:rsid w:val="00F574D6"/>
    <w:rsid w:val="00F57EA7"/>
    <w:rsid w:val="00F6035A"/>
    <w:rsid w:val="00F603F7"/>
    <w:rsid w:val="00F621BD"/>
    <w:rsid w:val="00F6316B"/>
    <w:rsid w:val="00F639F9"/>
    <w:rsid w:val="00F63DF8"/>
    <w:rsid w:val="00F64F88"/>
    <w:rsid w:val="00F6797F"/>
    <w:rsid w:val="00F67D4B"/>
    <w:rsid w:val="00F70076"/>
    <w:rsid w:val="00F701E6"/>
    <w:rsid w:val="00F703CE"/>
    <w:rsid w:val="00F703E5"/>
    <w:rsid w:val="00F70D72"/>
    <w:rsid w:val="00F7108F"/>
    <w:rsid w:val="00F7245D"/>
    <w:rsid w:val="00F73F9D"/>
    <w:rsid w:val="00F744E1"/>
    <w:rsid w:val="00F75000"/>
    <w:rsid w:val="00F75DEC"/>
    <w:rsid w:val="00F75FDE"/>
    <w:rsid w:val="00F801F3"/>
    <w:rsid w:val="00F802AC"/>
    <w:rsid w:val="00F80682"/>
    <w:rsid w:val="00F80A94"/>
    <w:rsid w:val="00F811F0"/>
    <w:rsid w:val="00F82098"/>
    <w:rsid w:val="00F82EA6"/>
    <w:rsid w:val="00F83967"/>
    <w:rsid w:val="00F84074"/>
    <w:rsid w:val="00F84857"/>
    <w:rsid w:val="00F85C8B"/>
    <w:rsid w:val="00F87222"/>
    <w:rsid w:val="00F87618"/>
    <w:rsid w:val="00F8763D"/>
    <w:rsid w:val="00F9062C"/>
    <w:rsid w:val="00F90DAF"/>
    <w:rsid w:val="00F910B8"/>
    <w:rsid w:val="00F916DD"/>
    <w:rsid w:val="00F91A68"/>
    <w:rsid w:val="00F91FC8"/>
    <w:rsid w:val="00F928D6"/>
    <w:rsid w:val="00F93927"/>
    <w:rsid w:val="00F94A36"/>
    <w:rsid w:val="00F9610B"/>
    <w:rsid w:val="00FA148C"/>
    <w:rsid w:val="00FA158D"/>
    <w:rsid w:val="00FA2E30"/>
    <w:rsid w:val="00FA3841"/>
    <w:rsid w:val="00FA4DAF"/>
    <w:rsid w:val="00FA4EA8"/>
    <w:rsid w:val="00FA6A3E"/>
    <w:rsid w:val="00FA7EDF"/>
    <w:rsid w:val="00FB08EC"/>
    <w:rsid w:val="00FB099B"/>
    <w:rsid w:val="00FB0FCA"/>
    <w:rsid w:val="00FB129F"/>
    <w:rsid w:val="00FB164F"/>
    <w:rsid w:val="00FB1914"/>
    <w:rsid w:val="00FB19BA"/>
    <w:rsid w:val="00FB32EA"/>
    <w:rsid w:val="00FB364A"/>
    <w:rsid w:val="00FB45F5"/>
    <w:rsid w:val="00FB5049"/>
    <w:rsid w:val="00FB61DE"/>
    <w:rsid w:val="00FB64A4"/>
    <w:rsid w:val="00FB686C"/>
    <w:rsid w:val="00FB7159"/>
    <w:rsid w:val="00FB78B3"/>
    <w:rsid w:val="00FB7CD9"/>
    <w:rsid w:val="00FB7E3F"/>
    <w:rsid w:val="00FC086E"/>
    <w:rsid w:val="00FC0F30"/>
    <w:rsid w:val="00FC12AD"/>
    <w:rsid w:val="00FC16C2"/>
    <w:rsid w:val="00FC178D"/>
    <w:rsid w:val="00FC24B4"/>
    <w:rsid w:val="00FC2604"/>
    <w:rsid w:val="00FC2A6E"/>
    <w:rsid w:val="00FC3B9D"/>
    <w:rsid w:val="00FC3E10"/>
    <w:rsid w:val="00FC3E97"/>
    <w:rsid w:val="00FC410D"/>
    <w:rsid w:val="00FC45C6"/>
    <w:rsid w:val="00FD0DA8"/>
    <w:rsid w:val="00FD18F1"/>
    <w:rsid w:val="00FD1A84"/>
    <w:rsid w:val="00FD2681"/>
    <w:rsid w:val="00FD2C44"/>
    <w:rsid w:val="00FD5055"/>
    <w:rsid w:val="00FD5EE3"/>
    <w:rsid w:val="00FD7C16"/>
    <w:rsid w:val="00FE00C7"/>
    <w:rsid w:val="00FE0A3D"/>
    <w:rsid w:val="00FE1757"/>
    <w:rsid w:val="00FE18C6"/>
    <w:rsid w:val="00FE32A4"/>
    <w:rsid w:val="00FE63E3"/>
    <w:rsid w:val="00FE67AD"/>
    <w:rsid w:val="00FE76BC"/>
    <w:rsid w:val="00FF16F3"/>
    <w:rsid w:val="00FF44A9"/>
    <w:rsid w:val="00FF4A5E"/>
    <w:rsid w:val="00FF4D74"/>
    <w:rsid w:val="00FF4DBB"/>
    <w:rsid w:val="00FF52D7"/>
    <w:rsid w:val="00FF56B9"/>
    <w:rsid w:val="00FF5E98"/>
    <w:rsid w:val="00FF615D"/>
    <w:rsid w:val="00FF6616"/>
    <w:rsid w:val="00FF7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B0C375"/>
  <w15:docId w15:val="{2EC508C1-D633-477E-8BD5-8DD1E0C1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115"/>
    <w:rPr>
      <w:sz w:val="28"/>
      <w:szCs w:val="24"/>
      <w:lang w:val="vi-VN"/>
    </w:rPr>
  </w:style>
  <w:style w:type="paragraph" w:styleId="Heading1">
    <w:name w:val="heading 1"/>
    <w:basedOn w:val="Normal"/>
    <w:next w:val="Normal"/>
    <w:qFormat/>
    <w:rsid w:val="003F1402"/>
    <w:pPr>
      <w:keepNext/>
      <w:numPr>
        <w:numId w:val="1"/>
      </w:numPr>
      <w:spacing w:before="240" w:after="60" w:line="288" w:lineRule="auto"/>
      <w:outlineLvl w:val="0"/>
    </w:pPr>
    <w:rPr>
      <w:rFonts w:ascii="Tahoma" w:hAnsi="Tahoma"/>
      <w:b/>
      <w:noProof/>
      <w:color w:val="FF0000"/>
      <w:kern w:val="28"/>
      <w:szCs w:val="28"/>
    </w:rPr>
  </w:style>
  <w:style w:type="paragraph" w:styleId="Heading2">
    <w:name w:val="heading 2"/>
    <w:basedOn w:val="Normal"/>
    <w:next w:val="Normal"/>
    <w:qFormat/>
    <w:rsid w:val="003F1402"/>
    <w:pPr>
      <w:keepNext/>
      <w:spacing w:before="240" w:after="60" w:line="288" w:lineRule="auto"/>
      <w:outlineLvl w:val="1"/>
    </w:pPr>
    <w:rPr>
      <w:rFonts w:ascii="Tahoma" w:hAnsi="Tahoma"/>
      <w:b/>
      <w:noProof/>
      <w:color w:val="800000"/>
      <w:sz w:val="26"/>
      <w:szCs w:val="20"/>
    </w:rPr>
  </w:style>
  <w:style w:type="paragraph" w:styleId="Heading3">
    <w:name w:val="heading 3"/>
    <w:basedOn w:val="Normal"/>
    <w:next w:val="Normal"/>
    <w:qFormat/>
    <w:rsid w:val="003F1402"/>
    <w:pPr>
      <w:keepNext/>
      <w:spacing w:before="240" w:after="60" w:line="288" w:lineRule="auto"/>
      <w:outlineLvl w:val="2"/>
    </w:pPr>
    <w:rPr>
      <w:rFonts w:ascii="Tahoma" w:hAnsi="Tahoma"/>
      <w:b/>
      <w:i/>
      <w:noProof/>
      <w:color w:val="000080"/>
      <w:sz w:val="26"/>
      <w:szCs w:val="20"/>
    </w:rPr>
  </w:style>
  <w:style w:type="paragraph" w:styleId="Heading4">
    <w:name w:val="heading 4"/>
    <w:basedOn w:val="Normal"/>
    <w:next w:val="Normal"/>
    <w:qFormat/>
    <w:rsid w:val="003F1402"/>
    <w:pPr>
      <w:keepNext/>
      <w:spacing w:before="240" w:after="60"/>
      <w:outlineLvl w:val="3"/>
    </w:pPr>
    <w:rPr>
      <w:rFonts w:ascii="Arial" w:hAnsi="Arial"/>
      <w:bCs/>
      <w:i/>
      <w:color w:val="008000"/>
      <w:szCs w:val="28"/>
    </w:rPr>
  </w:style>
  <w:style w:type="paragraph" w:styleId="Heading5">
    <w:name w:val="heading 5"/>
    <w:basedOn w:val="Normal"/>
    <w:next w:val="Normal"/>
    <w:qFormat/>
    <w:rsid w:val="003F1402"/>
    <w:pPr>
      <w:outlineLvl w:val="4"/>
    </w:pPr>
    <w:rPr>
      <w:b/>
      <w:bCs/>
      <w:i/>
      <w:iCs/>
      <w:sz w:val="26"/>
      <w:szCs w:val="26"/>
    </w:rPr>
  </w:style>
  <w:style w:type="paragraph" w:styleId="Heading6">
    <w:name w:val="heading 6"/>
    <w:basedOn w:val="Normal"/>
    <w:next w:val="Normal"/>
    <w:autoRedefine/>
    <w:qFormat/>
    <w:rsid w:val="00AC230E"/>
    <w:pPr>
      <w:spacing w:before="240" w:after="60"/>
      <w:outlineLvl w:val="5"/>
    </w:pPr>
    <w:rPr>
      <w:bCs/>
      <w:sz w:val="22"/>
      <w:szCs w:val="22"/>
    </w:rPr>
  </w:style>
  <w:style w:type="paragraph" w:styleId="Heading7">
    <w:name w:val="heading 7"/>
    <w:basedOn w:val="Normal"/>
    <w:next w:val="Normal"/>
    <w:qFormat/>
    <w:rsid w:val="003F1402"/>
    <w:pPr>
      <w:numPr>
        <w:ilvl w:val="6"/>
        <w:numId w:val="1"/>
      </w:numPr>
      <w:spacing w:before="240" w:after="60"/>
      <w:outlineLvl w:val="6"/>
    </w:pPr>
  </w:style>
  <w:style w:type="paragraph" w:styleId="Heading8">
    <w:name w:val="heading 8"/>
    <w:basedOn w:val="Normal"/>
    <w:next w:val="Normal"/>
    <w:qFormat/>
    <w:rsid w:val="003F1402"/>
    <w:pPr>
      <w:numPr>
        <w:ilvl w:val="7"/>
        <w:numId w:val="1"/>
      </w:numPr>
      <w:spacing w:before="240" w:after="60"/>
      <w:outlineLvl w:val="7"/>
    </w:pPr>
    <w:rPr>
      <w:i/>
      <w:iCs/>
    </w:rPr>
  </w:style>
  <w:style w:type="paragraph" w:styleId="Heading9">
    <w:name w:val="heading 9"/>
    <w:basedOn w:val="Normal"/>
    <w:next w:val="Normal"/>
    <w:qFormat/>
    <w:rsid w:val="003F140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_dung"/>
    <w:basedOn w:val="Normal"/>
    <w:rsid w:val="006A6C14"/>
    <w:pPr>
      <w:spacing w:line="340" w:lineRule="exact"/>
      <w:ind w:firstLine="340"/>
    </w:pPr>
    <w:rPr>
      <w:bCs/>
      <w:spacing w:val="6"/>
      <w:w w:val="106"/>
      <w:szCs w:val="20"/>
    </w:rPr>
  </w:style>
  <w:style w:type="character" w:styleId="Hyperlink">
    <w:name w:val="Hyperlink"/>
    <w:uiPriority w:val="99"/>
    <w:rsid w:val="00AC230E"/>
    <w:rPr>
      <w:color w:val="0000FF"/>
      <w:u w:val="single"/>
    </w:rPr>
  </w:style>
  <w:style w:type="paragraph" w:styleId="HTMLPreformatted">
    <w:name w:val="HTML Preformatted"/>
    <w:basedOn w:val="Normal"/>
    <w:link w:val="HTMLPreformattedChar"/>
    <w:uiPriority w:val="99"/>
    <w:rsid w:val="00AC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rsid w:val="00AC230E"/>
    <w:pPr>
      <w:spacing w:before="100" w:beforeAutospacing="1" w:after="100" w:afterAutospacing="1"/>
    </w:pPr>
  </w:style>
  <w:style w:type="character" w:styleId="HTMLCode">
    <w:name w:val="HTML Code"/>
    <w:uiPriority w:val="99"/>
    <w:rsid w:val="00AC230E"/>
    <w:rPr>
      <w:rFonts w:ascii="Courier New" w:eastAsia="Times New Roman" w:hAnsi="Courier New" w:cs="Courier New"/>
      <w:sz w:val="20"/>
      <w:szCs w:val="20"/>
    </w:rPr>
  </w:style>
  <w:style w:type="paragraph" w:styleId="TOC1">
    <w:name w:val="toc 1"/>
    <w:basedOn w:val="Normal"/>
    <w:next w:val="Normal"/>
    <w:autoRedefine/>
    <w:uiPriority w:val="39"/>
    <w:rsid w:val="00383DC7"/>
    <w:pPr>
      <w:tabs>
        <w:tab w:val="right" w:leader="dot" w:pos="9061"/>
      </w:tabs>
    </w:pPr>
    <w:rPr>
      <w:b/>
      <w:noProof/>
    </w:rPr>
  </w:style>
  <w:style w:type="paragraph" w:styleId="TOC2">
    <w:name w:val="toc 2"/>
    <w:basedOn w:val="Normal"/>
    <w:next w:val="Normal"/>
    <w:autoRedefine/>
    <w:uiPriority w:val="39"/>
    <w:rsid w:val="00D0454E"/>
    <w:pPr>
      <w:tabs>
        <w:tab w:val="left" w:pos="709"/>
        <w:tab w:val="right" w:leader="dot" w:pos="9071"/>
      </w:tabs>
      <w:ind w:left="240"/>
    </w:pPr>
  </w:style>
  <w:style w:type="paragraph" w:styleId="TOC3">
    <w:name w:val="toc 3"/>
    <w:basedOn w:val="Normal"/>
    <w:next w:val="Normal"/>
    <w:autoRedefine/>
    <w:uiPriority w:val="39"/>
    <w:rsid w:val="00D0454E"/>
    <w:pPr>
      <w:tabs>
        <w:tab w:val="left" w:pos="1134"/>
        <w:tab w:val="right" w:leader="dot" w:pos="9061"/>
      </w:tabs>
      <w:ind w:left="480"/>
    </w:pPr>
  </w:style>
  <w:style w:type="paragraph" w:styleId="TOC4">
    <w:name w:val="toc 4"/>
    <w:basedOn w:val="Normal"/>
    <w:next w:val="Normal"/>
    <w:autoRedefine/>
    <w:semiHidden/>
    <w:rsid w:val="00AC230E"/>
    <w:pPr>
      <w:ind w:left="720"/>
    </w:pPr>
  </w:style>
  <w:style w:type="paragraph" w:styleId="TOC6">
    <w:name w:val="toc 6"/>
    <w:basedOn w:val="Normal"/>
    <w:next w:val="Normal"/>
    <w:autoRedefine/>
    <w:semiHidden/>
    <w:rsid w:val="00AC230E"/>
    <w:pPr>
      <w:ind w:left="1200"/>
    </w:pPr>
  </w:style>
  <w:style w:type="paragraph" w:styleId="Footer">
    <w:name w:val="footer"/>
    <w:basedOn w:val="Normal"/>
    <w:link w:val="FooterChar"/>
    <w:uiPriority w:val="99"/>
    <w:rsid w:val="00AC230E"/>
    <w:pPr>
      <w:tabs>
        <w:tab w:val="center" w:pos="4320"/>
        <w:tab w:val="right" w:pos="8640"/>
      </w:tabs>
    </w:pPr>
  </w:style>
  <w:style w:type="character" w:styleId="PageNumber">
    <w:name w:val="page number"/>
    <w:basedOn w:val="DefaultParagraphFont"/>
    <w:rsid w:val="00AC230E"/>
  </w:style>
  <w:style w:type="table" w:styleId="TableGrid">
    <w:name w:val="Table Grid"/>
    <w:basedOn w:val="TableNormal"/>
    <w:rsid w:val="00AC230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AC230E"/>
    <w:pPr>
      <w:ind w:left="360" w:hanging="360"/>
    </w:pPr>
  </w:style>
  <w:style w:type="paragraph" w:styleId="List2">
    <w:name w:val="List 2"/>
    <w:basedOn w:val="Normal"/>
    <w:rsid w:val="00AC230E"/>
    <w:pPr>
      <w:ind w:left="720" w:hanging="360"/>
    </w:pPr>
  </w:style>
  <w:style w:type="paragraph" w:styleId="List3">
    <w:name w:val="List 3"/>
    <w:basedOn w:val="Normal"/>
    <w:rsid w:val="00AC230E"/>
    <w:pPr>
      <w:ind w:left="1080" w:hanging="360"/>
    </w:pPr>
  </w:style>
  <w:style w:type="paragraph" w:styleId="ListContinue">
    <w:name w:val="List Continue"/>
    <w:basedOn w:val="Normal"/>
    <w:rsid w:val="00AC230E"/>
    <w:pPr>
      <w:ind w:left="360"/>
    </w:pPr>
  </w:style>
  <w:style w:type="paragraph" w:styleId="Caption">
    <w:name w:val="caption"/>
    <w:basedOn w:val="Normal"/>
    <w:next w:val="Normal"/>
    <w:qFormat/>
    <w:rsid w:val="00AC230E"/>
    <w:rPr>
      <w:b/>
      <w:bCs/>
      <w:sz w:val="20"/>
      <w:szCs w:val="20"/>
    </w:rPr>
  </w:style>
  <w:style w:type="paragraph" w:styleId="BodyText">
    <w:name w:val="Body Text"/>
    <w:basedOn w:val="Normal"/>
    <w:rsid w:val="00AC230E"/>
  </w:style>
  <w:style w:type="paragraph" w:styleId="BodyTextIndent">
    <w:name w:val="Body Text Indent"/>
    <w:basedOn w:val="Normal"/>
    <w:rsid w:val="00AC230E"/>
    <w:pPr>
      <w:ind w:left="360"/>
    </w:pPr>
  </w:style>
  <w:style w:type="paragraph" w:styleId="NormalIndent">
    <w:name w:val="Normal Indent"/>
    <w:basedOn w:val="Normal"/>
    <w:rsid w:val="00AC230E"/>
    <w:pPr>
      <w:ind w:left="720"/>
    </w:pPr>
  </w:style>
  <w:style w:type="paragraph" w:customStyle="1" w:styleId="StyleHeading6Left0cmFirstline0cm">
    <w:name w:val="Style Heading 6 + Left:  0 cm First line:  0 cm"/>
    <w:basedOn w:val="Heading6"/>
    <w:autoRedefine/>
    <w:rsid w:val="00AC230E"/>
    <w:rPr>
      <w:b/>
      <w:szCs w:val="20"/>
    </w:rPr>
  </w:style>
  <w:style w:type="paragraph" w:customStyle="1" w:styleId="StyleFirstline05cm">
    <w:name w:val="Style First line:  0.5 cm"/>
    <w:basedOn w:val="Normal"/>
    <w:autoRedefine/>
    <w:rsid w:val="00AC230E"/>
    <w:pPr>
      <w:ind w:firstLine="284"/>
    </w:pPr>
    <w:rPr>
      <w:iCs/>
      <w:szCs w:val="20"/>
    </w:rPr>
  </w:style>
  <w:style w:type="paragraph" w:styleId="Header">
    <w:name w:val="header"/>
    <w:basedOn w:val="Normal"/>
    <w:link w:val="HeaderChar"/>
    <w:uiPriority w:val="99"/>
    <w:rsid w:val="00AC230E"/>
    <w:pPr>
      <w:tabs>
        <w:tab w:val="center" w:pos="4320"/>
        <w:tab w:val="right" w:pos="8640"/>
      </w:tabs>
    </w:pPr>
  </w:style>
  <w:style w:type="paragraph" w:customStyle="1" w:styleId="Table">
    <w:name w:val="Table"/>
    <w:basedOn w:val="Normal"/>
    <w:rsid w:val="007A35B2"/>
    <w:pPr>
      <w:spacing w:line="288" w:lineRule="auto"/>
    </w:pPr>
    <w:rPr>
      <w:sz w:val="24"/>
      <w:szCs w:val="20"/>
    </w:rPr>
  </w:style>
  <w:style w:type="paragraph" w:customStyle="1" w:styleId="TextBox">
    <w:name w:val="TextBox"/>
    <w:basedOn w:val="Normal"/>
    <w:rsid w:val="007A35B2"/>
    <w:pPr>
      <w:spacing w:line="360" w:lineRule="auto"/>
    </w:pPr>
    <w:rPr>
      <w:szCs w:val="20"/>
    </w:rPr>
  </w:style>
  <w:style w:type="paragraph" w:customStyle="1" w:styleId="StyleHeading116ptCentered">
    <w:name w:val="Style Heading 1 + 16 pt Centered"/>
    <w:basedOn w:val="Heading1"/>
    <w:autoRedefine/>
    <w:rsid w:val="00A46C0C"/>
    <w:pPr>
      <w:numPr>
        <w:numId w:val="0"/>
      </w:numPr>
      <w:spacing w:before="0" w:after="120" w:line="240" w:lineRule="auto"/>
      <w:jc w:val="center"/>
    </w:pPr>
    <w:rPr>
      <w:rFonts w:ascii="Times New Roman" w:hAnsi="Times New Roman"/>
      <w:color w:val="auto"/>
      <w:szCs w:val="20"/>
      <w:lang w:val="en-US"/>
    </w:rPr>
  </w:style>
  <w:style w:type="paragraph" w:customStyle="1" w:styleId="StyleHeading215pt">
    <w:name w:val="Style Heading 2 + 15 pt"/>
    <w:basedOn w:val="Heading2"/>
    <w:rsid w:val="00724E2C"/>
    <w:pPr>
      <w:numPr>
        <w:ilvl w:val="1"/>
        <w:numId w:val="1"/>
      </w:numPr>
      <w:spacing w:before="60" w:line="312" w:lineRule="auto"/>
    </w:pPr>
    <w:rPr>
      <w:bCs/>
      <w:sz w:val="28"/>
    </w:rPr>
  </w:style>
  <w:style w:type="paragraph" w:customStyle="1" w:styleId="StyleHeading315pt">
    <w:name w:val="Style Heading 3 + 15 pt"/>
    <w:basedOn w:val="Heading3"/>
    <w:autoRedefine/>
    <w:rsid w:val="00CE1CC9"/>
    <w:pPr>
      <w:widowControl w:val="0"/>
      <w:numPr>
        <w:ilvl w:val="2"/>
        <w:numId w:val="2"/>
      </w:numPr>
      <w:spacing w:before="0" w:after="120" w:line="360" w:lineRule="auto"/>
      <w:ind w:left="1560" w:right="108" w:hanging="710"/>
    </w:pPr>
    <w:rPr>
      <w:rFonts w:ascii="Times New Roman" w:hAnsi="Times New Roman"/>
      <w:bCs/>
      <w:iCs/>
      <w:color w:val="000000"/>
      <w:sz w:val="28"/>
    </w:rPr>
  </w:style>
  <w:style w:type="paragraph" w:customStyle="1" w:styleId="StyleHeading416pt">
    <w:name w:val="Style Heading 4 + 16 pt"/>
    <w:basedOn w:val="Heading4"/>
    <w:autoRedefine/>
    <w:rsid w:val="00644830"/>
    <w:pPr>
      <w:numPr>
        <w:ilvl w:val="3"/>
        <w:numId w:val="1"/>
      </w:numPr>
      <w:spacing w:before="60"/>
    </w:pPr>
    <w:rPr>
      <w:bCs w:val="0"/>
      <w:iCs/>
    </w:rPr>
  </w:style>
  <w:style w:type="paragraph" w:customStyle="1" w:styleId="StyleHeading515pt">
    <w:name w:val="Style Heading 5 + 15 pt"/>
    <w:basedOn w:val="Heading5"/>
    <w:autoRedefine/>
    <w:rsid w:val="003F1402"/>
    <w:pPr>
      <w:numPr>
        <w:ilvl w:val="4"/>
        <w:numId w:val="1"/>
      </w:numPr>
    </w:pPr>
    <w:rPr>
      <w:sz w:val="28"/>
    </w:rPr>
  </w:style>
  <w:style w:type="paragraph" w:customStyle="1" w:styleId="Style14ptFirstline5mmLinespacingMultiple13li">
    <w:name w:val="Style 14 pt First line:  5 mm Line spacing:  Multiple 1.3 li"/>
    <w:basedOn w:val="Normal"/>
    <w:rsid w:val="00DC7115"/>
    <w:pPr>
      <w:ind w:firstLine="284"/>
    </w:pPr>
    <w:rPr>
      <w:szCs w:val="20"/>
    </w:rPr>
  </w:style>
  <w:style w:type="paragraph" w:customStyle="1" w:styleId="Style14ptLinespacingMultiple13li">
    <w:name w:val="Style 14 pt Line spacing:  Multiple 1.3 li"/>
    <w:basedOn w:val="Normal"/>
    <w:rsid w:val="00DC7115"/>
    <w:rPr>
      <w:szCs w:val="20"/>
    </w:rPr>
  </w:style>
  <w:style w:type="paragraph" w:customStyle="1" w:styleId="BangBieu">
    <w:name w:val="BangBieu"/>
    <w:basedOn w:val="Normal"/>
    <w:autoRedefine/>
    <w:rsid w:val="00674254"/>
    <w:rPr>
      <w:rFonts w:cs="Arial"/>
      <w:sz w:val="24"/>
      <w:szCs w:val="20"/>
    </w:rPr>
  </w:style>
  <w:style w:type="paragraph" w:customStyle="1" w:styleId="PhuLuc1">
    <w:name w:val="PhuLuc1"/>
    <w:basedOn w:val="StyleHeading215pt"/>
    <w:rsid w:val="00B61837"/>
    <w:pPr>
      <w:numPr>
        <w:ilvl w:val="0"/>
        <w:numId w:val="0"/>
      </w:numPr>
      <w:ind w:left="284"/>
    </w:pPr>
  </w:style>
  <w:style w:type="paragraph" w:customStyle="1" w:styleId="PhuLuc2">
    <w:name w:val="PhuLuc2"/>
    <w:basedOn w:val="Heading3"/>
    <w:rsid w:val="00B61837"/>
    <w:pPr>
      <w:tabs>
        <w:tab w:val="num" w:pos="1287"/>
      </w:tabs>
      <w:spacing w:before="120" w:after="120" w:line="240" w:lineRule="auto"/>
      <w:ind w:left="567"/>
    </w:pPr>
  </w:style>
  <w:style w:type="paragraph" w:styleId="DocumentMap">
    <w:name w:val="Document Map"/>
    <w:basedOn w:val="Normal"/>
    <w:semiHidden/>
    <w:rsid w:val="008B3BCC"/>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7918E8"/>
    <w:pPr>
      <w:keepLines/>
      <w:numPr>
        <w:numId w:val="0"/>
      </w:numPr>
      <w:spacing w:after="0" w:line="259" w:lineRule="auto"/>
      <w:outlineLvl w:val="9"/>
    </w:pPr>
    <w:rPr>
      <w:rFonts w:ascii="Calibri Light" w:hAnsi="Calibri Light"/>
      <w:b w:val="0"/>
      <w:noProof w:val="0"/>
      <w:color w:val="2F5496"/>
      <w:kern w:val="0"/>
      <w:sz w:val="32"/>
      <w:szCs w:val="32"/>
      <w:lang w:val="en-US"/>
    </w:rPr>
  </w:style>
  <w:style w:type="character" w:customStyle="1" w:styleId="apple-converted-space">
    <w:name w:val="apple-converted-space"/>
    <w:rsid w:val="003C1FF9"/>
  </w:style>
  <w:style w:type="character" w:customStyle="1" w:styleId="fontstyle01">
    <w:name w:val="fontstyle01"/>
    <w:rsid w:val="00B54E7F"/>
    <w:rPr>
      <w:rFonts w:ascii="TimesNewRomanPSMT" w:hAnsi="TimesNewRomanPSMT" w:hint="default"/>
      <w:b w:val="0"/>
      <w:bCs w:val="0"/>
      <w:i w:val="0"/>
      <w:iCs w:val="0"/>
      <w:color w:val="000000"/>
      <w:sz w:val="26"/>
      <w:szCs w:val="26"/>
    </w:rPr>
  </w:style>
  <w:style w:type="character" w:customStyle="1" w:styleId="fontstyle21">
    <w:name w:val="fontstyle21"/>
    <w:rsid w:val="00B54E7F"/>
    <w:rPr>
      <w:rFonts w:ascii="TimesNewRomanPS-ItalicMT" w:hAnsi="TimesNewRomanPS-ItalicMT" w:hint="default"/>
      <w:b w:val="0"/>
      <w:bCs w:val="0"/>
      <w:i/>
      <w:iCs/>
      <w:color w:val="000000"/>
      <w:sz w:val="26"/>
      <w:szCs w:val="26"/>
    </w:rPr>
  </w:style>
  <w:style w:type="paragraph" w:styleId="ListParagraph">
    <w:name w:val="List Paragraph"/>
    <w:basedOn w:val="Normal"/>
    <w:uiPriority w:val="1"/>
    <w:qFormat/>
    <w:rsid w:val="00DF266C"/>
    <w:pPr>
      <w:spacing w:line="276" w:lineRule="auto"/>
      <w:contextualSpacing/>
    </w:pPr>
    <w:rPr>
      <w:rFonts w:eastAsia="Calibri"/>
      <w:szCs w:val="22"/>
    </w:rPr>
  </w:style>
  <w:style w:type="character" w:customStyle="1" w:styleId="blue">
    <w:name w:val="blue"/>
    <w:rsid w:val="006B6D07"/>
  </w:style>
  <w:style w:type="paragraph" w:customStyle="1" w:styleId="Style1">
    <w:name w:val="Style1"/>
    <w:basedOn w:val="Normal"/>
    <w:rsid w:val="00930B8B"/>
    <w:pPr>
      <w:ind w:firstLine="567"/>
    </w:pPr>
    <w:rPr>
      <w:szCs w:val="28"/>
    </w:rPr>
  </w:style>
  <w:style w:type="paragraph" w:customStyle="1" w:styleId="Default">
    <w:name w:val="Default"/>
    <w:rsid w:val="00FC3B9D"/>
    <w:pPr>
      <w:autoSpaceDE w:val="0"/>
      <w:autoSpaceDN w:val="0"/>
      <w:adjustRightInd w:val="0"/>
    </w:pPr>
    <w:rPr>
      <w:rFonts w:eastAsia="Calibri"/>
      <w:color w:val="000000"/>
      <w:sz w:val="24"/>
      <w:szCs w:val="24"/>
    </w:rPr>
  </w:style>
  <w:style w:type="paragraph" w:customStyle="1" w:styleId="h1">
    <w:name w:val="h1"/>
    <w:basedOn w:val="ListParagraph"/>
    <w:link w:val="h1Char"/>
    <w:qFormat/>
    <w:rsid w:val="00FC3B9D"/>
    <w:pPr>
      <w:spacing w:beforeLines="60" w:before="144" w:after="0" w:line="360" w:lineRule="auto"/>
      <w:jc w:val="center"/>
    </w:pPr>
    <w:rPr>
      <w:iCs/>
      <w:szCs w:val="28"/>
    </w:rPr>
  </w:style>
  <w:style w:type="character" w:customStyle="1" w:styleId="h1Char">
    <w:name w:val="h1 Char"/>
    <w:link w:val="h1"/>
    <w:rsid w:val="00FC3B9D"/>
    <w:rPr>
      <w:rFonts w:eastAsia="Calibri"/>
      <w:iCs/>
      <w:sz w:val="28"/>
      <w:szCs w:val="28"/>
      <w:lang w:val="en-US" w:eastAsia="en-US"/>
    </w:rPr>
  </w:style>
  <w:style w:type="paragraph" w:customStyle="1" w:styleId="77">
    <w:name w:val="7.7"/>
    <w:basedOn w:val="h1"/>
    <w:link w:val="77Char"/>
    <w:qFormat/>
    <w:rsid w:val="00FC3B9D"/>
    <w:rPr>
      <w:i/>
    </w:rPr>
  </w:style>
  <w:style w:type="character" w:customStyle="1" w:styleId="77Char">
    <w:name w:val="7.7 Char"/>
    <w:link w:val="77"/>
    <w:rsid w:val="00FC3B9D"/>
    <w:rPr>
      <w:rFonts w:eastAsia="Calibri"/>
      <w:i/>
      <w:iCs/>
      <w:sz w:val="28"/>
      <w:szCs w:val="28"/>
      <w:lang w:val="en-US" w:eastAsia="en-US"/>
    </w:rPr>
  </w:style>
  <w:style w:type="paragraph" w:customStyle="1" w:styleId="TableParagraph">
    <w:name w:val="Table Paragraph"/>
    <w:basedOn w:val="Normal"/>
    <w:uiPriority w:val="1"/>
    <w:qFormat/>
    <w:rsid w:val="00DB4280"/>
    <w:pPr>
      <w:widowControl w:val="0"/>
      <w:ind w:left="103"/>
    </w:pPr>
    <w:rPr>
      <w:sz w:val="22"/>
      <w:szCs w:val="22"/>
    </w:rPr>
  </w:style>
  <w:style w:type="character" w:styleId="FollowedHyperlink">
    <w:name w:val="FollowedHyperlink"/>
    <w:rsid w:val="00F21363"/>
    <w:rPr>
      <w:color w:val="954F72"/>
      <w:u w:val="single"/>
    </w:rPr>
  </w:style>
  <w:style w:type="paragraph" w:styleId="FootnoteText">
    <w:name w:val="footnote text"/>
    <w:basedOn w:val="Normal"/>
    <w:link w:val="FootnoteTextChar"/>
    <w:rsid w:val="009971A4"/>
    <w:rPr>
      <w:sz w:val="20"/>
      <w:szCs w:val="20"/>
    </w:rPr>
  </w:style>
  <w:style w:type="character" w:customStyle="1" w:styleId="FootnoteTextChar">
    <w:name w:val="Footnote Text Char"/>
    <w:link w:val="FootnoteText"/>
    <w:rsid w:val="009971A4"/>
    <w:rPr>
      <w:lang w:val="en-US" w:eastAsia="en-US"/>
    </w:rPr>
  </w:style>
  <w:style w:type="character" w:styleId="FootnoteReference">
    <w:name w:val="footnote reference"/>
    <w:rsid w:val="009971A4"/>
    <w:rPr>
      <w:vertAlign w:val="superscript"/>
    </w:rPr>
  </w:style>
  <w:style w:type="character" w:styleId="PlaceholderText">
    <w:name w:val="Placeholder Text"/>
    <w:basedOn w:val="DefaultParagraphFont"/>
    <w:uiPriority w:val="99"/>
    <w:semiHidden/>
    <w:rsid w:val="00EB52AA"/>
    <w:rPr>
      <w:color w:val="808080"/>
    </w:rPr>
  </w:style>
  <w:style w:type="paragraph" w:styleId="BalloonText">
    <w:name w:val="Balloon Text"/>
    <w:basedOn w:val="Normal"/>
    <w:link w:val="BalloonTextChar"/>
    <w:rsid w:val="00EC26EB"/>
    <w:rPr>
      <w:rFonts w:ascii="Segoe UI" w:hAnsi="Segoe UI" w:cs="Segoe UI"/>
      <w:sz w:val="18"/>
      <w:szCs w:val="18"/>
    </w:rPr>
  </w:style>
  <w:style w:type="character" w:customStyle="1" w:styleId="BalloonTextChar">
    <w:name w:val="Balloon Text Char"/>
    <w:basedOn w:val="DefaultParagraphFont"/>
    <w:link w:val="BalloonText"/>
    <w:rsid w:val="00EC26EB"/>
    <w:rPr>
      <w:rFonts w:ascii="Segoe UI" w:hAnsi="Segoe UI" w:cs="Segoe UI"/>
      <w:sz w:val="18"/>
      <w:szCs w:val="18"/>
      <w:lang w:val="vi-VN"/>
    </w:rPr>
  </w:style>
  <w:style w:type="character" w:customStyle="1" w:styleId="FooterChar">
    <w:name w:val="Footer Char"/>
    <w:basedOn w:val="DefaultParagraphFont"/>
    <w:link w:val="Footer"/>
    <w:uiPriority w:val="99"/>
    <w:rsid w:val="0025621B"/>
    <w:rPr>
      <w:sz w:val="28"/>
      <w:szCs w:val="24"/>
      <w:lang w:val="vi-VN"/>
    </w:rPr>
  </w:style>
  <w:style w:type="character" w:customStyle="1" w:styleId="HeaderChar">
    <w:name w:val="Header Char"/>
    <w:basedOn w:val="DefaultParagraphFont"/>
    <w:link w:val="Header"/>
    <w:uiPriority w:val="99"/>
    <w:rsid w:val="0025621B"/>
    <w:rPr>
      <w:sz w:val="28"/>
      <w:szCs w:val="24"/>
      <w:lang w:val="vi-VN"/>
    </w:rPr>
  </w:style>
  <w:style w:type="paragraph" w:customStyle="1" w:styleId="CM3">
    <w:name w:val="CM3"/>
    <w:basedOn w:val="Normal"/>
    <w:next w:val="Normal"/>
    <w:rsid w:val="00AE76C4"/>
    <w:pPr>
      <w:widowControl w:val="0"/>
      <w:autoSpaceDE w:val="0"/>
      <w:autoSpaceDN w:val="0"/>
      <w:adjustRightInd w:val="0"/>
      <w:spacing w:line="366" w:lineRule="atLeast"/>
    </w:pPr>
    <w:rPr>
      <w:rFonts w:ascii="VNI-Times" w:hAnsi="VNI-Times" w:cs="VNI-Times"/>
      <w:sz w:val="24"/>
      <w:lang w:val="en-US"/>
    </w:rPr>
  </w:style>
  <w:style w:type="paragraph" w:customStyle="1" w:styleId="para">
    <w:name w:val="para"/>
    <w:basedOn w:val="Normal"/>
    <w:rsid w:val="00385466"/>
    <w:pPr>
      <w:spacing w:before="100" w:beforeAutospacing="1" w:after="100" w:afterAutospacing="1"/>
    </w:pPr>
    <w:rPr>
      <w:sz w:val="24"/>
      <w:lang w:eastAsia="vi-VN"/>
    </w:rPr>
  </w:style>
  <w:style w:type="character" w:styleId="Strong">
    <w:name w:val="Strong"/>
    <w:basedOn w:val="DefaultParagraphFont"/>
    <w:uiPriority w:val="22"/>
    <w:qFormat/>
    <w:rsid w:val="00D1679C"/>
    <w:rPr>
      <w:b/>
      <w:bCs/>
    </w:rPr>
  </w:style>
  <w:style w:type="paragraph" w:customStyle="1" w:styleId="CM5">
    <w:name w:val="CM5"/>
    <w:basedOn w:val="Default"/>
    <w:next w:val="Default"/>
    <w:rsid w:val="00677DA4"/>
    <w:pPr>
      <w:widowControl w:val="0"/>
      <w:spacing w:line="360" w:lineRule="atLeast"/>
    </w:pPr>
    <w:rPr>
      <w:rFonts w:ascii="VNI-Times" w:eastAsia="Times New Roman" w:hAnsi="VNI-Times" w:cs="VNI-Times"/>
      <w:color w:val="auto"/>
    </w:rPr>
  </w:style>
  <w:style w:type="character" w:customStyle="1" w:styleId="HTMLPreformattedChar">
    <w:name w:val="HTML Preformatted Char"/>
    <w:basedOn w:val="DefaultParagraphFont"/>
    <w:link w:val="HTMLPreformatted"/>
    <w:uiPriority w:val="99"/>
    <w:rsid w:val="002D2F0B"/>
    <w:rPr>
      <w:rFonts w:ascii="Courier New" w:hAnsi="Courier New" w:cs="Courier New"/>
      <w:lang w:val="vi-VN"/>
    </w:rPr>
  </w:style>
  <w:style w:type="paragraph" w:customStyle="1" w:styleId="1doanvanban">
    <w:name w:val="1.doan_van_ban"/>
    <w:basedOn w:val="Default"/>
    <w:qFormat/>
    <w:rsid w:val="00DA4C0A"/>
    <w:pPr>
      <w:spacing w:line="288" w:lineRule="auto"/>
      <w:ind w:firstLine="720"/>
      <w:jc w:val="both"/>
    </w:pPr>
    <w:rPr>
      <w:color w:val="auto"/>
      <w:sz w:val="28"/>
      <w:szCs w:val="28"/>
    </w:rPr>
  </w:style>
  <w:style w:type="paragraph" w:customStyle="1" w:styleId="2tenchuong">
    <w:name w:val="2.ten_chuong"/>
    <w:basedOn w:val="StyleHeading116ptCentered"/>
    <w:next w:val="1tenmuclon"/>
    <w:qFormat/>
    <w:rsid w:val="0097089B"/>
    <w:pPr>
      <w:spacing w:after="240"/>
    </w:pPr>
  </w:style>
  <w:style w:type="paragraph" w:customStyle="1" w:styleId="3sochuong">
    <w:name w:val="3.so_chuong"/>
    <w:basedOn w:val="Heading1"/>
    <w:next w:val="2tenchuong"/>
    <w:qFormat/>
    <w:rsid w:val="0097089B"/>
    <w:pPr>
      <w:numPr>
        <w:numId w:val="0"/>
      </w:numPr>
      <w:spacing w:before="0" w:after="0" w:line="240" w:lineRule="auto"/>
      <w:ind w:left="288"/>
      <w:jc w:val="center"/>
      <w:outlineLvl w:val="9"/>
    </w:pPr>
    <w:rPr>
      <w:rFonts w:ascii="Times New Roman" w:hAnsi="Times New Roman"/>
      <w:color w:val="auto"/>
    </w:rPr>
  </w:style>
  <w:style w:type="paragraph" w:customStyle="1" w:styleId="1tenmuclon">
    <w:name w:val="1.ten_muc_lon"/>
    <w:basedOn w:val="Heading2"/>
    <w:qFormat/>
    <w:rsid w:val="002623FD"/>
    <w:rPr>
      <w:rFonts w:ascii="Times New Roman" w:hAnsi="Times New Roman"/>
      <w:caps/>
      <w:color w:val="auto"/>
      <w:lang w:val="en-US"/>
    </w:rPr>
  </w:style>
  <w:style w:type="paragraph" w:customStyle="1" w:styleId="1tenmucvua">
    <w:name w:val="1.ten_muc_vua"/>
    <w:basedOn w:val="Heading3"/>
    <w:qFormat/>
    <w:rsid w:val="002623FD"/>
    <w:pPr>
      <w:spacing w:before="120" w:after="120" w:line="300" w:lineRule="auto"/>
    </w:pPr>
    <w:rPr>
      <w:rFonts w:ascii="Times New Roman" w:hAnsi="Times New Roman"/>
      <w:i w:val="0"/>
      <w:color w:val="auto"/>
      <w:sz w:val="28"/>
      <w:lang w:val="en-US"/>
    </w:rPr>
  </w:style>
  <w:style w:type="paragraph" w:customStyle="1" w:styleId="1tenmucnho">
    <w:name w:val="1.ten_muc_nho"/>
    <w:qFormat/>
    <w:rsid w:val="0051705D"/>
    <w:pPr>
      <w:ind w:firstLine="720"/>
    </w:pPr>
    <w:rPr>
      <w:bCs/>
      <w:i/>
      <w:iCs/>
      <w:noProof/>
      <w:sz w:val="28"/>
    </w:rPr>
  </w:style>
  <w:style w:type="paragraph" w:customStyle="1" w:styleId="1hinhve">
    <w:name w:val="1.hinh_ve"/>
    <w:basedOn w:val="Normal"/>
    <w:qFormat/>
    <w:rsid w:val="007667DC"/>
    <w:pPr>
      <w:jc w:val="center"/>
    </w:pPr>
    <w:rPr>
      <w:b/>
      <w:bCs/>
      <w:lang w:val="en-US"/>
    </w:rPr>
  </w:style>
  <w:style w:type="character" w:customStyle="1" w:styleId="hljs-keyword">
    <w:name w:val="hljs-keyword"/>
    <w:basedOn w:val="DefaultParagraphFont"/>
    <w:rsid w:val="004D11CB"/>
  </w:style>
  <w:style w:type="character" w:customStyle="1" w:styleId="hljs-parameter">
    <w:name w:val="hljs-parameter"/>
    <w:basedOn w:val="DefaultParagraphFont"/>
    <w:rsid w:val="004D11CB"/>
  </w:style>
  <w:style w:type="character" w:styleId="UnresolvedMention">
    <w:name w:val="Unresolved Mention"/>
    <w:basedOn w:val="DefaultParagraphFont"/>
    <w:uiPriority w:val="99"/>
    <w:semiHidden/>
    <w:unhideWhenUsed/>
    <w:rsid w:val="00F7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7878">
      <w:bodyDiv w:val="1"/>
      <w:marLeft w:val="0"/>
      <w:marRight w:val="0"/>
      <w:marTop w:val="0"/>
      <w:marBottom w:val="0"/>
      <w:divBdr>
        <w:top w:val="none" w:sz="0" w:space="0" w:color="auto"/>
        <w:left w:val="none" w:sz="0" w:space="0" w:color="auto"/>
        <w:bottom w:val="none" w:sz="0" w:space="0" w:color="auto"/>
        <w:right w:val="none" w:sz="0" w:space="0" w:color="auto"/>
      </w:divBdr>
    </w:div>
    <w:div w:id="49501268">
      <w:bodyDiv w:val="1"/>
      <w:marLeft w:val="0"/>
      <w:marRight w:val="0"/>
      <w:marTop w:val="0"/>
      <w:marBottom w:val="0"/>
      <w:divBdr>
        <w:top w:val="none" w:sz="0" w:space="0" w:color="auto"/>
        <w:left w:val="none" w:sz="0" w:space="0" w:color="auto"/>
        <w:bottom w:val="none" w:sz="0" w:space="0" w:color="auto"/>
        <w:right w:val="none" w:sz="0" w:space="0" w:color="auto"/>
      </w:divBdr>
    </w:div>
    <w:div w:id="52703267">
      <w:bodyDiv w:val="1"/>
      <w:marLeft w:val="0"/>
      <w:marRight w:val="0"/>
      <w:marTop w:val="0"/>
      <w:marBottom w:val="0"/>
      <w:divBdr>
        <w:top w:val="none" w:sz="0" w:space="0" w:color="auto"/>
        <w:left w:val="none" w:sz="0" w:space="0" w:color="auto"/>
        <w:bottom w:val="none" w:sz="0" w:space="0" w:color="auto"/>
        <w:right w:val="none" w:sz="0" w:space="0" w:color="auto"/>
      </w:divBdr>
      <w:divsChild>
        <w:div w:id="1820732909">
          <w:marLeft w:val="0"/>
          <w:marRight w:val="0"/>
          <w:marTop w:val="0"/>
          <w:marBottom w:val="0"/>
          <w:divBdr>
            <w:top w:val="none" w:sz="0" w:space="0" w:color="auto"/>
            <w:left w:val="none" w:sz="0" w:space="0" w:color="auto"/>
            <w:bottom w:val="none" w:sz="0" w:space="0" w:color="auto"/>
            <w:right w:val="none" w:sz="0" w:space="0" w:color="auto"/>
          </w:divBdr>
          <w:divsChild>
            <w:div w:id="792015886">
              <w:marLeft w:val="0"/>
              <w:marRight w:val="0"/>
              <w:marTop w:val="0"/>
              <w:marBottom w:val="0"/>
              <w:divBdr>
                <w:top w:val="none" w:sz="0" w:space="0" w:color="auto"/>
                <w:left w:val="none" w:sz="0" w:space="0" w:color="auto"/>
                <w:bottom w:val="none" w:sz="0" w:space="0" w:color="auto"/>
                <w:right w:val="none" w:sz="0" w:space="0" w:color="auto"/>
              </w:divBdr>
            </w:div>
            <w:div w:id="353263431">
              <w:marLeft w:val="0"/>
              <w:marRight w:val="0"/>
              <w:marTop w:val="0"/>
              <w:marBottom w:val="0"/>
              <w:divBdr>
                <w:top w:val="none" w:sz="0" w:space="0" w:color="auto"/>
                <w:left w:val="none" w:sz="0" w:space="0" w:color="auto"/>
                <w:bottom w:val="none" w:sz="0" w:space="0" w:color="auto"/>
                <w:right w:val="none" w:sz="0" w:space="0" w:color="auto"/>
              </w:divBdr>
            </w:div>
            <w:div w:id="14855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3547">
      <w:bodyDiv w:val="1"/>
      <w:marLeft w:val="0"/>
      <w:marRight w:val="0"/>
      <w:marTop w:val="0"/>
      <w:marBottom w:val="0"/>
      <w:divBdr>
        <w:top w:val="none" w:sz="0" w:space="0" w:color="auto"/>
        <w:left w:val="none" w:sz="0" w:space="0" w:color="auto"/>
        <w:bottom w:val="none" w:sz="0" w:space="0" w:color="auto"/>
        <w:right w:val="none" w:sz="0" w:space="0" w:color="auto"/>
      </w:divBdr>
      <w:divsChild>
        <w:div w:id="228465242">
          <w:marLeft w:val="0"/>
          <w:marRight w:val="0"/>
          <w:marTop w:val="0"/>
          <w:marBottom w:val="0"/>
          <w:divBdr>
            <w:top w:val="none" w:sz="0" w:space="0" w:color="auto"/>
            <w:left w:val="none" w:sz="0" w:space="0" w:color="auto"/>
            <w:bottom w:val="none" w:sz="0" w:space="0" w:color="auto"/>
            <w:right w:val="none" w:sz="0" w:space="0" w:color="auto"/>
          </w:divBdr>
          <w:divsChild>
            <w:div w:id="584338114">
              <w:marLeft w:val="0"/>
              <w:marRight w:val="0"/>
              <w:marTop w:val="0"/>
              <w:marBottom w:val="0"/>
              <w:divBdr>
                <w:top w:val="none" w:sz="0" w:space="0" w:color="auto"/>
                <w:left w:val="none" w:sz="0" w:space="0" w:color="auto"/>
                <w:bottom w:val="none" w:sz="0" w:space="0" w:color="auto"/>
                <w:right w:val="none" w:sz="0" w:space="0" w:color="auto"/>
              </w:divBdr>
            </w:div>
            <w:div w:id="113603380">
              <w:marLeft w:val="0"/>
              <w:marRight w:val="0"/>
              <w:marTop w:val="0"/>
              <w:marBottom w:val="0"/>
              <w:divBdr>
                <w:top w:val="none" w:sz="0" w:space="0" w:color="auto"/>
                <w:left w:val="none" w:sz="0" w:space="0" w:color="auto"/>
                <w:bottom w:val="none" w:sz="0" w:space="0" w:color="auto"/>
                <w:right w:val="none" w:sz="0" w:space="0" w:color="auto"/>
              </w:divBdr>
            </w:div>
            <w:div w:id="1332027722">
              <w:marLeft w:val="0"/>
              <w:marRight w:val="0"/>
              <w:marTop w:val="0"/>
              <w:marBottom w:val="0"/>
              <w:divBdr>
                <w:top w:val="none" w:sz="0" w:space="0" w:color="auto"/>
                <w:left w:val="none" w:sz="0" w:space="0" w:color="auto"/>
                <w:bottom w:val="none" w:sz="0" w:space="0" w:color="auto"/>
                <w:right w:val="none" w:sz="0" w:space="0" w:color="auto"/>
              </w:divBdr>
            </w:div>
            <w:div w:id="884103456">
              <w:marLeft w:val="0"/>
              <w:marRight w:val="0"/>
              <w:marTop w:val="0"/>
              <w:marBottom w:val="0"/>
              <w:divBdr>
                <w:top w:val="none" w:sz="0" w:space="0" w:color="auto"/>
                <w:left w:val="none" w:sz="0" w:space="0" w:color="auto"/>
                <w:bottom w:val="none" w:sz="0" w:space="0" w:color="auto"/>
                <w:right w:val="none" w:sz="0" w:space="0" w:color="auto"/>
              </w:divBdr>
            </w:div>
            <w:div w:id="905795122">
              <w:marLeft w:val="0"/>
              <w:marRight w:val="0"/>
              <w:marTop w:val="0"/>
              <w:marBottom w:val="0"/>
              <w:divBdr>
                <w:top w:val="none" w:sz="0" w:space="0" w:color="auto"/>
                <w:left w:val="none" w:sz="0" w:space="0" w:color="auto"/>
                <w:bottom w:val="none" w:sz="0" w:space="0" w:color="auto"/>
                <w:right w:val="none" w:sz="0" w:space="0" w:color="auto"/>
              </w:divBdr>
            </w:div>
            <w:div w:id="1338800997">
              <w:marLeft w:val="0"/>
              <w:marRight w:val="0"/>
              <w:marTop w:val="0"/>
              <w:marBottom w:val="0"/>
              <w:divBdr>
                <w:top w:val="none" w:sz="0" w:space="0" w:color="auto"/>
                <w:left w:val="none" w:sz="0" w:space="0" w:color="auto"/>
                <w:bottom w:val="none" w:sz="0" w:space="0" w:color="auto"/>
                <w:right w:val="none" w:sz="0" w:space="0" w:color="auto"/>
              </w:divBdr>
            </w:div>
            <w:div w:id="112986779">
              <w:marLeft w:val="0"/>
              <w:marRight w:val="0"/>
              <w:marTop w:val="0"/>
              <w:marBottom w:val="0"/>
              <w:divBdr>
                <w:top w:val="none" w:sz="0" w:space="0" w:color="auto"/>
                <w:left w:val="none" w:sz="0" w:space="0" w:color="auto"/>
                <w:bottom w:val="none" w:sz="0" w:space="0" w:color="auto"/>
                <w:right w:val="none" w:sz="0" w:space="0" w:color="auto"/>
              </w:divBdr>
            </w:div>
            <w:div w:id="1525366516">
              <w:marLeft w:val="0"/>
              <w:marRight w:val="0"/>
              <w:marTop w:val="0"/>
              <w:marBottom w:val="0"/>
              <w:divBdr>
                <w:top w:val="none" w:sz="0" w:space="0" w:color="auto"/>
                <w:left w:val="none" w:sz="0" w:space="0" w:color="auto"/>
                <w:bottom w:val="none" w:sz="0" w:space="0" w:color="auto"/>
                <w:right w:val="none" w:sz="0" w:space="0" w:color="auto"/>
              </w:divBdr>
            </w:div>
            <w:div w:id="882860753">
              <w:marLeft w:val="0"/>
              <w:marRight w:val="0"/>
              <w:marTop w:val="0"/>
              <w:marBottom w:val="0"/>
              <w:divBdr>
                <w:top w:val="none" w:sz="0" w:space="0" w:color="auto"/>
                <w:left w:val="none" w:sz="0" w:space="0" w:color="auto"/>
                <w:bottom w:val="none" w:sz="0" w:space="0" w:color="auto"/>
                <w:right w:val="none" w:sz="0" w:space="0" w:color="auto"/>
              </w:divBdr>
            </w:div>
            <w:div w:id="2916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0219">
      <w:bodyDiv w:val="1"/>
      <w:marLeft w:val="0"/>
      <w:marRight w:val="0"/>
      <w:marTop w:val="0"/>
      <w:marBottom w:val="0"/>
      <w:divBdr>
        <w:top w:val="none" w:sz="0" w:space="0" w:color="auto"/>
        <w:left w:val="none" w:sz="0" w:space="0" w:color="auto"/>
        <w:bottom w:val="none" w:sz="0" w:space="0" w:color="auto"/>
        <w:right w:val="none" w:sz="0" w:space="0" w:color="auto"/>
      </w:divBdr>
    </w:div>
    <w:div w:id="329915994">
      <w:bodyDiv w:val="1"/>
      <w:marLeft w:val="0"/>
      <w:marRight w:val="0"/>
      <w:marTop w:val="0"/>
      <w:marBottom w:val="0"/>
      <w:divBdr>
        <w:top w:val="none" w:sz="0" w:space="0" w:color="auto"/>
        <w:left w:val="none" w:sz="0" w:space="0" w:color="auto"/>
        <w:bottom w:val="none" w:sz="0" w:space="0" w:color="auto"/>
        <w:right w:val="none" w:sz="0" w:space="0" w:color="auto"/>
      </w:divBdr>
    </w:div>
    <w:div w:id="358748706">
      <w:bodyDiv w:val="1"/>
      <w:marLeft w:val="0"/>
      <w:marRight w:val="0"/>
      <w:marTop w:val="0"/>
      <w:marBottom w:val="0"/>
      <w:divBdr>
        <w:top w:val="none" w:sz="0" w:space="0" w:color="auto"/>
        <w:left w:val="none" w:sz="0" w:space="0" w:color="auto"/>
        <w:bottom w:val="none" w:sz="0" w:space="0" w:color="auto"/>
        <w:right w:val="none" w:sz="0" w:space="0" w:color="auto"/>
      </w:divBdr>
    </w:div>
    <w:div w:id="365913154">
      <w:bodyDiv w:val="1"/>
      <w:marLeft w:val="0"/>
      <w:marRight w:val="0"/>
      <w:marTop w:val="0"/>
      <w:marBottom w:val="0"/>
      <w:divBdr>
        <w:top w:val="none" w:sz="0" w:space="0" w:color="auto"/>
        <w:left w:val="none" w:sz="0" w:space="0" w:color="auto"/>
        <w:bottom w:val="none" w:sz="0" w:space="0" w:color="auto"/>
        <w:right w:val="none" w:sz="0" w:space="0" w:color="auto"/>
      </w:divBdr>
      <w:divsChild>
        <w:div w:id="2025938444">
          <w:marLeft w:val="0"/>
          <w:marRight w:val="0"/>
          <w:marTop w:val="0"/>
          <w:marBottom w:val="0"/>
          <w:divBdr>
            <w:top w:val="none" w:sz="0" w:space="0" w:color="auto"/>
            <w:left w:val="none" w:sz="0" w:space="0" w:color="auto"/>
            <w:bottom w:val="none" w:sz="0" w:space="0" w:color="auto"/>
            <w:right w:val="none" w:sz="0" w:space="0" w:color="auto"/>
          </w:divBdr>
          <w:divsChild>
            <w:div w:id="796803737">
              <w:marLeft w:val="0"/>
              <w:marRight w:val="0"/>
              <w:marTop w:val="0"/>
              <w:marBottom w:val="0"/>
              <w:divBdr>
                <w:top w:val="none" w:sz="0" w:space="0" w:color="auto"/>
                <w:left w:val="none" w:sz="0" w:space="0" w:color="auto"/>
                <w:bottom w:val="none" w:sz="0" w:space="0" w:color="auto"/>
                <w:right w:val="none" w:sz="0" w:space="0" w:color="auto"/>
              </w:divBdr>
            </w:div>
            <w:div w:id="50812394">
              <w:marLeft w:val="0"/>
              <w:marRight w:val="0"/>
              <w:marTop w:val="0"/>
              <w:marBottom w:val="0"/>
              <w:divBdr>
                <w:top w:val="none" w:sz="0" w:space="0" w:color="auto"/>
                <w:left w:val="none" w:sz="0" w:space="0" w:color="auto"/>
                <w:bottom w:val="none" w:sz="0" w:space="0" w:color="auto"/>
                <w:right w:val="none" w:sz="0" w:space="0" w:color="auto"/>
              </w:divBdr>
            </w:div>
            <w:div w:id="452753575">
              <w:marLeft w:val="0"/>
              <w:marRight w:val="0"/>
              <w:marTop w:val="0"/>
              <w:marBottom w:val="0"/>
              <w:divBdr>
                <w:top w:val="none" w:sz="0" w:space="0" w:color="auto"/>
                <w:left w:val="none" w:sz="0" w:space="0" w:color="auto"/>
                <w:bottom w:val="none" w:sz="0" w:space="0" w:color="auto"/>
                <w:right w:val="none" w:sz="0" w:space="0" w:color="auto"/>
              </w:divBdr>
            </w:div>
            <w:div w:id="1355957160">
              <w:marLeft w:val="0"/>
              <w:marRight w:val="0"/>
              <w:marTop w:val="0"/>
              <w:marBottom w:val="0"/>
              <w:divBdr>
                <w:top w:val="none" w:sz="0" w:space="0" w:color="auto"/>
                <w:left w:val="none" w:sz="0" w:space="0" w:color="auto"/>
                <w:bottom w:val="none" w:sz="0" w:space="0" w:color="auto"/>
                <w:right w:val="none" w:sz="0" w:space="0" w:color="auto"/>
              </w:divBdr>
            </w:div>
            <w:div w:id="7614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0576">
      <w:bodyDiv w:val="1"/>
      <w:marLeft w:val="0"/>
      <w:marRight w:val="0"/>
      <w:marTop w:val="0"/>
      <w:marBottom w:val="0"/>
      <w:divBdr>
        <w:top w:val="none" w:sz="0" w:space="0" w:color="auto"/>
        <w:left w:val="none" w:sz="0" w:space="0" w:color="auto"/>
        <w:bottom w:val="none" w:sz="0" w:space="0" w:color="auto"/>
        <w:right w:val="none" w:sz="0" w:space="0" w:color="auto"/>
      </w:divBdr>
    </w:div>
    <w:div w:id="492184001">
      <w:bodyDiv w:val="1"/>
      <w:marLeft w:val="0"/>
      <w:marRight w:val="0"/>
      <w:marTop w:val="0"/>
      <w:marBottom w:val="0"/>
      <w:divBdr>
        <w:top w:val="none" w:sz="0" w:space="0" w:color="auto"/>
        <w:left w:val="none" w:sz="0" w:space="0" w:color="auto"/>
        <w:bottom w:val="none" w:sz="0" w:space="0" w:color="auto"/>
        <w:right w:val="none" w:sz="0" w:space="0" w:color="auto"/>
      </w:divBdr>
    </w:div>
    <w:div w:id="569775051">
      <w:bodyDiv w:val="1"/>
      <w:marLeft w:val="0"/>
      <w:marRight w:val="0"/>
      <w:marTop w:val="0"/>
      <w:marBottom w:val="0"/>
      <w:divBdr>
        <w:top w:val="none" w:sz="0" w:space="0" w:color="auto"/>
        <w:left w:val="none" w:sz="0" w:space="0" w:color="auto"/>
        <w:bottom w:val="none" w:sz="0" w:space="0" w:color="auto"/>
        <w:right w:val="none" w:sz="0" w:space="0" w:color="auto"/>
      </w:divBdr>
      <w:divsChild>
        <w:div w:id="1546257299">
          <w:marLeft w:val="0"/>
          <w:marRight w:val="0"/>
          <w:marTop w:val="0"/>
          <w:marBottom w:val="0"/>
          <w:divBdr>
            <w:top w:val="none" w:sz="0" w:space="0" w:color="auto"/>
            <w:left w:val="none" w:sz="0" w:space="0" w:color="auto"/>
            <w:bottom w:val="none" w:sz="0" w:space="0" w:color="auto"/>
            <w:right w:val="none" w:sz="0" w:space="0" w:color="auto"/>
          </w:divBdr>
          <w:divsChild>
            <w:div w:id="199175661">
              <w:marLeft w:val="0"/>
              <w:marRight w:val="0"/>
              <w:marTop w:val="0"/>
              <w:marBottom w:val="0"/>
              <w:divBdr>
                <w:top w:val="none" w:sz="0" w:space="0" w:color="auto"/>
                <w:left w:val="none" w:sz="0" w:space="0" w:color="auto"/>
                <w:bottom w:val="none" w:sz="0" w:space="0" w:color="auto"/>
                <w:right w:val="none" w:sz="0" w:space="0" w:color="auto"/>
              </w:divBdr>
            </w:div>
            <w:div w:id="2035886927">
              <w:marLeft w:val="0"/>
              <w:marRight w:val="0"/>
              <w:marTop w:val="0"/>
              <w:marBottom w:val="0"/>
              <w:divBdr>
                <w:top w:val="none" w:sz="0" w:space="0" w:color="auto"/>
                <w:left w:val="none" w:sz="0" w:space="0" w:color="auto"/>
                <w:bottom w:val="none" w:sz="0" w:space="0" w:color="auto"/>
                <w:right w:val="none" w:sz="0" w:space="0" w:color="auto"/>
              </w:divBdr>
            </w:div>
            <w:div w:id="43723195">
              <w:marLeft w:val="0"/>
              <w:marRight w:val="0"/>
              <w:marTop w:val="0"/>
              <w:marBottom w:val="0"/>
              <w:divBdr>
                <w:top w:val="none" w:sz="0" w:space="0" w:color="auto"/>
                <w:left w:val="none" w:sz="0" w:space="0" w:color="auto"/>
                <w:bottom w:val="none" w:sz="0" w:space="0" w:color="auto"/>
                <w:right w:val="none" w:sz="0" w:space="0" w:color="auto"/>
              </w:divBdr>
            </w:div>
            <w:div w:id="2090426377">
              <w:marLeft w:val="0"/>
              <w:marRight w:val="0"/>
              <w:marTop w:val="0"/>
              <w:marBottom w:val="0"/>
              <w:divBdr>
                <w:top w:val="none" w:sz="0" w:space="0" w:color="auto"/>
                <w:left w:val="none" w:sz="0" w:space="0" w:color="auto"/>
                <w:bottom w:val="none" w:sz="0" w:space="0" w:color="auto"/>
                <w:right w:val="none" w:sz="0" w:space="0" w:color="auto"/>
              </w:divBdr>
            </w:div>
            <w:div w:id="1496411764">
              <w:marLeft w:val="0"/>
              <w:marRight w:val="0"/>
              <w:marTop w:val="0"/>
              <w:marBottom w:val="0"/>
              <w:divBdr>
                <w:top w:val="none" w:sz="0" w:space="0" w:color="auto"/>
                <w:left w:val="none" w:sz="0" w:space="0" w:color="auto"/>
                <w:bottom w:val="none" w:sz="0" w:space="0" w:color="auto"/>
                <w:right w:val="none" w:sz="0" w:space="0" w:color="auto"/>
              </w:divBdr>
            </w:div>
            <w:div w:id="145443069">
              <w:marLeft w:val="0"/>
              <w:marRight w:val="0"/>
              <w:marTop w:val="0"/>
              <w:marBottom w:val="0"/>
              <w:divBdr>
                <w:top w:val="none" w:sz="0" w:space="0" w:color="auto"/>
                <w:left w:val="none" w:sz="0" w:space="0" w:color="auto"/>
                <w:bottom w:val="none" w:sz="0" w:space="0" w:color="auto"/>
                <w:right w:val="none" w:sz="0" w:space="0" w:color="auto"/>
              </w:divBdr>
            </w:div>
            <w:div w:id="844057636">
              <w:marLeft w:val="0"/>
              <w:marRight w:val="0"/>
              <w:marTop w:val="0"/>
              <w:marBottom w:val="0"/>
              <w:divBdr>
                <w:top w:val="none" w:sz="0" w:space="0" w:color="auto"/>
                <w:left w:val="none" w:sz="0" w:space="0" w:color="auto"/>
                <w:bottom w:val="none" w:sz="0" w:space="0" w:color="auto"/>
                <w:right w:val="none" w:sz="0" w:space="0" w:color="auto"/>
              </w:divBdr>
            </w:div>
            <w:div w:id="744188458">
              <w:marLeft w:val="0"/>
              <w:marRight w:val="0"/>
              <w:marTop w:val="0"/>
              <w:marBottom w:val="0"/>
              <w:divBdr>
                <w:top w:val="none" w:sz="0" w:space="0" w:color="auto"/>
                <w:left w:val="none" w:sz="0" w:space="0" w:color="auto"/>
                <w:bottom w:val="none" w:sz="0" w:space="0" w:color="auto"/>
                <w:right w:val="none" w:sz="0" w:space="0" w:color="auto"/>
              </w:divBdr>
            </w:div>
            <w:div w:id="1937402438">
              <w:marLeft w:val="0"/>
              <w:marRight w:val="0"/>
              <w:marTop w:val="0"/>
              <w:marBottom w:val="0"/>
              <w:divBdr>
                <w:top w:val="none" w:sz="0" w:space="0" w:color="auto"/>
                <w:left w:val="none" w:sz="0" w:space="0" w:color="auto"/>
                <w:bottom w:val="none" w:sz="0" w:space="0" w:color="auto"/>
                <w:right w:val="none" w:sz="0" w:space="0" w:color="auto"/>
              </w:divBdr>
            </w:div>
            <w:div w:id="761026705">
              <w:marLeft w:val="0"/>
              <w:marRight w:val="0"/>
              <w:marTop w:val="0"/>
              <w:marBottom w:val="0"/>
              <w:divBdr>
                <w:top w:val="none" w:sz="0" w:space="0" w:color="auto"/>
                <w:left w:val="none" w:sz="0" w:space="0" w:color="auto"/>
                <w:bottom w:val="none" w:sz="0" w:space="0" w:color="auto"/>
                <w:right w:val="none" w:sz="0" w:space="0" w:color="auto"/>
              </w:divBdr>
            </w:div>
            <w:div w:id="1727726474">
              <w:marLeft w:val="0"/>
              <w:marRight w:val="0"/>
              <w:marTop w:val="0"/>
              <w:marBottom w:val="0"/>
              <w:divBdr>
                <w:top w:val="none" w:sz="0" w:space="0" w:color="auto"/>
                <w:left w:val="none" w:sz="0" w:space="0" w:color="auto"/>
                <w:bottom w:val="none" w:sz="0" w:space="0" w:color="auto"/>
                <w:right w:val="none" w:sz="0" w:space="0" w:color="auto"/>
              </w:divBdr>
            </w:div>
            <w:div w:id="999115897">
              <w:marLeft w:val="0"/>
              <w:marRight w:val="0"/>
              <w:marTop w:val="0"/>
              <w:marBottom w:val="0"/>
              <w:divBdr>
                <w:top w:val="none" w:sz="0" w:space="0" w:color="auto"/>
                <w:left w:val="none" w:sz="0" w:space="0" w:color="auto"/>
                <w:bottom w:val="none" w:sz="0" w:space="0" w:color="auto"/>
                <w:right w:val="none" w:sz="0" w:space="0" w:color="auto"/>
              </w:divBdr>
            </w:div>
            <w:div w:id="1495341954">
              <w:marLeft w:val="0"/>
              <w:marRight w:val="0"/>
              <w:marTop w:val="0"/>
              <w:marBottom w:val="0"/>
              <w:divBdr>
                <w:top w:val="none" w:sz="0" w:space="0" w:color="auto"/>
                <w:left w:val="none" w:sz="0" w:space="0" w:color="auto"/>
                <w:bottom w:val="none" w:sz="0" w:space="0" w:color="auto"/>
                <w:right w:val="none" w:sz="0" w:space="0" w:color="auto"/>
              </w:divBdr>
            </w:div>
            <w:div w:id="15520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1834">
      <w:bodyDiv w:val="1"/>
      <w:marLeft w:val="0"/>
      <w:marRight w:val="0"/>
      <w:marTop w:val="0"/>
      <w:marBottom w:val="0"/>
      <w:divBdr>
        <w:top w:val="none" w:sz="0" w:space="0" w:color="auto"/>
        <w:left w:val="none" w:sz="0" w:space="0" w:color="auto"/>
        <w:bottom w:val="none" w:sz="0" w:space="0" w:color="auto"/>
        <w:right w:val="none" w:sz="0" w:space="0" w:color="auto"/>
      </w:divBdr>
    </w:div>
    <w:div w:id="737289576">
      <w:bodyDiv w:val="1"/>
      <w:marLeft w:val="0"/>
      <w:marRight w:val="0"/>
      <w:marTop w:val="0"/>
      <w:marBottom w:val="0"/>
      <w:divBdr>
        <w:top w:val="none" w:sz="0" w:space="0" w:color="auto"/>
        <w:left w:val="none" w:sz="0" w:space="0" w:color="auto"/>
        <w:bottom w:val="none" w:sz="0" w:space="0" w:color="auto"/>
        <w:right w:val="none" w:sz="0" w:space="0" w:color="auto"/>
      </w:divBdr>
      <w:divsChild>
        <w:div w:id="1895964342">
          <w:marLeft w:val="0"/>
          <w:marRight w:val="0"/>
          <w:marTop w:val="0"/>
          <w:marBottom w:val="0"/>
          <w:divBdr>
            <w:top w:val="none" w:sz="0" w:space="0" w:color="auto"/>
            <w:left w:val="none" w:sz="0" w:space="0" w:color="auto"/>
            <w:bottom w:val="none" w:sz="0" w:space="0" w:color="auto"/>
            <w:right w:val="none" w:sz="0" w:space="0" w:color="auto"/>
          </w:divBdr>
          <w:divsChild>
            <w:div w:id="145829780">
              <w:marLeft w:val="0"/>
              <w:marRight w:val="0"/>
              <w:marTop w:val="0"/>
              <w:marBottom w:val="0"/>
              <w:divBdr>
                <w:top w:val="none" w:sz="0" w:space="0" w:color="auto"/>
                <w:left w:val="none" w:sz="0" w:space="0" w:color="auto"/>
                <w:bottom w:val="none" w:sz="0" w:space="0" w:color="auto"/>
                <w:right w:val="none" w:sz="0" w:space="0" w:color="auto"/>
              </w:divBdr>
            </w:div>
            <w:div w:id="1535578526">
              <w:marLeft w:val="0"/>
              <w:marRight w:val="0"/>
              <w:marTop w:val="0"/>
              <w:marBottom w:val="0"/>
              <w:divBdr>
                <w:top w:val="none" w:sz="0" w:space="0" w:color="auto"/>
                <w:left w:val="none" w:sz="0" w:space="0" w:color="auto"/>
                <w:bottom w:val="none" w:sz="0" w:space="0" w:color="auto"/>
                <w:right w:val="none" w:sz="0" w:space="0" w:color="auto"/>
              </w:divBdr>
            </w:div>
            <w:div w:id="1702319007">
              <w:marLeft w:val="0"/>
              <w:marRight w:val="0"/>
              <w:marTop w:val="0"/>
              <w:marBottom w:val="0"/>
              <w:divBdr>
                <w:top w:val="none" w:sz="0" w:space="0" w:color="auto"/>
                <w:left w:val="none" w:sz="0" w:space="0" w:color="auto"/>
                <w:bottom w:val="none" w:sz="0" w:space="0" w:color="auto"/>
                <w:right w:val="none" w:sz="0" w:space="0" w:color="auto"/>
              </w:divBdr>
            </w:div>
            <w:div w:id="443698617">
              <w:marLeft w:val="0"/>
              <w:marRight w:val="0"/>
              <w:marTop w:val="0"/>
              <w:marBottom w:val="0"/>
              <w:divBdr>
                <w:top w:val="none" w:sz="0" w:space="0" w:color="auto"/>
                <w:left w:val="none" w:sz="0" w:space="0" w:color="auto"/>
                <w:bottom w:val="none" w:sz="0" w:space="0" w:color="auto"/>
                <w:right w:val="none" w:sz="0" w:space="0" w:color="auto"/>
              </w:divBdr>
            </w:div>
            <w:div w:id="1544639103">
              <w:marLeft w:val="0"/>
              <w:marRight w:val="0"/>
              <w:marTop w:val="0"/>
              <w:marBottom w:val="0"/>
              <w:divBdr>
                <w:top w:val="none" w:sz="0" w:space="0" w:color="auto"/>
                <w:left w:val="none" w:sz="0" w:space="0" w:color="auto"/>
                <w:bottom w:val="none" w:sz="0" w:space="0" w:color="auto"/>
                <w:right w:val="none" w:sz="0" w:space="0" w:color="auto"/>
              </w:divBdr>
            </w:div>
            <w:div w:id="1843398903">
              <w:marLeft w:val="0"/>
              <w:marRight w:val="0"/>
              <w:marTop w:val="0"/>
              <w:marBottom w:val="0"/>
              <w:divBdr>
                <w:top w:val="none" w:sz="0" w:space="0" w:color="auto"/>
                <w:left w:val="none" w:sz="0" w:space="0" w:color="auto"/>
                <w:bottom w:val="none" w:sz="0" w:space="0" w:color="auto"/>
                <w:right w:val="none" w:sz="0" w:space="0" w:color="auto"/>
              </w:divBdr>
            </w:div>
            <w:div w:id="145324714">
              <w:marLeft w:val="0"/>
              <w:marRight w:val="0"/>
              <w:marTop w:val="0"/>
              <w:marBottom w:val="0"/>
              <w:divBdr>
                <w:top w:val="none" w:sz="0" w:space="0" w:color="auto"/>
                <w:left w:val="none" w:sz="0" w:space="0" w:color="auto"/>
                <w:bottom w:val="none" w:sz="0" w:space="0" w:color="auto"/>
                <w:right w:val="none" w:sz="0" w:space="0" w:color="auto"/>
              </w:divBdr>
            </w:div>
            <w:div w:id="79062775">
              <w:marLeft w:val="0"/>
              <w:marRight w:val="0"/>
              <w:marTop w:val="0"/>
              <w:marBottom w:val="0"/>
              <w:divBdr>
                <w:top w:val="none" w:sz="0" w:space="0" w:color="auto"/>
                <w:left w:val="none" w:sz="0" w:space="0" w:color="auto"/>
                <w:bottom w:val="none" w:sz="0" w:space="0" w:color="auto"/>
                <w:right w:val="none" w:sz="0" w:space="0" w:color="auto"/>
              </w:divBdr>
            </w:div>
            <w:div w:id="7952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5698">
      <w:bodyDiv w:val="1"/>
      <w:marLeft w:val="0"/>
      <w:marRight w:val="0"/>
      <w:marTop w:val="0"/>
      <w:marBottom w:val="0"/>
      <w:divBdr>
        <w:top w:val="none" w:sz="0" w:space="0" w:color="auto"/>
        <w:left w:val="none" w:sz="0" w:space="0" w:color="auto"/>
        <w:bottom w:val="none" w:sz="0" w:space="0" w:color="auto"/>
        <w:right w:val="none" w:sz="0" w:space="0" w:color="auto"/>
      </w:divBdr>
    </w:div>
    <w:div w:id="776025271">
      <w:bodyDiv w:val="1"/>
      <w:marLeft w:val="0"/>
      <w:marRight w:val="0"/>
      <w:marTop w:val="0"/>
      <w:marBottom w:val="0"/>
      <w:divBdr>
        <w:top w:val="none" w:sz="0" w:space="0" w:color="auto"/>
        <w:left w:val="none" w:sz="0" w:space="0" w:color="auto"/>
        <w:bottom w:val="none" w:sz="0" w:space="0" w:color="auto"/>
        <w:right w:val="none" w:sz="0" w:space="0" w:color="auto"/>
      </w:divBdr>
    </w:div>
    <w:div w:id="904418442">
      <w:bodyDiv w:val="1"/>
      <w:marLeft w:val="0"/>
      <w:marRight w:val="0"/>
      <w:marTop w:val="0"/>
      <w:marBottom w:val="0"/>
      <w:divBdr>
        <w:top w:val="none" w:sz="0" w:space="0" w:color="auto"/>
        <w:left w:val="none" w:sz="0" w:space="0" w:color="auto"/>
        <w:bottom w:val="none" w:sz="0" w:space="0" w:color="auto"/>
        <w:right w:val="none" w:sz="0" w:space="0" w:color="auto"/>
      </w:divBdr>
    </w:div>
    <w:div w:id="939949131">
      <w:bodyDiv w:val="1"/>
      <w:marLeft w:val="0"/>
      <w:marRight w:val="0"/>
      <w:marTop w:val="0"/>
      <w:marBottom w:val="0"/>
      <w:divBdr>
        <w:top w:val="none" w:sz="0" w:space="0" w:color="auto"/>
        <w:left w:val="none" w:sz="0" w:space="0" w:color="auto"/>
        <w:bottom w:val="none" w:sz="0" w:space="0" w:color="auto"/>
        <w:right w:val="none" w:sz="0" w:space="0" w:color="auto"/>
      </w:divBdr>
      <w:divsChild>
        <w:div w:id="950936640">
          <w:marLeft w:val="0"/>
          <w:marRight w:val="0"/>
          <w:marTop w:val="0"/>
          <w:marBottom w:val="0"/>
          <w:divBdr>
            <w:top w:val="none" w:sz="0" w:space="0" w:color="auto"/>
            <w:left w:val="none" w:sz="0" w:space="0" w:color="auto"/>
            <w:bottom w:val="none" w:sz="0" w:space="0" w:color="auto"/>
            <w:right w:val="none" w:sz="0" w:space="0" w:color="auto"/>
          </w:divBdr>
          <w:divsChild>
            <w:div w:id="14794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202">
      <w:bodyDiv w:val="1"/>
      <w:marLeft w:val="0"/>
      <w:marRight w:val="0"/>
      <w:marTop w:val="0"/>
      <w:marBottom w:val="0"/>
      <w:divBdr>
        <w:top w:val="none" w:sz="0" w:space="0" w:color="auto"/>
        <w:left w:val="none" w:sz="0" w:space="0" w:color="auto"/>
        <w:bottom w:val="none" w:sz="0" w:space="0" w:color="auto"/>
        <w:right w:val="none" w:sz="0" w:space="0" w:color="auto"/>
      </w:divBdr>
      <w:divsChild>
        <w:div w:id="381440764">
          <w:marLeft w:val="0"/>
          <w:marRight w:val="0"/>
          <w:marTop w:val="0"/>
          <w:marBottom w:val="0"/>
          <w:divBdr>
            <w:top w:val="none" w:sz="0" w:space="0" w:color="auto"/>
            <w:left w:val="none" w:sz="0" w:space="0" w:color="auto"/>
            <w:bottom w:val="none" w:sz="0" w:space="0" w:color="auto"/>
            <w:right w:val="none" w:sz="0" w:space="0" w:color="auto"/>
          </w:divBdr>
          <w:divsChild>
            <w:div w:id="1338535660">
              <w:marLeft w:val="0"/>
              <w:marRight w:val="0"/>
              <w:marTop w:val="0"/>
              <w:marBottom w:val="0"/>
              <w:divBdr>
                <w:top w:val="none" w:sz="0" w:space="0" w:color="auto"/>
                <w:left w:val="none" w:sz="0" w:space="0" w:color="auto"/>
                <w:bottom w:val="none" w:sz="0" w:space="0" w:color="auto"/>
                <w:right w:val="none" w:sz="0" w:space="0" w:color="auto"/>
              </w:divBdr>
            </w:div>
            <w:div w:id="31393001">
              <w:marLeft w:val="0"/>
              <w:marRight w:val="0"/>
              <w:marTop w:val="0"/>
              <w:marBottom w:val="0"/>
              <w:divBdr>
                <w:top w:val="none" w:sz="0" w:space="0" w:color="auto"/>
                <w:left w:val="none" w:sz="0" w:space="0" w:color="auto"/>
                <w:bottom w:val="none" w:sz="0" w:space="0" w:color="auto"/>
                <w:right w:val="none" w:sz="0" w:space="0" w:color="auto"/>
              </w:divBdr>
            </w:div>
            <w:div w:id="1882012402">
              <w:marLeft w:val="0"/>
              <w:marRight w:val="0"/>
              <w:marTop w:val="0"/>
              <w:marBottom w:val="0"/>
              <w:divBdr>
                <w:top w:val="none" w:sz="0" w:space="0" w:color="auto"/>
                <w:left w:val="none" w:sz="0" w:space="0" w:color="auto"/>
                <w:bottom w:val="none" w:sz="0" w:space="0" w:color="auto"/>
                <w:right w:val="none" w:sz="0" w:space="0" w:color="auto"/>
              </w:divBdr>
            </w:div>
            <w:div w:id="2119833437">
              <w:marLeft w:val="0"/>
              <w:marRight w:val="0"/>
              <w:marTop w:val="0"/>
              <w:marBottom w:val="0"/>
              <w:divBdr>
                <w:top w:val="none" w:sz="0" w:space="0" w:color="auto"/>
                <w:left w:val="none" w:sz="0" w:space="0" w:color="auto"/>
                <w:bottom w:val="none" w:sz="0" w:space="0" w:color="auto"/>
                <w:right w:val="none" w:sz="0" w:space="0" w:color="auto"/>
              </w:divBdr>
            </w:div>
            <w:div w:id="1569918739">
              <w:marLeft w:val="0"/>
              <w:marRight w:val="0"/>
              <w:marTop w:val="0"/>
              <w:marBottom w:val="0"/>
              <w:divBdr>
                <w:top w:val="none" w:sz="0" w:space="0" w:color="auto"/>
                <w:left w:val="none" w:sz="0" w:space="0" w:color="auto"/>
                <w:bottom w:val="none" w:sz="0" w:space="0" w:color="auto"/>
                <w:right w:val="none" w:sz="0" w:space="0" w:color="auto"/>
              </w:divBdr>
            </w:div>
            <w:div w:id="1720978599">
              <w:marLeft w:val="0"/>
              <w:marRight w:val="0"/>
              <w:marTop w:val="0"/>
              <w:marBottom w:val="0"/>
              <w:divBdr>
                <w:top w:val="none" w:sz="0" w:space="0" w:color="auto"/>
                <w:left w:val="none" w:sz="0" w:space="0" w:color="auto"/>
                <w:bottom w:val="none" w:sz="0" w:space="0" w:color="auto"/>
                <w:right w:val="none" w:sz="0" w:space="0" w:color="auto"/>
              </w:divBdr>
            </w:div>
            <w:div w:id="15533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2506">
      <w:bodyDiv w:val="1"/>
      <w:marLeft w:val="0"/>
      <w:marRight w:val="0"/>
      <w:marTop w:val="0"/>
      <w:marBottom w:val="0"/>
      <w:divBdr>
        <w:top w:val="none" w:sz="0" w:space="0" w:color="auto"/>
        <w:left w:val="none" w:sz="0" w:space="0" w:color="auto"/>
        <w:bottom w:val="none" w:sz="0" w:space="0" w:color="auto"/>
        <w:right w:val="none" w:sz="0" w:space="0" w:color="auto"/>
      </w:divBdr>
      <w:divsChild>
        <w:div w:id="2136869003">
          <w:marLeft w:val="0"/>
          <w:marRight w:val="0"/>
          <w:marTop w:val="0"/>
          <w:marBottom w:val="0"/>
          <w:divBdr>
            <w:top w:val="none" w:sz="0" w:space="0" w:color="auto"/>
            <w:left w:val="none" w:sz="0" w:space="0" w:color="auto"/>
            <w:bottom w:val="none" w:sz="0" w:space="0" w:color="auto"/>
            <w:right w:val="none" w:sz="0" w:space="0" w:color="auto"/>
          </w:divBdr>
          <w:divsChild>
            <w:div w:id="693384862">
              <w:marLeft w:val="0"/>
              <w:marRight w:val="0"/>
              <w:marTop w:val="0"/>
              <w:marBottom w:val="0"/>
              <w:divBdr>
                <w:top w:val="none" w:sz="0" w:space="0" w:color="auto"/>
                <w:left w:val="none" w:sz="0" w:space="0" w:color="auto"/>
                <w:bottom w:val="none" w:sz="0" w:space="0" w:color="auto"/>
                <w:right w:val="none" w:sz="0" w:space="0" w:color="auto"/>
              </w:divBdr>
            </w:div>
            <w:div w:id="1427270677">
              <w:marLeft w:val="0"/>
              <w:marRight w:val="0"/>
              <w:marTop w:val="0"/>
              <w:marBottom w:val="0"/>
              <w:divBdr>
                <w:top w:val="none" w:sz="0" w:space="0" w:color="auto"/>
                <w:left w:val="none" w:sz="0" w:space="0" w:color="auto"/>
                <w:bottom w:val="none" w:sz="0" w:space="0" w:color="auto"/>
                <w:right w:val="none" w:sz="0" w:space="0" w:color="auto"/>
              </w:divBdr>
            </w:div>
            <w:div w:id="217404642">
              <w:marLeft w:val="0"/>
              <w:marRight w:val="0"/>
              <w:marTop w:val="0"/>
              <w:marBottom w:val="0"/>
              <w:divBdr>
                <w:top w:val="none" w:sz="0" w:space="0" w:color="auto"/>
                <w:left w:val="none" w:sz="0" w:space="0" w:color="auto"/>
                <w:bottom w:val="none" w:sz="0" w:space="0" w:color="auto"/>
                <w:right w:val="none" w:sz="0" w:space="0" w:color="auto"/>
              </w:divBdr>
            </w:div>
            <w:div w:id="2111510105">
              <w:marLeft w:val="0"/>
              <w:marRight w:val="0"/>
              <w:marTop w:val="0"/>
              <w:marBottom w:val="0"/>
              <w:divBdr>
                <w:top w:val="none" w:sz="0" w:space="0" w:color="auto"/>
                <w:left w:val="none" w:sz="0" w:space="0" w:color="auto"/>
                <w:bottom w:val="none" w:sz="0" w:space="0" w:color="auto"/>
                <w:right w:val="none" w:sz="0" w:space="0" w:color="auto"/>
              </w:divBdr>
            </w:div>
            <w:div w:id="1962614040">
              <w:marLeft w:val="0"/>
              <w:marRight w:val="0"/>
              <w:marTop w:val="0"/>
              <w:marBottom w:val="0"/>
              <w:divBdr>
                <w:top w:val="none" w:sz="0" w:space="0" w:color="auto"/>
                <w:left w:val="none" w:sz="0" w:space="0" w:color="auto"/>
                <w:bottom w:val="none" w:sz="0" w:space="0" w:color="auto"/>
                <w:right w:val="none" w:sz="0" w:space="0" w:color="auto"/>
              </w:divBdr>
            </w:div>
            <w:div w:id="1079643511">
              <w:marLeft w:val="0"/>
              <w:marRight w:val="0"/>
              <w:marTop w:val="0"/>
              <w:marBottom w:val="0"/>
              <w:divBdr>
                <w:top w:val="none" w:sz="0" w:space="0" w:color="auto"/>
                <w:left w:val="none" w:sz="0" w:space="0" w:color="auto"/>
                <w:bottom w:val="none" w:sz="0" w:space="0" w:color="auto"/>
                <w:right w:val="none" w:sz="0" w:space="0" w:color="auto"/>
              </w:divBdr>
            </w:div>
            <w:div w:id="665746595">
              <w:marLeft w:val="0"/>
              <w:marRight w:val="0"/>
              <w:marTop w:val="0"/>
              <w:marBottom w:val="0"/>
              <w:divBdr>
                <w:top w:val="none" w:sz="0" w:space="0" w:color="auto"/>
                <w:left w:val="none" w:sz="0" w:space="0" w:color="auto"/>
                <w:bottom w:val="none" w:sz="0" w:space="0" w:color="auto"/>
                <w:right w:val="none" w:sz="0" w:space="0" w:color="auto"/>
              </w:divBdr>
            </w:div>
            <w:div w:id="9380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6967">
      <w:bodyDiv w:val="1"/>
      <w:marLeft w:val="0"/>
      <w:marRight w:val="0"/>
      <w:marTop w:val="0"/>
      <w:marBottom w:val="0"/>
      <w:divBdr>
        <w:top w:val="none" w:sz="0" w:space="0" w:color="auto"/>
        <w:left w:val="none" w:sz="0" w:space="0" w:color="auto"/>
        <w:bottom w:val="none" w:sz="0" w:space="0" w:color="auto"/>
        <w:right w:val="none" w:sz="0" w:space="0" w:color="auto"/>
      </w:divBdr>
    </w:div>
    <w:div w:id="1001002816">
      <w:bodyDiv w:val="1"/>
      <w:marLeft w:val="0"/>
      <w:marRight w:val="0"/>
      <w:marTop w:val="0"/>
      <w:marBottom w:val="0"/>
      <w:divBdr>
        <w:top w:val="none" w:sz="0" w:space="0" w:color="auto"/>
        <w:left w:val="none" w:sz="0" w:space="0" w:color="auto"/>
        <w:bottom w:val="none" w:sz="0" w:space="0" w:color="auto"/>
        <w:right w:val="none" w:sz="0" w:space="0" w:color="auto"/>
      </w:divBdr>
    </w:div>
    <w:div w:id="1088964077">
      <w:bodyDiv w:val="1"/>
      <w:marLeft w:val="0"/>
      <w:marRight w:val="0"/>
      <w:marTop w:val="0"/>
      <w:marBottom w:val="0"/>
      <w:divBdr>
        <w:top w:val="none" w:sz="0" w:space="0" w:color="auto"/>
        <w:left w:val="none" w:sz="0" w:space="0" w:color="auto"/>
        <w:bottom w:val="none" w:sz="0" w:space="0" w:color="auto"/>
        <w:right w:val="none" w:sz="0" w:space="0" w:color="auto"/>
      </w:divBdr>
    </w:div>
    <w:div w:id="1185900220">
      <w:bodyDiv w:val="1"/>
      <w:marLeft w:val="0"/>
      <w:marRight w:val="0"/>
      <w:marTop w:val="0"/>
      <w:marBottom w:val="0"/>
      <w:divBdr>
        <w:top w:val="none" w:sz="0" w:space="0" w:color="auto"/>
        <w:left w:val="none" w:sz="0" w:space="0" w:color="auto"/>
        <w:bottom w:val="none" w:sz="0" w:space="0" w:color="auto"/>
        <w:right w:val="none" w:sz="0" w:space="0" w:color="auto"/>
      </w:divBdr>
      <w:divsChild>
        <w:div w:id="674889863">
          <w:marLeft w:val="0"/>
          <w:marRight w:val="0"/>
          <w:marTop w:val="0"/>
          <w:marBottom w:val="0"/>
          <w:divBdr>
            <w:top w:val="none" w:sz="0" w:space="0" w:color="auto"/>
            <w:left w:val="none" w:sz="0" w:space="0" w:color="auto"/>
            <w:bottom w:val="none" w:sz="0" w:space="0" w:color="auto"/>
            <w:right w:val="none" w:sz="0" w:space="0" w:color="auto"/>
          </w:divBdr>
          <w:divsChild>
            <w:div w:id="11741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2811">
      <w:bodyDiv w:val="1"/>
      <w:marLeft w:val="0"/>
      <w:marRight w:val="0"/>
      <w:marTop w:val="0"/>
      <w:marBottom w:val="0"/>
      <w:divBdr>
        <w:top w:val="none" w:sz="0" w:space="0" w:color="auto"/>
        <w:left w:val="none" w:sz="0" w:space="0" w:color="auto"/>
        <w:bottom w:val="none" w:sz="0" w:space="0" w:color="auto"/>
        <w:right w:val="none" w:sz="0" w:space="0" w:color="auto"/>
      </w:divBdr>
      <w:divsChild>
        <w:div w:id="1502895226">
          <w:marLeft w:val="0"/>
          <w:marRight w:val="0"/>
          <w:marTop w:val="0"/>
          <w:marBottom w:val="0"/>
          <w:divBdr>
            <w:top w:val="none" w:sz="0" w:space="0" w:color="auto"/>
            <w:left w:val="none" w:sz="0" w:space="0" w:color="auto"/>
            <w:bottom w:val="none" w:sz="0" w:space="0" w:color="auto"/>
            <w:right w:val="none" w:sz="0" w:space="0" w:color="auto"/>
          </w:divBdr>
          <w:divsChild>
            <w:div w:id="1790079158">
              <w:marLeft w:val="0"/>
              <w:marRight w:val="0"/>
              <w:marTop w:val="0"/>
              <w:marBottom w:val="0"/>
              <w:divBdr>
                <w:top w:val="none" w:sz="0" w:space="0" w:color="auto"/>
                <w:left w:val="none" w:sz="0" w:space="0" w:color="auto"/>
                <w:bottom w:val="none" w:sz="0" w:space="0" w:color="auto"/>
                <w:right w:val="none" w:sz="0" w:space="0" w:color="auto"/>
              </w:divBdr>
            </w:div>
            <w:div w:id="407727499">
              <w:marLeft w:val="0"/>
              <w:marRight w:val="0"/>
              <w:marTop w:val="0"/>
              <w:marBottom w:val="0"/>
              <w:divBdr>
                <w:top w:val="none" w:sz="0" w:space="0" w:color="auto"/>
                <w:left w:val="none" w:sz="0" w:space="0" w:color="auto"/>
                <w:bottom w:val="none" w:sz="0" w:space="0" w:color="auto"/>
                <w:right w:val="none" w:sz="0" w:space="0" w:color="auto"/>
              </w:divBdr>
            </w:div>
            <w:div w:id="514808956">
              <w:marLeft w:val="0"/>
              <w:marRight w:val="0"/>
              <w:marTop w:val="0"/>
              <w:marBottom w:val="0"/>
              <w:divBdr>
                <w:top w:val="none" w:sz="0" w:space="0" w:color="auto"/>
                <w:left w:val="none" w:sz="0" w:space="0" w:color="auto"/>
                <w:bottom w:val="none" w:sz="0" w:space="0" w:color="auto"/>
                <w:right w:val="none" w:sz="0" w:space="0" w:color="auto"/>
              </w:divBdr>
            </w:div>
            <w:div w:id="471140096">
              <w:marLeft w:val="0"/>
              <w:marRight w:val="0"/>
              <w:marTop w:val="0"/>
              <w:marBottom w:val="0"/>
              <w:divBdr>
                <w:top w:val="none" w:sz="0" w:space="0" w:color="auto"/>
                <w:left w:val="none" w:sz="0" w:space="0" w:color="auto"/>
                <w:bottom w:val="none" w:sz="0" w:space="0" w:color="auto"/>
                <w:right w:val="none" w:sz="0" w:space="0" w:color="auto"/>
              </w:divBdr>
            </w:div>
            <w:div w:id="611131063">
              <w:marLeft w:val="0"/>
              <w:marRight w:val="0"/>
              <w:marTop w:val="0"/>
              <w:marBottom w:val="0"/>
              <w:divBdr>
                <w:top w:val="none" w:sz="0" w:space="0" w:color="auto"/>
                <w:left w:val="none" w:sz="0" w:space="0" w:color="auto"/>
                <w:bottom w:val="none" w:sz="0" w:space="0" w:color="auto"/>
                <w:right w:val="none" w:sz="0" w:space="0" w:color="auto"/>
              </w:divBdr>
            </w:div>
            <w:div w:id="1727676450">
              <w:marLeft w:val="0"/>
              <w:marRight w:val="0"/>
              <w:marTop w:val="0"/>
              <w:marBottom w:val="0"/>
              <w:divBdr>
                <w:top w:val="none" w:sz="0" w:space="0" w:color="auto"/>
                <w:left w:val="none" w:sz="0" w:space="0" w:color="auto"/>
                <w:bottom w:val="none" w:sz="0" w:space="0" w:color="auto"/>
                <w:right w:val="none" w:sz="0" w:space="0" w:color="auto"/>
              </w:divBdr>
            </w:div>
            <w:div w:id="1618491544">
              <w:marLeft w:val="0"/>
              <w:marRight w:val="0"/>
              <w:marTop w:val="0"/>
              <w:marBottom w:val="0"/>
              <w:divBdr>
                <w:top w:val="none" w:sz="0" w:space="0" w:color="auto"/>
                <w:left w:val="none" w:sz="0" w:space="0" w:color="auto"/>
                <w:bottom w:val="none" w:sz="0" w:space="0" w:color="auto"/>
                <w:right w:val="none" w:sz="0" w:space="0" w:color="auto"/>
              </w:divBdr>
            </w:div>
            <w:div w:id="1247881514">
              <w:marLeft w:val="0"/>
              <w:marRight w:val="0"/>
              <w:marTop w:val="0"/>
              <w:marBottom w:val="0"/>
              <w:divBdr>
                <w:top w:val="none" w:sz="0" w:space="0" w:color="auto"/>
                <w:left w:val="none" w:sz="0" w:space="0" w:color="auto"/>
                <w:bottom w:val="none" w:sz="0" w:space="0" w:color="auto"/>
                <w:right w:val="none" w:sz="0" w:space="0" w:color="auto"/>
              </w:divBdr>
            </w:div>
            <w:div w:id="1047265403">
              <w:marLeft w:val="0"/>
              <w:marRight w:val="0"/>
              <w:marTop w:val="0"/>
              <w:marBottom w:val="0"/>
              <w:divBdr>
                <w:top w:val="none" w:sz="0" w:space="0" w:color="auto"/>
                <w:left w:val="none" w:sz="0" w:space="0" w:color="auto"/>
                <w:bottom w:val="none" w:sz="0" w:space="0" w:color="auto"/>
                <w:right w:val="none" w:sz="0" w:space="0" w:color="auto"/>
              </w:divBdr>
            </w:div>
            <w:div w:id="84814652">
              <w:marLeft w:val="0"/>
              <w:marRight w:val="0"/>
              <w:marTop w:val="0"/>
              <w:marBottom w:val="0"/>
              <w:divBdr>
                <w:top w:val="none" w:sz="0" w:space="0" w:color="auto"/>
                <w:left w:val="none" w:sz="0" w:space="0" w:color="auto"/>
                <w:bottom w:val="none" w:sz="0" w:space="0" w:color="auto"/>
                <w:right w:val="none" w:sz="0" w:space="0" w:color="auto"/>
              </w:divBdr>
            </w:div>
            <w:div w:id="786506454">
              <w:marLeft w:val="0"/>
              <w:marRight w:val="0"/>
              <w:marTop w:val="0"/>
              <w:marBottom w:val="0"/>
              <w:divBdr>
                <w:top w:val="none" w:sz="0" w:space="0" w:color="auto"/>
                <w:left w:val="none" w:sz="0" w:space="0" w:color="auto"/>
                <w:bottom w:val="none" w:sz="0" w:space="0" w:color="auto"/>
                <w:right w:val="none" w:sz="0" w:space="0" w:color="auto"/>
              </w:divBdr>
            </w:div>
            <w:div w:id="1832795497">
              <w:marLeft w:val="0"/>
              <w:marRight w:val="0"/>
              <w:marTop w:val="0"/>
              <w:marBottom w:val="0"/>
              <w:divBdr>
                <w:top w:val="none" w:sz="0" w:space="0" w:color="auto"/>
                <w:left w:val="none" w:sz="0" w:space="0" w:color="auto"/>
                <w:bottom w:val="none" w:sz="0" w:space="0" w:color="auto"/>
                <w:right w:val="none" w:sz="0" w:space="0" w:color="auto"/>
              </w:divBdr>
            </w:div>
            <w:div w:id="1963227966">
              <w:marLeft w:val="0"/>
              <w:marRight w:val="0"/>
              <w:marTop w:val="0"/>
              <w:marBottom w:val="0"/>
              <w:divBdr>
                <w:top w:val="none" w:sz="0" w:space="0" w:color="auto"/>
                <w:left w:val="none" w:sz="0" w:space="0" w:color="auto"/>
                <w:bottom w:val="none" w:sz="0" w:space="0" w:color="auto"/>
                <w:right w:val="none" w:sz="0" w:space="0" w:color="auto"/>
              </w:divBdr>
            </w:div>
            <w:div w:id="360518738">
              <w:marLeft w:val="0"/>
              <w:marRight w:val="0"/>
              <w:marTop w:val="0"/>
              <w:marBottom w:val="0"/>
              <w:divBdr>
                <w:top w:val="none" w:sz="0" w:space="0" w:color="auto"/>
                <w:left w:val="none" w:sz="0" w:space="0" w:color="auto"/>
                <w:bottom w:val="none" w:sz="0" w:space="0" w:color="auto"/>
                <w:right w:val="none" w:sz="0" w:space="0" w:color="auto"/>
              </w:divBdr>
            </w:div>
            <w:div w:id="641277204">
              <w:marLeft w:val="0"/>
              <w:marRight w:val="0"/>
              <w:marTop w:val="0"/>
              <w:marBottom w:val="0"/>
              <w:divBdr>
                <w:top w:val="none" w:sz="0" w:space="0" w:color="auto"/>
                <w:left w:val="none" w:sz="0" w:space="0" w:color="auto"/>
                <w:bottom w:val="none" w:sz="0" w:space="0" w:color="auto"/>
                <w:right w:val="none" w:sz="0" w:space="0" w:color="auto"/>
              </w:divBdr>
            </w:div>
            <w:div w:id="461004285">
              <w:marLeft w:val="0"/>
              <w:marRight w:val="0"/>
              <w:marTop w:val="0"/>
              <w:marBottom w:val="0"/>
              <w:divBdr>
                <w:top w:val="none" w:sz="0" w:space="0" w:color="auto"/>
                <w:left w:val="none" w:sz="0" w:space="0" w:color="auto"/>
                <w:bottom w:val="none" w:sz="0" w:space="0" w:color="auto"/>
                <w:right w:val="none" w:sz="0" w:space="0" w:color="auto"/>
              </w:divBdr>
            </w:div>
            <w:div w:id="13710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6515">
      <w:bodyDiv w:val="1"/>
      <w:marLeft w:val="0"/>
      <w:marRight w:val="0"/>
      <w:marTop w:val="0"/>
      <w:marBottom w:val="0"/>
      <w:divBdr>
        <w:top w:val="none" w:sz="0" w:space="0" w:color="auto"/>
        <w:left w:val="none" w:sz="0" w:space="0" w:color="auto"/>
        <w:bottom w:val="none" w:sz="0" w:space="0" w:color="auto"/>
        <w:right w:val="none" w:sz="0" w:space="0" w:color="auto"/>
      </w:divBdr>
    </w:div>
    <w:div w:id="1391808893">
      <w:bodyDiv w:val="1"/>
      <w:marLeft w:val="0"/>
      <w:marRight w:val="0"/>
      <w:marTop w:val="0"/>
      <w:marBottom w:val="0"/>
      <w:divBdr>
        <w:top w:val="none" w:sz="0" w:space="0" w:color="auto"/>
        <w:left w:val="none" w:sz="0" w:space="0" w:color="auto"/>
        <w:bottom w:val="none" w:sz="0" w:space="0" w:color="auto"/>
        <w:right w:val="none" w:sz="0" w:space="0" w:color="auto"/>
      </w:divBdr>
    </w:div>
    <w:div w:id="1403026118">
      <w:bodyDiv w:val="1"/>
      <w:marLeft w:val="0"/>
      <w:marRight w:val="0"/>
      <w:marTop w:val="0"/>
      <w:marBottom w:val="0"/>
      <w:divBdr>
        <w:top w:val="none" w:sz="0" w:space="0" w:color="auto"/>
        <w:left w:val="none" w:sz="0" w:space="0" w:color="auto"/>
        <w:bottom w:val="none" w:sz="0" w:space="0" w:color="auto"/>
        <w:right w:val="none" w:sz="0" w:space="0" w:color="auto"/>
      </w:divBdr>
    </w:div>
    <w:div w:id="1486118766">
      <w:bodyDiv w:val="1"/>
      <w:marLeft w:val="0"/>
      <w:marRight w:val="0"/>
      <w:marTop w:val="0"/>
      <w:marBottom w:val="0"/>
      <w:divBdr>
        <w:top w:val="none" w:sz="0" w:space="0" w:color="auto"/>
        <w:left w:val="none" w:sz="0" w:space="0" w:color="auto"/>
        <w:bottom w:val="none" w:sz="0" w:space="0" w:color="auto"/>
        <w:right w:val="none" w:sz="0" w:space="0" w:color="auto"/>
      </w:divBdr>
    </w:div>
    <w:div w:id="1587493910">
      <w:bodyDiv w:val="1"/>
      <w:marLeft w:val="0"/>
      <w:marRight w:val="0"/>
      <w:marTop w:val="0"/>
      <w:marBottom w:val="0"/>
      <w:divBdr>
        <w:top w:val="none" w:sz="0" w:space="0" w:color="auto"/>
        <w:left w:val="none" w:sz="0" w:space="0" w:color="auto"/>
        <w:bottom w:val="none" w:sz="0" w:space="0" w:color="auto"/>
        <w:right w:val="none" w:sz="0" w:space="0" w:color="auto"/>
      </w:divBdr>
    </w:div>
    <w:div w:id="1596594863">
      <w:bodyDiv w:val="1"/>
      <w:marLeft w:val="0"/>
      <w:marRight w:val="0"/>
      <w:marTop w:val="0"/>
      <w:marBottom w:val="0"/>
      <w:divBdr>
        <w:top w:val="none" w:sz="0" w:space="0" w:color="auto"/>
        <w:left w:val="none" w:sz="0" w:space="0" w:color="auto"/>
        <w:bottom w:val="none" w:sz="0" w:space="0" w:color="auto"/>
        <w:right w:val="none" w:sz="0" w:space="0" w:color="auto"/>
      </w:divBdr>
    </w:div>
    <w:div w:id="1648821941">
      <w:bodyDiv w:val="1"/>
      <w:marLeft w:val="0"/>
      <w:marRight w:val="0"/>
      <w:marTop w:val="0"/>
      <w:marBottom w:val="0"/>
      <w:divBdr>
        <w:top w:val="none" w:sz="0" w:space="0" w:color="auto"/>
        <w:left w:val="none" w:sz="0" w:space="0" w:color="auto"/>
        <w:bottom w:val="none" w:sz="0" w:space="0" w:color="auto"/>
        <w:right w:val="none" w:sz="0" w:space="0" w:color="auto"/>
      </w:divBdr>
      <w:divsChild>
        <w:div w:id="316343159">
          <w:marLeft w:val="0"/>
          <w:marRight w:val="0"/>
          <w:marTop w:val="0"/>
          <w:marBottom w:val="0"/>
          <w:divBdr>
            <w:top w:val="none" w:sz="0" w:space="0" w:color="auto"/>
            <w:left w:val="none" w:sz="0" w:space="0" w:color="auto"/>
            <w:bottom w:val="none" w:sz="0" w:space="0" w:color="auto"/>
            <w:right w:val="none" w:sz="0" w:space="0" w:color="auto"/>
          </w:divBdr>
          <w:divsChild>
            <w:div w:id="21457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2483">
      <w:bodyDiv w:val="1"/>
      <w:marLeft w:val="0"/>
      <w:marRight w:val="0"/>
      <w:marTop w:val="0"/>
      <w:marBottom w:val="0"/>
      <w:divBdr>
        <w:top w:val="none" w:sz="0" w:space="0" w:color="auto"/>
        <w:left w:val="none" w:sz="0" w:space="0" w:color="auto"/>
        <w:bottom w:val="none" w:sz="0" w:space="0" w:color="auto"/>
        <w:right w:val="none" w:sz="0" w:space="0" w:color="auto"/>
      </w:divBdr>
    </w:div>
    <w:div w:id="1687516857">
      <w:bodyDiv w:val="1"/>
      <w:marLeft w:val="0"/>
      <w:marRight w:val="0"/>
      <w:marTop w:val="0"/>
      <w:marBottom w:val="0"/>
      <w:divBdr>
        <w:top w:val="none" w:sz="0" w:space="0" w:color="auto"/>
        <w:left w:val="none" w:sz="0" w:space="0" w:color="auto"/>
        <w:bottom w:val="none" w:sz="0" w:space="0" w:color="auto"/>
        <w:right w:val="none" w:sz="0" w:space="0" w:color="auto"/>
      </w:divBdr>
      <w:divsChild>
        <w:div w:id="2079278798">
          <w:marLeft w:val="0"/>
          <w:marRight w:val="0"/>
          <w:marTop w:val="0"/>
          <w:marBottom w:val="0"/>
          <w:divBdr>
            <w:top w:val="none" w:sz="0" w:space="0" w:color="auto"/>
            <w:left w:val="none" w:sz="0" w:space="0" w:color="auto"/>
            <w:bottom w:val="none" w:sz="0" w:space="0" w:color="auto"/>
            <w:right w:val="none" w:sz="0" w:space="0" w:color="auto"/>
          </w:divBdr>
          <w:divsChild>
            <w:div w:id="1838114903">
              <w:marLeft w:val="0"/>
              <w:marRight w:val="0"/>
              <w:marTop w:val="0"/>
              <w:marBottom w:val="0"/>
              <w:divBdr>
                <w:top w:val="none" w:sz="0" w:space="0" w:color="auto"/>
                <w:left w:val="none" w:sz="0" w:space="0" w:color="auto"/>
                <w:bottom w:val="none" w:sz="0" w:space="0" w:color="auto"/>
                <w:right w:val="none" w:sz="0" w:space="0" w:color="auto"/>
              </w:divBdr>
            </w:div>
            <w:div w:id="1731923157">
              <w:marLeft w:val="0"/>
              <w:marRight w:val="0"/>
              <w:marTop w:val="0"/>
              <w:marBottom w:val="0"/>
              <w:divBdr>
                <w:top w:val="none" w:sz="0" w:space="0" w:color="auto"/>
                <w:left w:val="none" w:sz="0" w:space="0" w:color="auto"/>
                <w:bottom w:val="none" w:sz="0" w:space="0" w:color="auto"/>
                <w:right w:val="none" w:sz="0" w:space="0" w:color="auto"/>
              </w:divBdr>
            </w:div>
            <w:div w:id="1258903993">
              <w:marLeft w:val="0"/>
              <w:marRight w:val="0"/>
              <w:marTop w:val="0"/>
              <w:marBottom w:val="0"/>
              <w:divBdr>
                <w:top w:val="none" w:sz="0" w:space="0" w:color="auto"/>
                <w:left w:val="none" w:sz="0" w:space="0" w:color="auto"/>
                <w:bottom w:val="none" w:sz="0" w:space="0" w:color="auto"/>
                <w:right w:val="none" w:sz="0" w:space="0" w:color="auto"/>
              </w:divBdr>
            </w:div>
            <w:div w:id="770052787">
              <w:marLeft w:val="0"/>
              <w:marRight w:val="0"/>
              <w:marTop w:val="0"/>
              <w:marBottom w:val="0"/>
              <w:divBdr>
                <w:top w:val="none" w:sz="0" w:space="0" w:color="auto"/>
                <w:left w:val="none" w:sz="0" w:space="0" w:color="auto"/>
                <w:bottom w:val="none" w:sz="0" w:space="0" w:color="auto"/>
                <w:right w:val="none" w:sz="0" w:space="0" w:color="auto"/>
              </w:divBdr>
            </w:div>
            <w:div w:id="16100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5218">
      <w:bodyDiv w:val="1"/>
      <w:marLeft w:val="0"/>
      <w:marRight w:val="0"/>
      <w:marTop w:val="0"/>
      <w:marBottom w:val="0"/>
      <w:divBdr>
        <w:top w:val="none" w:sz="0" w:space="0" w:color="auto"/>
        <w:left w:val="none" w:sz="0" w:space="0" w:color="auto"/>
        <w:bottom w:val="none" w:sz="0" w:space="0" w:color="auto"/>
        <w:right w:val="none" w:sz="0" w:space="0" w:color="auto"/>
      </w:divBdr>
      <w:divsChild>
        <w:div w:id="2041468089">
          <w:marLeft w:val="0"/>
          <w:marRight w:val="0"/>
          <w:marTop w:val="0"/>
          <w:marBottom w:val="0"/>
          <w:divBdr>
            <w:top w:val="none" w:sz="0" w:space="0" w:color="auto"/>
            <w:left w:val="none" w:sz="0" w:space="0" w:color="auto"/>
            <w:bottom w:val="none" w:sz="0" w:space="0" w:color="auto"/>
            <w:right w:val="none" w:sz="0" w:space="0" w:color="auto"/>
          </w:divBdr>
          <w:divsChild>
            <w:div w:id="238515580">
              <w:marLeft w:val="0"/>
              <w:marRight w:val="0"/>
              <w:marTop w:val="0"/>
              <w:marBottom w:val="0"/>
              <w:divBdr>
                <w:top w:val="none" w:sz="0" w:space="0" w:color="auto"/>
                <w:left w:val="none" w:sz="0" w:space="0" w:color="auto"/>
                <w:bottom w:val="none" w:sz="0" w:space="0" w:color="auto"/>
                <w:right w:val="none" w:sz="0" w:space="0" w:color="auto"/>
              </w:divBdr>
            </w:div>
            <w:div w:id="1161234012">
              <w:marLeft w:val="0"/>
              <w:marRight w:val="0"/>
              <w:marTop w:val="0"/>
              <w:marBottom w:val="0"/>
              <w:divBdr>
                <w:top w:val="none" w:sz="0" w:space="0" w:color="auto"/>
                <w:left w:val="none" w:sz="0" w:space="0" w:color="auto"/>
                <w:bottom w:val="none" w:sz="0" w:space="0" w:color="auto"/>
                <w:right w:val="none" w:sz="0" w:space="0" w:color="auto"/>
              </w:divBdr>
            </w:div>
            <w:div w:id="285936427">
              <w:marLeft w:val="0"/>
              <w:marRight w:val="0"/>
              <w:marTop w:val="0"/>
              <w:marBottom w:val="0"/>
              <w:divBdr>
                <w:top w:val="none" w:sz="0" w:space="0" w:color="auto"/>
                <w:left w:val="none" w:sz="0" w:space="0" w:color="auto"/>
                <w:bottom w:val="none" w:sz="0" w:space="0" w:color="auto"/>
                <w:right w:val="none" w:sz="0" w:space="0" w:color="auto"/>
              </w:divBdr>
            </w:div>
            <w:div w:id="2112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749">
      <w:bodyDiv w:val="1"/>
      <w:marLeft w:val="0"/>
      <w:marRight w:val="0"/>
      <w:marTop w:val="0"/>
      <w:marBottom w:val="0"/>
      <w:divBdr>
        <w:top w:val="none" w:sz="0" w:space="0" w:color="auto"/>
        <w:left w:val="none" w:sz="0" w:space="0" w:color="auto"/>
        <w:bottom w:val="none" w:sz="0" w:space="0" w:color="auto"/>
        <w:right w:val="none" w:sz="0" w:space="0" w:color="auto"/>
      </w:divBdr>
    </w:div>
    <w:div w:id="1883244010">
      <w:bodyDiv w:val="1"/>
      <w:marLeft w:val="0"/>
      <w:marRight w:val="0"/>
      <w:marTop w:val="0"/>
      <w:marBottom w:val="0"/>
      <w:divBdr>
        <w:top w:val="none" w:sz="0" w:space="0" w:color="auto"/>
        <w:left w:val="none" w:sz="0" w:space="0" w:color="auto"/>
        <w:bottom w:val="none" w:sz="0" w:space="0" w:color="auto"/>
        <w:right w:val="none" w:sz="0" w:space="0" w:color="auto"/>
      </w:divBdr>
    </w:div>
    <w:div w:id="1921257161">
      <w:bodyDiv w:val="1"/>
      <w:marLeft w:val="0"/>
      <w:marRight w:val="0"/>
      <w:marTop w:val="0"/>
      <w:marBottom w:val="0"/>
      <w:divBdr>
        <w:top w:val="none" w:sz="0" w:space="0" w:color="auto"/>
        <w:left w:val="none" w:sz="0" w:space="0" w:color="auto"/>
        <w:bottom w:val="none" w:sz="0" w:space="0" w:color="auto"/>
        <w:right w:val="none" w:sz="0" w:space="0" w:color="auto"/>
      </w:divBdr>
      <w:divsChild>
        <w:div w:id="840509105">
          <w:marLeft w:val="0"/>
          <w:marRight w:val="0"/>
          <w:marTop w:val="0"/>
          <w:marBottom w:val="0"/>
          <w:divBdr>
            <w:top w:val="none" w:sz="0" w:space="0" w:color="auto"/>
            <w:left w:val="none" w:sz="0" w:space="0" w:color="auto"/>
            <w:bottom w:val="none" w:sz="0" w:space="0" w:color="auto"/>
            <w:right w:val="none" w:sz="0" w:space="0" w:color="auto"/>
          </w:divBdr>
          <w:divsChild>
            <w:div w:id="220481457">
              <w:marLeft w:val="0"/>
              <w:marRight w:val="0"/>
              <w:marTop w:val="0"/>
              <w:marBottom w:val="0"/>
              <w:divBdr>
                <w:top w:val="none" w:sz="0" w:space="0" w:color="auto"/>
                <w:left w:val="none" w:sz="0" w:space="0" w:color="auto"/>
                <w:bottom w:val="none" w:sz="0" w:space="0" w:color="auto"/>
                <w:right w:val="none" w:sz="0" w:space="0" w:color="auto"/>
              </w:divBdr>
            </w:div>
            <w:div w:id="1985507841">
              <w:marLeft w:val="0"/>
              <w:marRight w:val="0"/>
              <w:marTop w:val="0"/>
              <w:marBottom w:val="0"/>
              <w:divBdr>
                <w:top w:val="none" w:sz="0" w:space="0" w:color="auto"/>
                <w:left w:val="none" w:sz="0" w:space="0" w:color="auto"/>
                <w:bottom w:val="none" w:sz="0" w:space="0" w:color="auto"/>
                <w:right w:val="none" w:sz="0" w:space="0" w:color="auto"/>
              </w:divBdr>
            </w:div>
            <w:div w:id="797992457">
              <w:marLeft w:val="0"/>
              <w:marRight w:val="0"/>
              <w:marTop w:val="0"/>
              <w:marBottom w:val="0"/>
              <w:divBdr>
                <w:top w:val="none" w:sz="0" w:space="0" w:color="auto"/>
                <w:left w:val="none" w:sz="0" w:space="0" w:color="auto"/>
                <w:bottom w:val="none" w:sz="0" w:space="0" w:color="auto"/>
                <w:right w:val="none" w:sz="0" w:space="0" w:color="auto"/>
              </w:divBdr>
            </w:div>
            <w:div w:id="361444691">
              <w:marLeft w:val="0"/>
              <w:marRight w:val="0"/>
              <w:marTop w:val="0"/>
              <w:marBottom w:val="0"/>
              <w:divBdr>
                <w:top w:val="none" w:sz="0" w:space="0" w:color="auto"/>
                <w:left w:val="none" w:sz="0" w:space="0" w:color="auto"/>
                <w:bottom w:val="none" w:sz="0" w:space="0" w:color="auto"/>
                <w:right w:val="none" w:sz="0" w:space="0" w:color="auto"/>
              </w:divBdr>
            </w:div>
            <w:div w:id="1252857697">
              <w:marLeft w:val="0"/>
              <w:marRight w:val="0"/>
              <w:marTop w:val="0"/>
              <w:marBottom w:val="0"/>
              <w:divBdr>
                <w:top w:val="none" w:sz="0" w:space="0" w:color="auto"/>
                <w:left w:val="none" w:sz="0" w:space="0" w:color="auto"/>
                <w:bottom w:val="none" w:sz="0" w:space="0" w:color="auto"/>
                <w:right w:val="none" w:sz="0" w:space="0" w:color="auto"/>
              </w:divBdr>
            </w:div>
            <w:div w:id="2010523754">
              <w:marLeft w:val="0"/>
              <w:marRight w:val="0"/>
              <w:marTop w:val="0"/>
              <w:marBottom w:val="0"/>
              <w:divBdr>
                <w:top w:val="none" w:sz="0" w:space="0" w:color="auto"/>
                <w:left w:val="none" w:sz="0" w:space="0" w:color="auto"/>
                <w:bottom w:val="none" w:sz="0" w:space="0" w:color="auto"/>
                <w:right w:val="none" w:sz="0" w:space="0" w:color="auto"/>
              </w:divBdr>
            </w:div>
            <w:div w:id="1122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3546">
      <w:bodyDiv w:val="1"/>
      <w:marLeft w:val="0"/>
      <w:marRight w:val="0"/>
      <w:marTop w:val="0"/>
      <w:marBottom w:val="0"/>
      <w:divBdr>
        <w:top w:val="none" w:sz="0" w:space="0" w:color="auto"/>
        <w:left w:val="none" w:sz="0" w:space="0" w:color="auto"/>
        <w:bottom w:val="none" w:sz="0" w:space="0" w:color="auto"/>
        <w:right w:val="none" w:sz="0" w:space="0" w:color="auto"/>
      </w:divBdr>
      <w:divsChild>
        <w:div w:id="1045980193">
          <w:marLeft w:val="0"/>
          <w:marRight w:val="0"/>
          <w:marTop w:val="0"/>
          <w:marBottom w:val="0"/>
          <w:divBdr>
            <w:top w:val="none" w:sz="0" w:space="0" w:color="auto"/>
            <w:left w:val="none" w:sz="0" w:space="0" w:color="auto"/>
            <w:bottom w:val="none" w:sz="0" w:space="0" w:color="auto"/>
            <w:right w:val="none" w:sz="0" w:space="0" w:color="auto"/>
          </w:divBdr>
          <w:divsChild>
            <w:div w:id="11782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814">
      <w:bodyDiv w:val="1"/>
      <w:marLeft w:val="0"/>
      <w:marRight w:val="0"/>
      <w:marTop w:val="0"/>
      <w:marBottom w:val="0"/>
      <w:divBdr>
        <w:top w:val="none" w:sz="0" w:space="0" w:color="auto"/>
        <w:left w:val="none" w:sz="0" w:space="0" w:color="auto"/>
        <w:bottom w:val="none" w:sz="0" w:space="0" w:color="auto"/>
        <w:right w:val="none" w:sz="0" w:space="0" w:color="auto"/>
      </w:divBdr>
      <w:divsChild>
        <w:div w:id="1481118207">
          <w:marLeft w:val="0"/>
          <w:marRight w:val="0"/>
          <w:marTop w:val="0"/>
          <w:marBottom w:val="0"/>
          <w:divBdr>
            <w:top w:val="none" w:sz="0" w:space="0" w:color="auto"/>
            <w:left w:val="none" w:sz="0" w:space="0" w:color="auto"/>
            <w:bottom w:val="none" w:sz="0" w:space="0" w:color="auto"/>
            <w:right w:val="none" w:sz="0" w:space="0" w:color="auto"/>
          </w:divBdr>
          <w:divsChild>
            <w:div w:id="1878816936">
              <w:marLeft w:val="0"/>
              <w:marRight w:val="0"/>
              <w:marTop w:val="0"/>
              <w:marBottom w:val="0"/>
              <w:divBdr>
                <w:top w:val="none" w:sz="0" w:space="0" w:color="auto"/>
                <w:left w:val="none" w:sz="0" w:space="0" w:color="auto"/>
                <w:bottom w:val="none" w:sz="0" w:space="0" w:color="auto"/>
                <w:right w:val="none" w:sz="0" w:space="0" w:color="auto"/>
              </w:divBdr>
            </w:div>
            <w:div w:id="16921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697">
      <w:bodyDiv w:val="1"/>
      <w:marLeft w:val="0"/>
      <w:marRight w:val="0"/>
      <w:marTop w:val="0"/>
      <w:marBottom w:val="0"/>
      <w:divBdr>
        <w:top w:val="none" w:sz="0" w:space="0" w:color="auto"/>
        <w:left w:val="none" w:sz="0" w:space="0" w:color="auto"/>
        <w:bottom w:val="none" w:sz="0" w:space="0" w:color="auto"/>
        <w:right w:val="none" w:sz="0" w:space="0" w:color="auto"/>
      </w:divBdr>
      <w:divsChild>
        <w:div w:id="1043289604">
          <w:marLeft w:val="0"/>
          <w:marRight w:val="0"/>
          <w:marTop w:val="0"/>
          <w:marBottom w:val="0"/>
          <w:divBdr>
            <w:top w:val="none" w:sz="0" w:space="0" w:color="auto"/>
            <w:left w:val="none" w:sz="0" w:space="0" w:color="auto"/>
            <w:bottom w:val="none" w:sz="0" w:space="0" w:color="auto"/>
            <w:right w:val="none" w:sz="0" w:space="0" w:color="auto"/>
          </w:divBdr>
          <w:divsChild>
            <w:div w:id="1860466146">
              <w:marLeft w:val="0"/>
              <w:marRight w:val="0"/>
              <w:marTop w:val="0"/>
              <w:marBottom w:val="0"/>
              <w:divBdr>
                <w:top w:val="none" w:sz="0" w:space="0" w:color="auto"/>
                <w:left w:val="none" w:sz="0" w:space="0" w:color="auto"/>
                <w:bottom w:val="none" w:sz="0" w:space="0" w:color="auto"/>
                <w:right w:val="none" w:sz="0" w:space="0" w:color="auto"/>
              </w:divBdr>
            </w:div>
            <w:div w:id="161699423">
              <w:marLeft w:val="0"/>
              <w:marRight w:val="0"/>
              <w:marTop w:val="0"/>
              <w:marBottom w:val="0"/>
              <w:divBdr>
                <w:top w:val="none" w:sz="0" w:space="0" w:color="auto"/>
                <w:left w:val="none" w:sz="0" w:space="0" w:color="auto"/>
                <w:bottom w:val="none" w:sz="0" w:space="0" w:color="auto"/>
                <w:right w:val="none" w:sz="0" w:space="0" w:color="auto"/>
              </w:divBdr>
            </w:div>
            <w:div w:id="270434185">
              <w:marLeft w:val="0"/>
              <w:marRight w:val="0"/>
              <w:marTop w:val="0"/>
              <w:marBottom w:val="0"/>
              <w:divBdr>
                <w:top w:val="none" w:sz="0" w:space="0" w:color="auto"/>
                <w:left w:val="none" w:sz="0" w:space="0" w:color="auto"/>
                <w:bottom w:val="none" w:sz="0" w:space="0" w:color="auto"/>
                <w:right w:val="none" w:sz="0" w:space="0" w:color="auto"/>
              </w:divBdr>
            </w:div>
            <w:div w:id="1367098110">
              <w:marLeft w:val="0"/>
              <w:marRight w:val="0"/>
              <w:marTop w:val="0"/>
              <w:marBottom w:val="0"/>
              <w:divBdr>
                <w:top w:val="none" w:sz="0" w:space="0" w:color="auto"/>
                <w:left w:val="none" w:sz="0" w:space="0" w:color="auto"/>
                <w:bottom w:val="none" w:sz="0" w:space="0" w:color="auto"/>
                <w:right w:val="none" w:sz="0" w:space="0" w:color="auto"/>
              </w:divBdr>
            </w:div>
            <w:div w:id="922832172">
              <w:marLeft w:val="0"/>
              <w:marRight w:val="0"/>
              <w:marTop w:val="0"/>
              <w:marBottom w:val="0"/>
              <w:divBdr>
                <w:top w:val="none" w:sz="0" w:space="0" w:color="auto"/>
                <w:left w:val="none" w:sz="0" w:space="0" w:color="auto"/>
                <w:bottom w:val="none" w:sz="0" w:space="0" w:color="auto"/>
                <w:right w:val="none" w:sz="0" w:space="0" w:color="auto"/>
              </w:divBdr>
            </w:div>
            <w:div w:id="821852561">
              <w:marLeft w:val="0"/>
              <w:marRight w:val="0"/>
              <w:marTop w:val="0"/>
              <w:marBottom w:val="0"/>
              <w:divBdr>
                <w:top w:val="none" w:sz="0" w:space="0" w:color="auto"/>
                <w:left w:val="none" w:sz="0" w:space="0" w:color="auto"/>
                <w:bottom w:val="none" w:sz="0" w:space="0" w:color="auto"/>
                <w:right w:val="none" w:sz="0" w:space="0" w:color="auto"/>
              </w:divBdr>
            </w:div>
            <w:div w:id="17160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840">
      <w:bodyDiv w:val="1"/>
      <w:marLeft w:val="0"/>
      <w:marRight w:val="0"/>
      <w:marTop w:val="0"/>
      <w:marBottom w:val="0"/>
      <w:divBdr>
        <w:top w:val="none" w:sz="0" w:space="0" w:color="auto"/>
        <w:left w:val="none" w:sz="0" w:space="0" w:color="auto"/>
        <w:bottom w:val="none" w:sz="0" w:space="0" w:color="auto"/>
        <w:right w:val="none" w:sz="0" w:space="0" w:color="auto"/>
      </w:divBdr>
      <w:divsChild>
        <w:div w:id="171458684">
          <w:marLeft w:val="0"/>
          <w:marRight w:val="0"/>
          <w:marTop w:val="0"/>
          <w:marBottom w:val="0"/>
          <w:divBdr>
            <w:top w:val="none" w:sz="0" w:space="0" w:color="auto"/>
            <w:left w:val="none" w:sz="0" w:space="0" w:color="auto"/>
            <w:bottom w:val="none" w:sz="0" w:space="0" w:color="auto"/>
            <w:right w:val="none" w:sz="0" w:space="0" w:color="auto"/>
          </w:divBdr>
          <w:divsChild>
            <w:div w:id="18767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hyperlink" Target="https://sinhvientot.net/asp-net-core-buoc-dot-pha-trong-cong-nghe-net/" TargetMode="External"/><Relationship Id="rId50" Type="http://schemas.openxmlformats.org/officeDocument/2006/relationships/hyperlink" Target="https://tedu.com.vn/lap-trinh-aspnet-core/xay-dung-ung-dung-aspnet-core-mvc-dau-tien-225.html" TargetMode="External"/><Relationship Id="rId55" Type="http://schemas.openxmlformats.org/officeDocument/2006/relationships/hyperlink" Target="https://monamedia.co/mvc-la-gi-ung-dung-cua-mo-hinh-mvc-trong-lap-tri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crosoft.com/en-in/sql-server/sql-server-download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jpeg"/><Relationship Id="rId54" Type="http://schemas.openxmlformats.org/officeDocument/2006/relationships/hyperlink" Target="https://kb.pavietnam.vn/so-sanh-giua-net-framework-va-net-co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ryshin.vn/"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sinhvientot.net/khi-nao-nen-su-dung-net-core-va-net-framework/" TargetMode="External"/><Relationship Id="rId58" Type="http://schemas.openxmlformats.org/officeDocument/2006/relationships/hyperlink" Target="https://tuhocict.com/cai-dat-moi-truong-va-cong-cu-cho-aspnet-co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adcvietnam.net/tai-sao-nen-chon-thiet-ke-website-bang-ngon-ngu-aspnet-tai-adc" TargetMode="External"/><Relationship Id="rId57" Type="http://schemas.openxmlformats.org/officeDocument/2006/relationships/hyperlink" Target="https://tedu.com.vn/lap-trinh-aspnet-core/cai-dat-va-cau-hinh-moi-truong-phat-trien-aspnet-core-204.html"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adminmart.com/src/html/index.html" TargetMode="External"/><Relationship Id="rId52" Type="http://schemas.openxmlformats.org/officeDocument/2006/relationships/hyperlink" Target="https://tedu.com.vn/lap-trinh-aspnet-core/gioi-thieu-ve-aspnet-core-203.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tnet.microsoft.com/downloa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docs.microsoft.com/en-us/sql/ssms/sql-server-management-studio-ssms?view=sql-server-ver15" TargetMode="External"/><Relationship Id="rId56" Type="http://schemas.openxmlformats.org/officeDocument/2006/relationships/hyperlink" Target="https://sinhvientot.net/asp-net-core-mvc-tong-quan-ve-asp-net-core-mvc/" TargetMode="External"/><Relationship Id="rId8" Type="http://schemas.openxmlformats.org/officeDocument/2006/relationships/image" Target="media/image1.jpeg"/><Relationship Id="rId51" Type="http://schemas.openxmlformats.org/officeDocument/2006/relationships/hyperlink" Target="https://topdev.vn/blog/asp-net-core-la-g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localhost:50001/Login" TargetMode="External"/><Relationship Id="rId46" Type="http://schemas.openxmlformats.org/officeDocument/2006/relationships/hyperlink" Target="https://thuthuatmarketing.com/digital-marketing/website/tai-sao-doanh-nghiep-can-phai-co-website"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Office\BaoCa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C29C1-07FF-4759-A38F-5E0EC107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BaoCao.dot</Template>
  <TotalTime>817</TotalTime>
  <Pages>43</Pages>
  <Words>5832</Words>
  <Characters>33243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1</vt:lpstr>
    </vt:vector>
  </TitlesOfParts>
  <Company>home</Company>
  <LinksUpToDate>false</LinksUpToDate>
  <CharactersWithSpaces>38998</CharactersWithSpaces>
  <SharedDoc>false</SharedDoc>
  <HLinks>
    <vt:vector size="360" baseType="variant">
      <vt:variant>
        <vt:i4>2883638</vt:i4>
      </vt:variant>
      <vt:variant>
        <vt:i4>429</vt:i4>
      </vt:variant>
      <vt:variant>
        <vt:i4>0</vt:i4>
      </vt:variant>
      <vt:variant>
        <vt:i4>5</vt:i4>
      </vt:variant>
      <vt:variant>
        <vt:lpwstr>http://www.opencv.com/</vt:lpwstr>
      </vt:variant>
      <vt:variant>
        <vt:lpwstr/>
      </vt:variant>
      <vt:variant>
        <vt:i4>2359344</vt:i4>
      </vt:variant>
      <vt:variant>
        <vt:i4>426</vt:i4>
      </vt:variant>
      <vt:variant>
        <vt:i4>0</vt:i4>
      </vt:variant>
      <vt:variant>
        <vt:i4>5</vt:i4>
      </vt:variant>
      <vt:variant>
        <vt:lpwstr>http://www.emgucv.com/</vt:lpwstr>
      </vt:variant>
      <vt:variant>
        <vt:lpwstr/>
      </vt:variant>
      <vt:variant>
        <vt:i4>393306</vt:i4>
      </vt:variant>
      <vt:variant>
        <vt:i4>423</vt:i4>
      </vt:variant>
      <vt:variant>
        <vt:i4>0</vt:i4>
      </vt:variant>
      <vt:variant>
        <vt:i4>5</vt:i4>
      </vt:variant>
      <vt:variant>
        <vt:lpwstr>http://yann.lecun.com/exdb/mnist/</vt:lpwstr>
      </vt:variant>
      <vt:variant>
        <vt:lpwstr/>
      </vt:variant>
      <vt:variant>
        <vt:i4>1048630</vt:i4>
      </vt:variant>
      <vt:variant>
        <vt:i4>340</vt:i4>
      </vt:variant>
      <vt:variant>
        <vt:i4>0</vt:i4>
      </vt:variant>
      <vt:variant>
        <vt:i4>5</vt:i4>
      </vt:variant>
      <vt:variant>
        <vt:lpwstr/>
      </vt:variant>
      <vt:variant>
        <vt:lpwstr>_Toc494719703</vt:lpwstr>
      </vt:variant>
      <vt:variant>
        <vt:i4>1048630</vt:i4>
      </vt:variant>
      <vt:variant>
        <vt:i4>334</vt:i4>
      </vt:variant>
      <vt:variant>
        <vt:i4>0</vt:i4>
      </vt:variant>
      <vt:variant>
        <vt:i4>5</vt:i4>
      </vt:variant>
      <vt:variant>
        <vt:lpwstr/>
      </vt:variant>
      <vt:variant>
        <vt:lpwstr>_Toc494719702</vt:lpwstr>
      </vt:variant>
      <vt:variant>
        <vt:i4>1048630</vt:i4>
      </vt:variant>
      <vt:variant>
        <vt:i4>328</vt:i4>
      </vt:variant>
      <vt:variant>
        <vt:i4>0</vt:i4>
      </vt:variant>
      <vt:variant>
        <vt:i4>5</vt:i4>
      </vt:variant>
      <vt:variant>
        <vt:lpwstr/>
      </vt:variant>
      <vt:variant>
        <vt:lpwstr>_Toc494719701</vt:lpwstr>
      </vt:variant>
      <vt:variant>
        <vt:i4>1048630</vt:i4>
      </vt:variant>
      <vt:variant>
        <vt:i4>322</vt:i4>
      </vt:variant>
      <vt:variant>
        <vt:i4>0</vt:i4>
      </vt:variant>
      <vt:variant>
        <vt:i4>5</vt:i4>
      </vt:variant>
      <vt:variant>
        <vt:lpwstr/>
      </vt:variant>
      <vt:variant>
        <vt:lpwstr>_Toc494719700</vt:lpwstr>
      </vt:variant>
      <vt:variant>
        <vt:i4>1638455</vt:i4>
      </vt:variant>
      <vt:variant>
        <vt:i4>316</vt:i4>
      </vt:variant>
      <vt:variant>
        <vt:i4>0</vt:i4>
      </vt:variant>
      <vt:variant>
        <vt:i4>5</vt:i4>
      </vt:variant>
      <vt:variant>
        <vt:lpwstr/>
      </vt:variant>
      <vt:variant>
        <vt:lpwstr>_Toc494719699</vt:lpwstr>
      </vt:variant>
      <vt:variant>
        <vt:i4>1638455</vt:i4>
      </vt:variant>
      <vt:variant>
        <vt:i4>310</vt:i4>
      </vt:variant>
      <vt:variant>
        <vt:i4>0</vt:i4>
      </vt:variant>
      <vt:variant>
        <vt:i4>5</vt:i4>
      </vt:variant>
      <vt:variant>
        <vt:lpwstr/>
      </vt:variant>
      <vt:variant>
        <vt:lpwstr>_Toc494719698</vt:lpwstr>
      </vt:variant>
      <vt:variant>
        <vt:i4>1638455</vt:i4>
      </vt:variant>
      <vt:variant>
        <vt:i4>304</vt:i4>
      </vt:variant>
      <vt:variant>
        <vt:i4>0</vt:i4>
      </vt:variant>
      <vt:variant>
        <vt:i4>5</vt:i4>
      </vt:variant>
      <vt:variant>
        <vt:lpwstr/>
      </vt:variant>
      <vt:variant>
        <vt:lpwstr>_Toc494719697</vt:lpwstr>
      </vt:variant>
      <vt:variant>
        <vt:i4>1638455</vt:i4>
      </vt:variant>
      <vt:variant>
        <vt:i4>298</vt:i4>
      </vt:variant>
      <vt:variant>
        <vt:i4>0</vt:i4>
      </vt:variant>
      <vt:variant>
        <vt:i4>5</vt:i4>
      </vt:variant>
      <vt:variant>
        <vt:lpwstr/>
      </vt:variant>
      <vt:variant>
        <vt:lpwstr>_Toc494719696</vt:lpwstr>
      </vt:variant>
      <vt:variant>
        <vt:i4>1638455</vt:i4>
      </vt:variant>
      <vt:variant>
        <vt:i4>292</vt:i4>
      </vt:variant>
      <vt:variant>
        <vt:i4>0</vt:i4>
      </vt:variant>
      <vt:variant>
        <vt:i4>5</vt:i4>
      </vt:variant>
      <vt:variant>
        <vt:lpwstr/>
      </vt:variant>
      <vt:variant>
        <vt:lpwstr>_Toc494719695</vt:lpwstr>
      </vt:variant>
      <vt:variant>
        <vt:i4>1638455</vt:i4>
      </vt:variant>
      <vt:variant>
        <vt:i4>286</vt:i4>
      </vt:variant>
      <vt:variant>
        <vt:i4>0</vt:i4>
      </vt:variant>
      <vt:variant>
        <vt:i4>5</vt:i4>
      </vt:variant>
      <vt:variant>
        <vt:lpwstr/>
      </vt:variant>
      <vt:variant>
        <vt:lpwstr>_Toc494719694</vt:lpwstr>
      </vt:variant>
      <vt:variant>
        <vt:i4>1638455</vt:i4>
      </vt:variant>
      <vt:variant>
        <vt:i4>280</vt:i4>
      </vt:variant>
      <vt:variant>
        <vt:i4>0</vt:i4>
      </vt:variant>
      <vt:variant>
        <vt:i4>5</vt:i4>
      </vt:variant>
      <vt:variant>
        <vt:lpwstr/>
      </vt:variant>
      <vt:variant>
        <vt:lpwstr>_Toc494719693</vt:lpwstr>
      </vt:variant>
      <vt:variant>
        <vt:i4>1638455</vt:i4>
      </vt:variant>
      <vt:variant>
        <vt:i4>274</vt:i4>
      </vt:variant>
      <vt:variant>
        <vt:i4>0</vt:i4>
      </vt:variant>
      <vt:variant>
        <vt:i4>5</vt:i4>
      </vt:variant>
      <vt:variant>
        <vt:lpwstr/>
      </vt:variant>
      <vt:variant>
        <vt:lpwstr>_Toc494719692</vt:lpwstr>
      </vt:variant>
      <vt:variant>
        <vt:i4>1638455</vt:i4>
      </vt:variant>
      <vt:variant>
        <vt:i4>268</vt:i4>
      </vt:variant>
      <vt:variant>
        <vt:i4>0</vt:i4>
      </vt:variant>
      <vt:variant>
        <vt:i4>5</vt:i4>
      </vt:variant>
      <vt:variant>
        <vt:lpwstr/>
      </vt:variant>
      <vt:variant>
        <vt:lpwstr>_Toc494719691</vt:lpwstr>
      </vt:variant>
      <vt:variant>
        <vt:i4>1638455</vt:i4>
      </vt:variant>
      <vt:variant>
        <vt:i4>262</vt:i4>
      </vt:variant>
      <vt:variant>
        <vt:i4>0</vt:i4>
      </vt:variant>
      <vt:variant>
        <vt:i4>5</vt:i4>
      </vt:variant>
      <vt:variant>
        <vt:lpwstr/>
      </vt:variant>
      <vt:variant>
        <vt:lpwstr>_Toc494719690</vt:lpwstr>
      </vt:variant>
      <vt:variant>
        <vt:i4>1572919</vt:i4>
      </vt:variant>
      <vt:variant>
        <vt:i4>256</vt:i4>
      </vt:variant>
      <vt:variant>
        <vt:i4>0</vt:i4>
      </vt:variant>
      <vt:variant>
        <vt:i4>5</vt:i4>
      </vt:variant>
      <vt:variant>
        <vt:lpwstr/>
      </vt:variant>
      <vt:variant>
        <vt:lpwstr>_Toc494719689</vt:lpwstr>
      </vt:variant>
      <vt:variant>
        <vt:i4>1572919</vt:i4>
      </vt:variant>
      <vt:variant>
        <vt:i4>250</vt:i4>
      </vt:variant>
      <vt:variant>
        <vt:i4>0</vt:i4>
      </vt:variant>
      <vt:variant>
        <vt:i4>5</vt:i4>
      </vt:variant>
      <vt:variant>
        <vt:lpwstr/>
      </vt:variant>
      <vt:variant>
        <vt:lpwstr>_Toc494719688</vt:lpwstr>
      </vt:variant>
      <vt:variant>
        <vt:i4>1572919</vt:i4>
      </vt:variant>
      <vt:variant>
        <vt:i4>244</vt:i4>
      </vt:variant>
      <vt:variant>
        <vt:i4>0</vt:i4>
      </vt:variant>
      <vt:variant>
        <vt:i4>5</vt:i4>
      </vt:variant>
      <vt:variant>
        <vt:lpwstr/>
      </vt:variant>
      <vt:variant>
        <vt:lpwstr>_Toc494719687</vt:lpwstr>
      </vt:variant>
      <vt:variant>
        <vt:i4>1572919</vt:i4>
      </vt:variant>
      <vt:variant>
        <vt:i4>238</vt:i4>
      </vt:variant>
      <vt:variant>
        <vt:i4>0</vt:i4>
      </vt:variant>
      <vt:variant>
        <vt:i4>5</vt:i4>
      </vt:variant>
      <vt:variant>
        <vt:lpwstr/>
      </vt:variant>
      <vt:variant>
        <vt:lpwstr>_Toc494719686</vt:lpwstr>
      </vt:variant>
      <vt:variant>
        <vt:i4>1572919</vt:i4>
      </vt:variant>
      <vt:variant>
        <vt:i4>232</vt:i4>
      </vt:variant>
      <vt:variant>
        <vt:i4>0</vt:i4>
      </vt:variant>
      <vt:variant>
        <vt:i4>5</vt:i4>
      </vt:variant>
      <vt:variant>
        <vt:lpwstr/>
      </vt:variant>
      <vt:variant>
        <vt:lpwstr>_Toc494719685</vt:lpwstr>
      </vt:variant>
      <vt:variant>
        <vt:i4>1572919</vt:i4>
      </vt:variant>
      <vt:variant>
        <vt:i4>226</vt:i4>
      </vt:variant>
      <vt:variant>
        <vt:i4>0</vt:i4>
      </vt:variant>
      <vt:variant>
        <vt:i4>5</vt:i4>
      </vt:variant>
      <vt:variant>
        <vt:lpwstr/>
      </vt:variant>
      <vt:variant>
        <vt:lpwstr>_Toc494719684</vt:lpwstr>
      </vt:variant>
      <vt:variant>
        <vt:i4>1572919</vt:i4>
      </vt:variant>
      <vt:variant>
        <vt:i4>220</vt:i4>
      </vt:variant>
      <vt:variant>
        <vt:i4>0</vt:i4>
      </vt:variant>
      <vt:variant>
        <vt:i4>5</vt:i4>
      </vt:variant>
      <vt:variant>
        <vt:lpwstr/>
      </vt:variant>
      <vt:variant>
        <vt:lpwstr>_Toc494719683</vt:lpwstr>
      </vt:variant>
      <vt:variant>
        <vt:i4>1572919</vt:i4>
      </vt:variant>
      <vt:variant>
        <vt:i4>214</vt:i4>
      </vt:variant>
      <vt:variant>
        <vt:i4>0</vt:i4>
      </vt:variant>
      <vt:variant>
        <vt:i4>5</vt:i4>
      </vt:variant>
      <vt:variant>
        <vt:lpwstr/>
      </vt:variant>
      <vt:variant>
        <vt:lpwstr>_Toc494719682</vt:lpwstr>
      </vt:variant>
      <vt:variant>
        <vt:i4>1572919</vt:i4>
      </vt:variant>
      <vt:variant>
        <vt:i4>208</vt:i4>
      </vt:variant>
      <vt:variant>
        <vt:i4>0</vt:i4>
      </vt:variant>
      <vt:variant>
        <vt:i4>5</vt:i4>
      </vt:variant>
      <vt:variant>
        <vt:lpwstr/>
      </vt:variant>
      <vt:variant>
        <vt:lpwstr>_Toc494719681</vt:lpwstr>
      </vt:variant>
      <vt:variant>
        <vt:i4>1572919</vt:i4>
      </vt:variant>
      <vt:variant>
        <vt:i4>202</vt:i4>
      </vt:variant>
      <vt:variant>
        <vt:i4>0</vt:i4>
      </vt:variant>
      <vt:variant>
        <vt:i4>5</vt:i4>
      </vt:variant>
      <vt:variant>
        <vt:lpwstr/>
      </vt:variant>
      <vt:variant>
        <vt:lpwstr>_Toc494719680</vt:lpwstr>
      </vt:variant>
      <vt:variant>
        <vt:i4>1507383</vt:i4>
      </vt:variant>
      <vt:variant>
        <vt:i4>196</vt:i4>
      </vt:variant>
      <vt:variant>
        <vt:i4>0</vt:i4>
      </vt:variant>
      <vt:variant>
        <vt:i4>5</vt:i4>
      </vt:variant>
      <vt:variant>
        <vt:lpwstr/>
      </vt:variant>
      <vt:variant>
        <vt:lpwstr>_Toc494719679</vt:lpwstr>
      </vt:variant>
      <vt:variant>
        <vt:i4>1507383</vt:i4>
      </vt:variant>
      <vt:variant>
        <vt:i4>190</vt:i4>
      </vt:variant>
      <vt:variant>
        <vt:i4>0</vt:i4>
      </vt:variant>
      <vt:variant>
        <vt:i4>5</vt:i4>
      </vt:variant>
      <vt:variant>
        <vt:lpwstr/>
      </vt:variant>
      <vt:variant>
        <vt:lpwstr>_Toc494719678</vt:lpwstr>
      </vt:variant>
      <vt:variant>
        <vt:i4>1507383</vt:i4>
      </vt:variant>
      <vt:variant>
        <vt:i4>184</vt:i4>
      </vt:variant>
      <vt:variant>
        <vt:i4>0</vt:i4>
      </vt:variant>
      <vt:variant>
        <vt:i4>5</vt:i4>
      </vt:variant>
      <vt:variant>
        <vt:lpwstr/>
      </vt:variant>
      <vt:variant>
        <vt:lpwstr>_Toc494719677</vt:lpwstr>
      </vt:variant>
      <vt:variant>
        <vt:i4>1507383</vt:i4>
      </vt:variant>
      <vt:variant>
        <vt:i4>178</vt:i4>
      </vt:variant>
      <vt:variant>
        <vt:i4>0</vt:i4>
      </vt:variant>
      <vt:variant>
        <vt:i4>5</vt:i4>
      </vt:variant>
      <vt:variant>
        <vt:lpwstr/>
      </vt:variant>
      <vt:variant>
        <vt:lpwstr>_Toc494719676</vt:lpwstr>
      </vt:variant>
      <vt:variant>
        <vt:i4>1507383</vt:i4>
      </vt:variant>
      <vt:variant>
        <vt:i4>172</vt:i4>
      </vt:variant>
      <vt:variant>
        <vt:i4>0</vt:i4>
      </vt:variant>
      <vt:variant>
        <vt:i4>5</vt:i4>
      </vt:variant>
      <vt:variant>
        <vt:lpwstr/>
      </vt:variant>
      <vt:variant>
        <vt:lpwstr>_Toc494719675</vt:lpwstr>
      </vt:variant>
      <vt:variant>
        <vt:i4>1507383</vt:i4>
      </vt:variant>
      <vt:variant>
        <vt:i4>166</vt:i4>
      </vt:variant>
      <vt:variant>
        <vt:i4>0</vt:i4>
      </vt:variant>
      <vt:variant>
        <vt:i4>5</vt:i4>
      </vt:variant>
      <vt:variant>
        <vt:lpwstr/>
      </vt:variant>
      <vt:variant>
        <vt:lpwstr>_Toc494719674</vt:lpwstr>
      </vt:variant>
      <vt:variant>
        <vt:i4>1507383</vt:i4>
      </vt:variant>
      <vt:variant>
        <vt:i4>160</vt:i4>
      </vt:variant>
      <vt:variant>
        <vt:i4>0</vt:i4>
      </vt:variant>
      <vt:variant>
        <vt:i4>5</vt:i4>
      </vt:variant>
      <vt:variant>
        <vt:lpwstr/>
      </vt:variant>
      <vt:variant>
        <vt:lpwstr>_Toc494719673</vt:lpwstr>
      </vt:variant>
      <vt:variant>
        <vt:i4>1507383</vt:i4>
      </vt:variant>
      <vt:variant>
        <vt:i4>154</vt:i4>
      </vt:variant>
      <vt:variant>
        <vt:i4>0</vt:i4>
      </vt:variant>
      <vt:variant>
        <vt:i4>5</vt:i4>
      </vt:variant>
      <vt:variant>
        <vt:lpwstr/>
      </vt:variant>
      <vt:variant>
        <vt:lpwstr>_Toc494719672</vt:lpwstr>
      </vt:variant>
      <vt:variant>
        <vt:i4>1507383</vt:i4>
      </vt:variant>
      <vt:variant>
        <vt:i4>148</vt:i4>
      </vt:variant>
      <vt:variant>
        <vt:i4>0</vt:i4>
      </vt:variant>
      <vt:variant>
        <vt:i4>5</vt:i4>
      </vt:variant>
      <vt:variant>
        <vt:lpwstr/>
      </vt:variant>
      <vt:variant>
        <vt:lpwstr>_Toc494719671</vt:lpwstr>
      </vt:variant>
      <vt:variant>
        <vt:i4>1507383</vt:i4>
      </vt:variant>
      <vt:variant>
        <vt:i4>142</vt:i4>
      </vt:variant>
      <vt:variant>
        <vt:i4>0</vt:i4>
      </vt:variant>
      <vt:variant>
        <vt:i4>5</vt:i4>
      </vt:variant>
      <vt:variant>
        <vt:lpwstr/>
      </vt:variant>
      <vt:variant>
        <vt:lpwstr>_Toc494719670</vt:lpwstr>
      </vt:variant>
      <vt:variant>
        <vt:i4>1441847</vt:i4>
      </vt:variant>
      <vt:variant>
        <vt:i4>136</vt:i4>
      </vt:variant>
      <vt:variant>
        <vt:i4>0</vt:i4>
      </vt:variant>
      <vt:variant>
        <vt:i4>5</vt:i4>
      </vt:variant>
      <vt:variant>
        <vt:lpwstr/>
      </vt:variant>
      <vt:variant>
        <vt:lpwstr>_Toc494719669</vt:lpwstr>
      </vt:variant>
      <vt:variant>
        <vt:i4>1441847</vt:i4>
      </vt:variant>
      <vt:variant>
        <vt:i4>130</vt:i4>
      </vt:variant>
      <vt:variant>
        <vt:i4>0</vt:i4>
      </vt:variant>
      <vt:variant>
        <vt:i4>5</vt:i4>
      </vt:variant>
      <vt:variant>
        <vt:lpwstr/>
      </vt:variant>
      <vt:variant>
        <vt:lpwstr>_Toc494719668</vt:lpwstr>
      </vt:variant>
      <vt:variant>
        <vt:i4>1441847</vt:i4>
      </vt:variant>
      <vt:variant>
        <vt:i4>124</vt:i4>
      </vt:variant>
      <vt:variant>
        <vt:i4>0</vt:i4>
      </vt:variant>
      <vt:variant>
        <vt:i4>5</vt:i4>
      </vt:variant>
      <vt:variant>
        <vt:lpwstr/>
      </vt:variant>
      <vt:variant>
        <vt:lpwstr>_Toc494719667</vt:lpwstr>
      </vt:variant>
      <vt:variant>
        <vt:i4>1441847</vt:i4>
      </vt:variant>
      <vt:variant>
        <vt:i4>118</vt:i4>
      </vt:variant>
      <vt:variant>
        <vt:i4>0</vt:i4>
      </vt:variant>
      <vt:variant>
        <vt:i4>5</vt:i4>
      </vt:variant>
      <vt:variant>
        <vt:lpwstr/>
      </vt:variant>
      <vt:variant>
        <vt:lpwstr>_Toc494719666</vt:lpwstr>
      </vt:variant>
      <vt:variant>
        <vt:i4>1441847</vt:i4>
      </vt:variant>
      <vt:variant>
        <vt:i4>112</vt:i4>
      </vt:variant>
      <vt:variant>
        <vt:i4>0</vt:i4>
      </vt:variant>
      <vt:variant>
        <vt:i4>5</vt:i4>
      </vt:variant>
      <vt:variant>
        <vt:lpwstr/>
      </vt:variant>
      <vt:variant>
        <vt:lpwstr>_Toc494719665</vt:lpwstr>
      </vt:variant>
      <vt:variant>
        <vt:i4>1441847</vt:i4>
      </vt:variant>
      <vt:variant>
        <vt:i4>106</vt:i4>
      </vt:variant>
      <vt:variant>
        <vt:i4>0</vt:i4>
      </vt:variant>
      <vt:variant>
        <vt:i4>5</vt:i4>
      </vt:variant>
      <vt:variant>
        <vt:lpwstr/>
      </vt:variant>
      <vt:variant>
        <vt:lpwstr>_Toc494719664</vt:lpwstr>
      </vt:variant>
      <vt:variant>
        <vt:i4>1441847</vt:i4>
      </vt:variant>
      <vt:variant>
        <vt:i4>100</vt:i4>
      </vt:variant>
      <vt:variant>
        <vt:i4>0</vt:i4>
      </vt:variant>
      <vt:variant>
        <vt:i4>5</vt:i4>
      </vt:variant>
      <vt:variant>
        <vt:lpwstr/>
      </vt:variant>
      <vt:variant>
        <vt:lpwstr>_Toc494719663</vt:lpwstr>
      </vt:variant>
      <vt:variant>
        <vt:i4>1441847</vt:i4>
      </vt:variant>
      <vt:variant>
        <vt:i4>94</vt:i4>
      </vt:variant>
      <vt:variant>
        <vt:i4>0</vt:i4>
      </vt:variant>
      <vt:variant>
        <vt:i4>5</vt:i4>
      </vt:variant>
      <vt:variant>
        <vt:lpwstr/>
      </vt:variant>
      <vt:variant>
        <vt:lpwstr>_Toc494719662</vt:lpwstr>
      </vt:variant>
      <vt:variant>
        <vt:i4>1441847</vt:i4>
      </vt:variant>
      <vt:variant>
        <vt:i4>88</vt:i4>
      </vt:variant>
      <vt:variant>
        <vt:i4>0</vt:i4>
      </vt:variant>
      <vt:variant>
        <vt:i4>5</vt:i4>
      </vt:variant>
      <vt:variant>
        <vt:lpwstr/>
      </vt:variant>
      <vt:variant>
        <vt:lpwstr>_Toc494719661</vt:lpwstr>
      </vt:variant>
      <vt:variant>
        <vt:i4>1441847</vt:i4>
      </vt:variant>
      <vt:variant>
        <vt:i4>82</vt:i4>
      </vt:variant>
      <vt:variant>
        <vt:i4>0</vt:i4>
      </vt:variant>
      <vt:variant>
        <vt:i4>5</vt:i4>
      </vt:variant>
      <vt:variant>
        <vt:lpwstr/>
      </vt:variant>
      <vt:variant>
        <vt:lpwstr>_Toc494719660</vt:lpwstr>
      </vt:variant>
      <vt:variant>
        <vt:i4>1376311</vt:i4>
      </vt:variant>
      <vt:variant>
        <vt:i4>76</vt:i4>
      </vt:variant>
      <vt:variant>
        <vt:i4>0</vt:i4>
      </vt:variant>
      <vt:variant>
        <vt:i4>5</vt:i4>
      </vt:variant>
      <vt:variant>
        <vt:lpwstr/>
      </vt:variant>
      <vt:variant>
        <vt:lpwstr>_Toc494719659</vt:lpwstr>
      </vt:variant>
      <vt:variant>
        <vt:i4>1376311</vt:i4>
      </vt:variant>
      <vt:variant>
        <vt:i4>70</vt:i4>
      </vt:variant>
      <vt:variant>
        <vt:i4>0</vt:i4>
      </vt:variant>
      <vt:variant>
        <vt:i4>5</vt:i4>
      </vt:variant>
      <vt:variant>
        <vt:lpwstr/>
      </vt:variant>
      <vt:variant>
        <vt:lpwstr>_Toc494719658</vt:lpwstr>
      </vt:variant>
      <vt:variant>
        <vt:i4>1376311</vt:i4>
      </vt:variant>
      <vt:variant>
        <vt:i4>64</vt:i4>
      </vt:variant>
      <vt:variant>
        <vt:i4>0</vt:i4>
      </vt:variant>
      <vt:variant>
        <vt:i4>5</vt:i4>
      </vt:variant>
      <vt:variant>
        <vt:lpwstr/>
      </vt:variant>
      <vt:variant>
        <vt:lpwstr>_Toc494719657</vt:lpwstr>
      </vt:variant>
      <vt:variant>
        <vt:i4>1376311</vt:i4>
      </vt:variant>
      <vt:variant>
        <vt:i4>58</vt:i4>
      </vt:variant>
      <vt:variant>
        <vt:i4>0</vt:i4>
      </vt:variant>
      <vt:variant>
        <vt:i4>5</vt:i4>
      </vt:variant>
      <vt:variant>
        <vt:lpwstr/>
      </vt:variant>
      <vt:variant>
        <vt:lpwstr>_Toc494719656</vt:lpwstr>
      </vt:variant>
      <vt:variant>
        <vt:i4>1376311</vt:i4>
      </vt:variant>
      <vt:variant>
        <vt:i4>52</vt:i4>
      </vt:variant>
      <vt:variant>
        <vt:i4>0</vt:i4>
      </vt:variant>
      <vt:variant>
        <vt:i4>5</vt:i4>
      </vt:variant>
      <vt:variant>
        <vt:lpwstr/>
      </vt:variant>
      <vt:variant>
        <vt:lpwstr>_Toc494719655</vt:lpwstr>
      </vt:variant>
      <vt:variant>
        <vt:i4>1376311</vt:i4>
      </vt:variant>
      <vt:variant>
        <vt:i4>46</vt:i4>
      </vt:variant>
      <vt:variant>
        <vt:i4>0</vt:i4>
      </vt:variant>
      <vt:variant>
        <vt:i4>5</vt:i4>
      </vt:variant>
      <vt:variant>
        <vt:lpwstr/>
      </vt:variant>
      <vt:variant>
        <vt:lpwstr>_Toc494719654</vt:lpwstr>
      </vt:variant>
      <vt:variant>
        <vt:i4>1376311</vt:i4>
      </vt:variant>
      <vt:variant>
        <vt:i4>40</vt:i4>
      </vt:variant>
      <vt:variant>
        <vt:i4>0</vt:i4>
      </vt:variant>
      <vt:variant>
        <vt:i4>5</vt:i4>
      </vt:variant>
      <vt:variant>
        <vt:lpwstr/>
      </vt:variant>
      <vt:variant>
        <vt:lpwstr>_Toc494719653</vt:lpwstr>
      </vt:variant>
      <vt:variant>
        <vt:i4>1376311</vt:i4>
      </vt:variant>
      <vt:variant>
        <vt:i4>34</vt:i4>
      </vt:variant>
      <vt:variant>
        <vt:i4>0</vt:i4>
      </vt:variant>
      <vt:variant>
        <vt:i4>5</vt:i4>
      </vt:variant>
      <vt:variant>
        <vt:lpwstr/>
      </vt:variant>
      <vt:variant>
        <vt:lpwstr>_Toc494719652</vt:lpwstr>
      </vt:variant>
      <vt:variant>
        <vt:i4>1376311</vt:i4>
      </vt:variant>
      <vt:variant>
        <vt:i4>28</vt:i4>
      </vt:variant>
      <vt:variant>
        <vt:i4>0</vt:i4>
      </vt:variant>
      <vt:variant>
        <vt:i4>5</vt:i4>
      </vt:variant>
      <vt:variant>
        <vt:lpwstr/>
      </vt:variant>
      <vt:variant>
        <vt:lpwstr>_Toc494719651</vt:lpwstr>
      </vt:variant>
      <vt:variant>
        <vt:i4>1376311</vt:i4>
      </vt:variant>
      <vt:variant>
        <vt:i4>22</vt:i4>
      </vt:variant>
      <vt:variant>
        <vt:i4>0</vt:i4>
      </vt:variant>
      <vt:variant>
        <vt:i4>5</vt:i4>
      </vt:variant>
      <vt:variant>
        <vt:lpwstr/>
      </vt:variant>
      <vt:variant>
        <vt:lpwstr>_Toc494719650</vt:lpwstr>
      </vt:variant>
      <vt:variant>
        <vt:i4>1310775</vt:i4>
      </vt:variant>
      <vt:variant>
        <vt:i4>16</vt:i4>
      </vt:variant>
      <vt:variant>
        <vt:i4>0</vt:i4>
      </vt:variant>
      <vt:variant>
        <vt:i4>5</vt:i4>
      </vt:variant>
      <vt:variant>
        <vt:lpwstr/>
      </vt:variant>
      <vt:variant>
        <vt:lpwstr>_Toc494719649</vt:lpwstr>
      </vt:variant>
      <vt:variant>
        <vt:i4>1310775</vt:i4>
      </vt:variant>
      <vt:variant>
        <vt:i4>10</vt:i4>
      </vt:variant>
      <vt:variant>
        <vt:i4>0</vt:i4>
      </vt:variant>
      <vt:variant>
        <vt:i4>5</vt:i4>
      </vt:variant>
      <vt:variant>
        <vt:lpwstr/>
      </vt:variant>
      <vt:variant>
        <vt:lpwstr>_Toc494719648</vt:lpwstr>
      </vt:variant>
      <vt:variant>
        <vt:i4>1310775</vt:i4>
      </vt:variant>
      <vt:variant>
        <vt:i4>4</vt:i4>
      </vt:variant>
      <vt:variant>
        <vt:i4>0</vt:i4>
      </vt:variant>
      <vt:variant>
        <vt:i4>5</vt:i4>
      </vt:variant>
      <vt:variant>
        <vt:lpwstr/>
      </vt:variant>
      <vt:variant>
        <vt:lpwstr>_Toc494719647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uyennm</dc:creator>
  <cp:keywords/>
  <dc:description/>
  <cp:lastModifiedBy>Nghia Nguyen</cp:lastModifiedBy>
  <cp:revision>287</cp:revision>
  <cp:lastPrinted>2020-04-10T14:20:00Z</cp:lastPrinted>
  <dcterms:created xsi:type="dcterms:W3CDTF">2020-04-10T13:59:00Z</dcterms:created>
  <dcterms:modified xsi:type="dcterms:W3CDTF">2020-04-21T08:31:00Z</dcterms:modified>
</cp:coreProperties>
</file>